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b/>
          <w:caps/>
          <w:szCs w:val="32"/>
        </w:rPr>
        <w:id w:val="-1375382674"/>
        <w:docPartObj>
          <w:docPartGallery w:val="Cover Pages"/>
          <w:docPartUnique/>
        </w:docPartObj>
      </w:sdtPr>
      <w:sdtEndPr/>
      <w:sdtContent>
        <w:p w14:paraId="6D0A1C6B" w14:textId="77777777" w:rsidR="008E7DCC" w:rsidRDefault="00E246B3" w:rsidP="007C2C70">
          <w:pPr>
            <w:pStyle w:val="ae"/>
          </w:pPr>
          <w:r>
            <w:rPr>
              <w:noProof/>
            </w:rPr>
            <w:drawing>
              <wp:inline distT="0" distB="0" distL="0" distR="0" wp14:anchorId="55352F18" wp14:editId="745CA194">
                <wp:extent cx="6120130" cy="8909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120130" cy="890905"/>
                        </a:xfrm>
                        <a:prstGeom prst="rect">
                          <a:avLst/>
                        </a:prstGeom>
                      </pic:spPr>
                    </pic:pic>
                  </a:graphicData>
                </a:graphic>
              </wp:inline>
            </w:drawing>
          </w:r>
        </w:p>
        <w:p w14:paraId="37F133A7" w14:textId="77777777" w:rsidR="007C2C70" w:rsidRDefault="007C2C70" w:rsidP="00F057FF">
          <w:pPr>
            <w:pStyle w:val="ae"/>
            <w:spacing w:line="360" w:lineRule="auto"/>
            <w:rPr>
              <w:b/>
              <w:bCs/>
            </w:rPr>
          </w:pPr>
          <w:r w:rsidRPr="007C2C70">
            <w:rPr>
              <w:b/>
              <w:bCs/>
            </w:rPr>
            <w:t>Колледж космического машиностроения и технологий</w:t>
          </w:r>
        </w:p>
        <w:p w14:paraId="3B574E08" w14:textId="77777777" w:rsidR="007C2C70" w:rsidRDefault="007C2C70" w:rsidP="00F057FF">
          <w:pPr>
            <w:pStyle w:val="ae"/>
            <w:spacing w:line="360" w:lineRule="auto"/>
            <w:rPr>
              <w:b/>
              <w:bCs/>
              <w:u w:val="single"/>
            </w:rPr>
          </w:pPr>
        </w:p>
        <w:p w14:paraId="1F5963DF" w14:textId="77777777" w:rsidR="007C2C70" w:rsidRDefault="007C2C70" w:rsidP="00F057FF">
          <w:pPr>
            <w:pStyle w:val="ae"/>
            <w:spacing w:line="360" w:lineRule="auto"/>
            <w:rPr>
              <w:b/>
              <w:bCs/>
              <w:u w:val="single"/>
            </w:rPr>
          </w:pPr>
        </w:p>
        <w:p w14:paraId="4359291E" w14:textId="77777777" w:rsidR="000C33D1" w:rsidRDefault="000C33D1" w:rsidP="0031356D">
          <w:pPr>
            <w:pStyle w:val="ae"/>
            <w:spacing w:line="360" w:lineRule="auto"/>
            <w:rPr>
              <w:b/>
              <w:bCs/>
              <w:u w:val="single"/>
            </w:rPr>
          </w:pPr>
        </w:p>
        <w:p w14:paraId="4E8B4C33" w14:textId="77777777" w:rsidR="007C2C70" w:rsidRDefault="007C2C70" w:rsidP="00F057FF">
          <w:pPr>
            <w:pStyle w:val="ae"/>
            <w:spacing w:line="360" w:lineRule="auto"/>
            <w:rPr>
              <w:b/>
              <w:bCs/>
              <w:u w:val="single"/>
            </w:rPr>
          </w:pPr>
        </w:p>
        <w:p w14:paraId="50F7145F" w14:textId="77777777" w:rsidR="000C33D1" w:rsidRDefault="000C33D1" w:rsidP="00F057FF">
          <w:pPr>
            <w:pStyle w:val="ae"/>
            <w:spacing w:line="360" w:lineRule="auto"/>
            <w:rPr>
              <w:b/>
              <w:bCs/>
              <w:u w:val="single"/>
            </w:rPr>
          </w:pPr>
        </w:p>
        <w:p w14:paraId="31D5642B" w14:textId="77777777" w:rsidR="000C33D1" w:rsidRDefault="000C33D1" w:rsidP="00F057FF">
          <w:pPr>
            <w:pStyle w:val="ae"/>
            <w:spacing w:line="360" w:lineRule="auto"/>
            <w:rPr>
              <w:b/>
              <w:bCs/>
              <w:u w:val="single"/>
            </w:rPr>
          </w:pPr>
        </w:p>
        <w:p w14:paraId="62708F6C" w14:textId="77777777" w:rsidR="000C33D1" w:rsidRDefault="000C33D1" w:rsidP="00F057FF">
          <w:pPr>
            <w:pStyle w:val="ae"/>
            <w:spacing w:line="360" w:lineRule="auto"/>
            <w:rPr>
              <w:b/>
              <w:bCs/>
              <w:u w:val="single"/>
            </w:rPr>
          </w:pPr>
        </w:p>
        <w:p w14:paraId="133B1F38" w14:textId="77777777" w:rsidR="007C2C70" w:rsidRDefault="007C2C70" w:rsidP="00F057FF">
          <w:pPr>
            <w:pStyle w:val="ae"/>
            <w:spacing w:line="360" w:lineRule="auto"/>
            <w:rPr>
              <w:b/>
              <w:bCs/>
            </w:rPr>
          </w:pPr>
          <w:r>
            <w:rPr>
              <w:b/>
              <w:bCs/>
            </w:rPr>
            <w:t>КУРСОВОЙ ПРОЕКТ</w:t>
          </w:r>
        </w:p>
        <w:p w14:paraId="5E2959EB" w14:textId="77777777" w:rsidR="00F057FF" w:rsidRPr="00F057FF" w:rsidRDefault="00F057FF" w:rsidP="00F057FF">
          <w:pPr>
            <w:pStyle w:val="ae"/>
            <w:spacing w:line="360" w:lineRule="auto"/>
          </w:pPr>
          <w:r w:rsidRPr="00F057FF">
            <w:t>по дисциплине МДК.01.02. Программирование в мехатронных системах</w:t>
          </w:r>
        </w:p>
        <w:sdt>
          <w:sdtPr>
            <w:alias w:val="Название"/>
            <w:tag w:val=""/>
            <w:id w:val="-228928508"/>
            <w:placeholder>
              <w:docPart w:val="B00A3551DF5E463D8011A83CDF0AFEAB"/>
            </w:placeholder>
            <w:dataBinding w:prefixMappings="xmlns:ns0='http://purl.org/dc/elements/1.1/' xmlns:ns1='http://schemas.openxmlformats.org/package/2006/metadata/core-properties' " w:xpath="/ns1:coreProperties[1]/ns0:title[1]" w:storeItemID="{6C3C8BC8-F283-45AE-878A-BAB7291924A1}"/>
            <w:text/>
          </w:sdtPr>
          <w:sdtEndPr/>
          <w:sdtContent>
            <w:p w14:paraId="736B7D83" w14:textId="234F838D" w:rsidR="007C2C70" w:rsidRDefault="006C7F82" w:rsidP="00B63C97">
              <w:pPr>
                <w:pStyle w:val="af"/>
              </w:pPr>
              <w:r w:rsidRPr="006C7F82">
                <w:t>Проектирование и программирование системы сборки и доставки отправляемых программных пакетов для ПЛК на базе встраиваемых операционных систем</w:t>
              </w:r>
            </w:p>
          </w:sdtContent>
        </w:sdt>
        <w:p w14:paraId="7DBAEF11" w14:textId="77777777" w:rsidR="00F057FF" w:rsidRDefault="00F057FF" w:rsidP="00A45E24">
          <w:pPr>
            <w:pStyle w:val="ae"/>
            <w:spacing w:line="360" w:lineRule="auto"/>
          </w:pPr>
          <w:r w:rsidRPr="00F057FF">
            <w:t>Пояснительная записка</w:t>
          </w:r>
        </w:p>
        <w:p w14:paraId="07724F59" w14:textId="05E9CB3C" w:rsidR="00B81B70" w:rsidRDefault="00B63C97" w:rsidP="00E632C1">
          <w:pPr>
            <w:pStyle w:val="ae"/>
            <w:spacing w:before="240" w:line="360" w:lineRule="auto"/>
          </w:pPr>
          <w:r w:rsidRPr="00B63C97">
            <w:t>КП.15.02.10.</w:t>
          </w:r>
          <w:r>
            <w:fldChar w:fldCharType="begin"/>
          </w:r>
          <w:r>
            <w:instrText xml:space="preserve"> TIME \@ "yy" </w:instrText>
          </w:r>
          <w:r>
            <w:fldChar w:fldCharType="separate"/>
          </w:r>
          <w:r w:rsidR="00FC1D4F">
            <w:rPr>
              <w:noProof/>
            </w:rPr>
            <w:t>22</w:t>
          </w:r>
          <w:r>
            <w:fldChar w:fldCharType="end"/>
          </w:r>
          <w:r w:rsidRPr="00B63C97">
            <w:t>.</w:t>
          </w:r>
          <w:sdt>
            <w:sdtPr>
              <w:alias w:val="Номер студента по списку в журнале"/>
              <w:tag w:val="Номер студента по списку в журнале"/>
              <w:id w:val="-2031480850"/>
              <w:placeholder>
                <w:docPart w:val="176BD59E4ABE434B9B05F0BBE8466F48"/>
              </w:placeholder>
              <w:text/>
            </w:sdtPr>
            <w:sdtEndPr/>
            <w:sdtContent>
              <w:r w:rsidR="009B672A">
                <w:t>09</w:t>
              </w:r>
            </w:sdtContent>
          </w:sdt>
          <w:r w:rsidRPr="00B63C97">
            <w:t>.ПЗ</w:t>
          </w:r>
        </w:p>
        <w:p w14:paraId="475AB9A9" w14:textId="77777777" w:rsidR="000C33D1" w:rsidRDefault="000C33D1" w:rsidP="00B63C97">
          <w:pPr>
            <w:pStyle w:val="ae"/>
            <w:spacing w:line="360" w:lineRule="auto"/>
          </w:pPr>
        </w:p>
        <w:p w14:paraId="7E91684D" w14:textId="77777777" w:rsidR="0089591D" w:rsidRDefault="0089591D" w:rsidP="00F8300D">
          <w:pPr>
            <w:pStyle w:val="ae"/>
            <w:spacing w:line="360" w:lineRule="auto"/>
            <w:jc w:val="left"/>
          </w:pPr>
        </w:p>
        <w:p w14:paraId="2B5B3EFF" w14:textId="77777777" w:rsidR="0089591D" w:rsidRDefault="0089591D" w:rsidP="00F8300D">
          <w:pPr>
            <w:pStyle w:val="ae"/>
            <w:spacing w:line="360" w:lineRule="auto"/>
          </w:pPr>
        </w:p>
        <w:p w14:paraId="668C7B33" w14:textId="77777777" w:rsidR="00F8300D" w:rsidRDefault="00F8300D" w:rsidP="00F8300D">
          <w:pPr>
            <w:pStyle w:val="ae"/>
            <w:spacing w:line="360" w:lineRule="auto"/>
          </w:pPr>
        </w:p>
        <w:p w14:paraId="365F4711" w14:textId="77777777" w:rsidR="0089591D" w:rsidRDefault="0089591D" w:rsidP="00B63C97">
          <w:pPr>
            <w:pStyle w:val="ae"/>
            <w:spacing w:line="360" w:lineRule="auto"/>
          </w:pPr>
        </w:p>
        <w:tbl>
          <w:tblPr>
            <w:tblStyle w:val="af1"/>
            <w:tblW w:w="0" w:type="auto"/>
            <w:jc w:val="center"/>
            <w:tblLook w:val="04A0" w:firstRow="1" w:lastRow="0" w:firstColumn="1" w:lastColumn="0" w:noHBand="0" w:noVBand="1"/>
          </w:tblPr>
          <w:tblGrid>
            <w:gridCol w:w="4248"/>
            <w:gridCol w:w="5108"/>
          </w:tblGrid>
          <w:tr w:rsidR="00B81B70" w:rsidRPr="000C33D1" w14:paraId="793403FC" w14:textId="77777777" w:rsidTr="0089591D">
            <w:trPr>
              <w:jc w:val="center"/>
            </w:trPr>
            <w:tc>
              <w:tcPr>
                <w:tcW w:w="4248" w:type="dxa"/>
                <w:tcBorders>
                  <w:top w:val="nil"/>
                  <w:left w:val="nil"/>
                  <w:bottom w:val="nil"/>
                  <w:right w:val="nil"/>
                </w:tcBorders>
              </w:tcPr>
              <w:p w14:paraId="00363477" w14:textId="77777777" w:rsidR="00B81B70" w:rsidRPr="000C33D1" w:rsidRDefault="00B81B70" w:rsidP="00214C17">
                <w:pPr>
                  <w:pStyle w:val="ae"/>
                  <w:spacing w:line="360" w:lineRule="auto"/>
                  <w:jc w:val="both"/>
                  <w:rPr>
                    <w:rFonts w:cstheme="minorHAnsi"/>
                  </w:rPr>
                </w:pPr>
                <w:r w:rsidRPr="000C33D1">
                  <w:rPr>
                    <w:rFonts w:cstheme="minorHAnsi"/>
                  </w:rPr>
                  <w:t xml:space="preserve">Обучающийся группы </w:t>
                </w:r>
                <w:sdt>
                  <w:sdtPr>
                    <w:rPr>
                      <w:rFonts w:cstheme="minorHAnsi"/>
                    </w:rPr>
                    <w:alias w:val="Номер групппы"/>
                    <w:tag w:val=""/>
                    <w:id w:val="1809059793"/>
                    <w:lock w:val="contentLocked"/>
                    <w:placeholder>
                      <w:docPart w:val="C26F656A70BC4DB9A86E9CFBA16519EF"/>
                    </w:placeholder>
                    <w:dataBinding w:prefixMappings="xmlns:ns0='http://purl.org/dc/elements/1.1/' xmlns:ns1='http://schemas.openxmlformats.org/package/2006/metadata/core-properties' " w:xpath="/ns1:coreProperties[1]/ns0:description[1]" w:storeItemID="{6C3C8BC8-F283-45AE-878A-BAB7291924A1}"/>
                    <w:text/>
                  </w:sdtPr>
                  <w:sdtEndPr/>
                  <w:sdtContent>
                    <w:r w:rsidR="00D951DF" w:rsidRPr="000C33D1">
                      <w:rPr>
                        <w:rFonts w:cstheme="minorHAnsi"/>
                      </w:rPr>
                      <w:t>МР–19</w:t>
                    </w:r>
                  </w:sdtContent>
                </w:sdt>
                <w:r w:rsidR="003577E9" w:rsidRPr="000C33D1">
                  <w:rPr>
                    <w:rFonts w:cstheme="minorHAnsi"/>
                  </w:rPr>
                  <w:t>:</w:t>
                </w:r>
              </w:p>
            </w:tc>
            <w:sdt>
              <w:sdtPr>
                <w:rPr>
                  <w:rFonts w:cstheme="minorHAnsi"/>
                </w:rPr>
                <w:alias w:val="Автор"/>
                <w:tag w:val=""/>
                <w:id w:val="-599025231"/>
                <w:placeholder>
                  <w:docPart w:val="1BBECA71F70E4184A165AEFC9B753673"/>
                </w:placeholder>
                <w:dataBinding w:prefixMappings="xmlns:ns0='http://purl.org/dc/elements/1.1/' xmlns:ns1='http://schemas.openxmlformats.org/package/2006/metadata/core-properties' " w:xpath="/ns1:coreProperties[1]/ns0:creator[1]" w:storeItemID="{6C3C8BC8-F283-45AE-878A-BAB7291924A1}"/>
                <w:text/>
              </w:sdtPr>
              <w:sdtEndPr/>
              <w:sdtContent>
                <w:tc>
                  <w:tcPr>
                    <w:tcW w:w="5108" w:type="dxa"/>
                    <w:tcBorders>
                      <w:top w:val="nil"/>
                      <w:left w:val="nil"/>
                      <w:bottom w:val="nil"/>
                      <w:right w:val="nil"/>
                    </w:tcBorders>
                  </w:tcPr>
                  <w:p w14:paraId="3A87722D" w14:textId="5360C3DC" w:rsidR="00B81B70" w:rsidRPr="000C33D1" w:rsidRDefault="006C7F82" w:rsidP="00237A03">
                    <w:pPr>
                      <w:pStyle w:val="ae"/>
                      <w:spacing w:line="360" w:lineRule="auto"/>
                      <w:jc w:val="right"/>
                      <w:rPr>
                        <w:rFonts w:cstheme="minorHAnsi"/>
                      </w:rPr>
                    </w:pPr>
                    <w:r>
                      <w:rPr>
                        <w:rFonts w:cstheme="minorHAnsi"/>
                      </w:rPr>
                      <w:t>Краснов А. С.</w:t>
                    </w:r>
                  </w:p>
                </w:tc>
              </w:sdtContent>
            </w:sdt>
          </w:tr>
          <w:tr w:rsidR="00B81B70" w:rsidRPr="000C33D1" w14:paraId="67737627" w14:textId="77777777" w:rsidTr="008959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4248" w:type="dxa"/>
              </w:tcPr>
              <w:p w14:paraId="5B89C864" w14:textId="77777777" w:rsidR="00B81B70" w:rsidRPr="000C33D1" w:rsidRDefault="003577E9" w:rsidP="00214C17">
                <w:pPr>
                  <w:pStyle w:val="ae"/>
                  <w:spacing w:line="360" w:lineRule="auto"/>
                  <w:jc w:val="both"/>
                  <w:rPr>
                    <w:rFonts w:cstheme="minorHAnsi"/>
                  </w:rPr>
                </w:pPr>
                <w:r w:rsidRPr="000C33D1">
                  <w:rPr>
                    <w:rFonts w:cstheme="minorHAnsi"/>
                  </w:rPr>
                  <w:t>Руководитель курсового проекта:</w:t>
                </w:r>
              </w:p>
            </w:tc>
            <w:tc>
              <w:tcPr>
                <w:tcW w:w="5108" w:type="dxa"/>
              </w:tcPr>
              <w:sdt>
                <w:sdtPr>
                  <w:rPr>
                    <w:rFonts w:cstheme="minorHAnsi"/>
                  </w:rPr>
                  <w:alias w:val="Руководитель"/>
                  <w:tag w:val=""/>
                  <w:id w:val="-1309092097"/>
                  <w:placeholder>
                    <w:docPart w:val="3F0C24DEA15B42E4801DFE26054D7EBC"/>
                  </w:placeholder>
                  <w:dataBinding w:prefixMappings="xmlns:ns0='http://schemas.openxmlformats.org/officeDocument/2006/extended-properties' " w:xpath="/ns0:Properties[1]/ns0:Manager[1]" w:storeItemID="{6668398D-A668-4E3E-A5EB-62B293D839F1}"/>
                  <w:text/>
                </w:sdtPr>
                <w:sdtEndPr/>
                <w:sdtContent>
                  <w:p w14:paraId="4FD98942" w14:textId="77777777" w:rsidR="00B81B70" w:rsidRPr="000C33D1" w:rsidRDefault="003577E9" w:rsidP="00237A03">
                    <w:pPr>
                      <w:pStyle w:val="ae"/>
                      <w:spacing w:line="360" w:lineRule="auto"/>
                      <w:jc w:val="right"/>
                      <w:rPr>
                        <w:rFonts w:cstheme="minorHAnsi"/>
                      </w:rPr>
                    </w:pPr>
                    <w:r w:rsidRPr="000C33D1">
                      <w:rPr>
                        <w:rFonts w:cstheme="minorHAnsi"/>
                      </w:rPr>
                      <w:t>Фатеев Д. И.</w:t>
                    </w:r>
                  </w:p>
                </w:sdtContent>
              </w:sdt>
            </w:tc>
          </w:tr>
          <w:tr w:rsidR="003577E9" w:rsidRPr="000C33D1" w14:paraId="398DA873" w14:textId="77777777" w:rsidTr="0089591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356" w:type="dxa"/>
                <w:gridSpan w:val="2"/>
              </w:tcPr>
              <w:p w14:paraId="53889374" w14:textId="77777777" w:rsidR="003577E9" w:rsidRPr="000C33D1" w:rsidRDefault="003577E9" w:rsidP="00214C17">
                <w:pPr>
                  <w:pStyle w:val="ae"/>
                  <w:spacing w:line="360" w:lineRule="auto"/>
                  <w:jc w:val="both"/>
                  <w:rPr>
                    <w:rFonts w:cstheme="minorHAnsi"/>
                  </w:rPr>
                </w:pPr>
                <w:r w:rsidRPr="000C33D1">
                  <w:rPr>
                    <w:rFonts w:cstheme="minorHAnsi"/>
                  </w:rPr>
                  <w:t>Результат защиты</w:t>
                </w:r>
                <w:r w:rsidR="0089591D" w:rsidRPr="000C33D1">
                  <w:rPr>
                    <w:rFonts w:cstheme="minorHAnsi"/>
                  </w:rPr>
                  <w:t xml:space="preserve">: </w:t>
                </w:r>
                <w:r w:rsidR="0089591D" w:rsidRPr="000C33D1">
                  <w:rPr>
                    <w:rFonts w:eastAsia="Malgun Gothic" w:cstheme="minorHAnsi"/>
                    <w:u w:val="single"/>
                  </w:rPr>
                  <w:t>ᅠᅠᅠᅠᅠᅠᅠᅠᅠᅠᅠᅠᅠᅠᅠᅠᅠᅠᅠᅠᅠᅠᅠᅠ</w:t>
                </w:r>
              </w:p>
            </w:tc>
          </w:tr>
        </w:tbl>
        <w:p w14:paraId="0A841F6B" w14:textId="77777777" w:rsidR="0089591D" w:rsidRPr="00F057FF" w:rsidRDefault="0089591D" w:rsidP="00F8300D">
          <w:pPr>
            <w:pStyle w:val="ae"/>
            <w:spacing w:line="360" w:lineRule="auto"/>
          </w:pPr>
        </w:p>
        <w:p w14:paraId="09B604F8" w14:textId="7931886A" w:rsidR="00C36F3F" w:rsidRDefault="00C36F3F" w:rsidP="00FD76FF">
          <w:pPr>
            <w:sectPr w:rsidR="00C36F3F" w:rsidSect="00F8300D">
              <w:footerReference w:type="default" r:id="rId11"/>
              <w:footerReference w:type="first" r:id="rId12"/>
              <w:pgSz w:w="11906" w:h="16838"/>
              <w:pgMar w:top="1134" w:right="567" w:bottom="1134" w:left="1701" w:header="709" w:footer="709" w:gutter="0"/>
              <w:pgNumType w:start="0"/>
              <w:cols w:space="708"/>
              <w:titlePg/>
              <w:docGrid w:linePitch="381"/>
            </w:sectPr>
          </w:pPr>
        </w:p>
        <w:sdt>
          <w:sdtPr>
            <w:rPr>
              <w:rFonts w:asciiTheme="minorHAnsi" w:eastAsiaTheme="minorEastAsia" w:hAnsiTheme="minorHAnsi" w:cstheme="minorBidi"/>
              <w:b w:val="0"/>
              <w:caps w:val="0"/>
              <w:szCs w:val="28"/>
            </w:rPr>
            <w:id w:val="1055121675"/>
            <w:docPartObj>
              <w:docPartGallery w:val="Table of Contents"/>
              <w:docPartUnique/>
            </w:docPartObj>
          </w:sdtPr>
          <w:sdtEndPr/>
          <w:sdtContent>
            <w:p w14:paraId="50F9369D" w14:textId="77777777" w:rsidR="000716FC" w:rsidRDefault="000716FC" w:rsidP="005941D9">
              <w:pPr>
                <w:pStyle w:val="ac"/>
                <w:jc w:val="both"/>
                <w:rPr>
                  <w:rFonts w:asciiTheme="minorHAnsi" w:eastAsiaTheme="minorEastAsia" w:hAnsiTheme="minorHAnsi" w:cstheme="minorBidi"/>
                  <w:b w:val="0"/>
                  <w:caps w:val="0"/>
                  <w:szCs w:val="28"/>
                </w:rPr>
              </w:pPr>
            </w:p>
            <w:p w14:paraId="491BC63C" w14:textId="7421D51A" w:rsidR="008874E8" w:rsidRDefault="000D4AA9">
              <w:pPr>
                <w:pStyle w:val="ac"/>
              </w:pPr>
              <w:r>
                <w:t>Содержание</w:t>
              </w:r>
            </w:p>
            <w:p w14:paraId="33D07053" w14:textId="7CDDDCF1" w:rsidR="00214C17" w:rsidRDefault="00B52916">
              <w:pPr>
                <w:pStyle w:val="11"/>
                <w:rPr>
                  <w:noProof/>
                  <w:sz w:val="22"/>
                  <w:szCs w:val="22"/>
                  <w14:ligatures w14:val="none"/>
                </w:rPr>
              </w:pPr>
              <w:r>
                <w:fldChar w:fldCharType="begin"/>
              </w:r>
              <w:r>
                <w:instrText xml:space="preserve"> TOC \o \h \z \u </w:instrText>
              </w:r>
              <w:r>
                <w:fldChar w:fldCharType="separate"/>
              </w:r>
              <w:hyperlink w:anchor="_Toc107010420" w:history="1">
                <w:r w:rsidR="00214C17" w:rsidRPr="00BC5C04">
                  <w:rPr>
                    <w:rStyle w:val="ad"/>
                    <w:noProof/>
                  </w:rPr>
                  <w:t>ГЛОССАРИЙ</w:t>
                </w:r>
                <w:r w:rsidR="00214C17">
                  <w:rPr>
                    <w:noProof/>
                    <w:webHidden/>
                  </w:rPr>
                  <w:tab/>
                </w:r>
                <w:r w:rsidR="00214C17">
                  <w:rPr>
                    <w:noProof/>
                    <w:webHidden/>
                  </w:rPr>
                  <w:fldChar w:fldCharType="begin"/>
                </w:r>
                <w:r w:rsidR="00214C17">
                  <w:rPr>
                    <w:noProof/>
                    <w:webHidden/>
                  </w:rPr>
                  <w:instrText xml:space="preserve"> PAGEREF _Toc107010420 \h </w:instrText>
                </w:r>
                <w:r w:rsidR="00214C17">
                  <w:rPr>
                    <w:noProof/>
                    <w:webHidden/>
                  </w:rPr>
                </w:r>
                <w:r w:rsidR="00214C17">
                  <w:rPr>
                    <w:noProof/>
                    <w:webHidden/>
                  </w:rPr>
                  <w:fldChar w:fldCharType="separate"/>
                </w:r>
                <w:r w:rsidR="009E377E">
                  <w:rPr>
                    <w:noProof/>
                    <w:webHidden/>
                  </w:rPr>
                  <w:t>4</w:t>
                </w:r>
                <w:r w:rsidR="00214C17">
                  <w:rPr>
                    <w:noProof/>
                    <w:webHidden/>
                  </w:rPr>
                  <w:fldChar w:fldCharType="end"/>
                </w:r>
              </w:hyperlink>
            </w:p>
            <w:p w14:paraId="5E71F1AC" w14:textId="3C552C3F" w:rsidR="00214C17" w:rsidRDefault="00C16CDD">
              <w:pPr>
                <w:pStyle w:val="11"/>
                <w:rPr>
                  <w:noProof/>
                  <w:sz w:val="22"/>
                  <w:szCs w:val="22"/>
                  <w14:ligatures w14:val="none"/>
                </w:rPr>
              </w:pPr>
              <w:hyperlink w:anchor="_Toc107010421" w:history="1">
                <w:r w:rsidR="00214C17" w:rsidRPr="00BC5C04">
                  <w:rPr>
                    <w:rStyle w:val="ad"/>
                    <w:noProof/>
                  </w:rPr>
                  <w:t>ОБОЗНАЧЕНИЯ И СОКРАЩЕНИЯ</w:t>
                </w:r>
                <w:r w:rsidR="00214C17">
                  <w:rPr>
                    <w:noProof/>
                    <w:webHidden/>
                  </w:rPr>
                  <w:tab/>
                </w:r>
                <w:r w:rsidR="00214C17">
                  <w:rPr>
                    <w:noProof/>
                    <w:webHidden/>
                  </w:rPr>
                  <w:fldChar w:fldCharType="begin"/>
                </w:r>
                <w:r w:rsidR="00214C17">
                  <w:rPr>
                    <w:noProof/>
                    <w:webHidden/>
                  </w:rPr>
                  <w:instrText xml:space="preserve"> PAGEREF _Toc107010421 \h </w:instrText>
                </w:r>
                <w:r w:rsidR="00214C17">
                  <w:rPr>
                    <w:noProof/>
                    <w:webHidden/>
                  </w:rPr>
                </w:r>
                <w:r w:rsidR="00214C17">
                  <w:rPr>
                    <w:noProof/>
                    <w:webHidden/>
                  </w:rPr>
                  <w:fldChar w:fldCharType="separate"/>
                </w:r>
                <w:r w:rsidR="009E377E">
                  <w:rPr>
                    <w:noProof/>
                    <w:webHidden/>
                  </w:rPr>
                  <w:t>6</w:t>
                </w:r>
                <w:r w:rsidR="00214C17">
                  <w:rPr>
                    <w:noProof/>
                    <w:webHidden/>
                  </w:rPr>
                  <w:fldChar w:fldCharType="end"/>
                </w:r>
              </w:hyperlink>
            </w:p>
            <w:p w14:paraId="5451454D" w14:textId="52FB5D60" w:rsidR="00214C17" w:rsidRDefault="00C16CDD">
              <w:pPr>
                <w:pStyle w:val="11"/>
                <w:rPr>
                  <w:noProof/>
                  <w:sz w:val="22"/>
                  <w:szCs w:val="22"/>
                  <w14:ligatures w14:val="none"/>
                </w:rPr>
              </w:pPr>
              <w:hyperlink w:anchor="_Toc107010422" w:history="1">
                <w:r w:rsidR="00214C17" w:rsidRPr="00BC5C04">
                  <w:rPr>
                    <w:rStyle w:val="ad"/>
                    <w:noProof/>
                  </w:rPr>
                  <w:t>ВВЕДЕНИЕ</w:t>
                </w:r>
                <w:r w:rsidR="00214C17">
                  <w:rPr>
                    <w:noProof/>
                    <w:webHidden/>
                  </w:rPr>
                  <w:tab/>
                </w:r>
                <w:r w:rsidR="00214C17">
                  <w:rPr>
                    <w:noProof/>
                    <w:webHidden/>
                  </w:rPr>
                  <w:fldChar w:fldCharType="begin"/>
                </w:r>
                <w:r w:rsidR="00214C17">
                  <w:rPr>
                    <w:noProof/>
                    <w:webHidden/>
                  </w:rPr>
                  <w:instrText xml:space="preserve"> PAGEREF _Toc107010422 \h </w:instrText>
                </w:r>
                <w:r w:rsidR="00214C17">
                  <w:rPr>
                    <w:noProof/>
                    <w:webHidden/>
                  </w:rPr>
                </w:r>
                <w:r w:rsidR="00214C17">
                  <w:rPr>
                    <w:noProof/>
                    <w:webHidden/>
                  </w:rPr>
                  <w:fldChar w:fldCharType="separate"/>
                </w:r>
                <w:r w:rsidR="009E377E">
                  <w:rPr>
                    <w:noProof/>
                    <w:webHidden/>
                  </w:rPr>
                  <w:t>7</w:t>
                </w:r>
                <w:r w:rsidR="00214C17">
                  <w:rPr>
                    <w:noProof/>
                    <w:webHidden/>
                  </w:rPr>
                  <w:fldChar w:fldCharType="end"/>
                </w:r>
              </w:hyperlink>
            </w:p>
            <w:p w14:paraId="4CDC7170" w14:textId="1D13EDFE" w:rsidR="00214C17" w:rsidRDefault="00C16CDD">
              <w:pPr>
                <w:pStyle w:val="21"/>
                <w:tabs>
                  <w:tab w:val="right" w:leader="dot" w:pos="9628"/>
                </w:tabs>
                <w:rPr>
                  <w:noProof/>
                  <w:sz w:val="22"/>
                  <w:szCs w:val="22"/>
                  <w14:ligatures w14:val="none"/>
                </w:rPr>
              </w:pPr>
              <w:hyperlink w:anchor="_Toc107010423" w:history="1">
                <w:r w:rsidR="00214C17" w:rsidRPr="00BC5C04">
                  <w:rPr>
                    <w:rStyle w:val="ad"/>
                    <w:noProof/>
                  </w:rPr>
                  <w:t>1 АНАЛИТИЧЕСКАЯ ЧАСТЬ</w:t>
                </w:r>
                <w:r w:rsidR="00214C17">
                  <w:rPr>
                    <w:noProof/>
                    <w:webHidden/>
                  </w:rPr>
                  <w:tab/>
                </w:r>
                <w:r w:rsidR="00214C17">
                  <w:rPr>
                    <w:noProof/>
                    <w:webHidden/>
                  </w:rPr>
                  <w:fldChar w:fldCharType="begin"/>
                </w:r>
                <w:r w:rsidR="00214C17">
                  <w:rPr>
                    <w:noProof/>
                    <w:webHidden/>
                  </w:rPr>
                  <w:instrText xml:space="preserve"> PAGEREF _Toc107010423 \h </w:instrText>
                </w:r>
                <w:r w:rsidR="00214C17">
                  <w:rPr>
                    <w:noProof/>
                    <w:webHidden/>
                  </w:rPr>
                </w:r>
                <w:r w:rsidR="00214C17">
                  <w:rPr>
                    <w:noProof/>
                    <w:webHidden/>
                  </w:rPr>
                  <w:fldChar w:fldCharType="separate"/>
                </w:r>
                <w:r w:rsidR="009E377E">
                  <w:rPr>
                    <w:noProof/>
                    <w:webHidden/>
                  </w:rPr>
                  <w:t>10</w:t>
                </w:r>
                <w:r w:rsidR="00214C17">
                  <w:rPr>
                    <w:noProof/>
                    <w:webHidden/>
                  </w:rPr>
                  <w:fldChar w:fldCharType="end"/>
                </w:r>
              </w:hyperlink>
            </w:p>
            <w:p w14:paraId="3FF8C70E" w14:textId="634A21FF" w:rsidR="00214C17" w:rsidRDefault="00C16CDD">
              <w:pPr>
                <w:pStyle w:val="31"/>
                <w:tabs>
                  <w:tab w:val="right" w:leader="dot" w:pos="9628"/>
                </w:tabs>
                <w:rPr>
                  <w:noProof/>
                  <w:sz w:val="22"/>
                  <w:szCs w:val="22"/>
                  <w14:ligatures w14:val="none"/>
                </w:rPr>
              </w:pPr>
              <w:hyperlink w:anchor="_Toc107010424" w:history="1">
                <w:r w:rsidR="00214C17" w:rsidRPr="00BC5C04">
                  <w:rPr>
                    <w:rStyle w:val="ad"/>
                    <w:noProof/>
                  </w:rPr>
                  <w:t>1.1 Анализ существующих решений</w:t>
                </w:r>
                <w:r w:rsidR="00214C17">
                  <w:rPr>
                    <w:noProof/>
                    <w:webHidden/>
                  </w:rPr>
                  <w:tab/>
                </w:r>
                <w:r w:rsidR="00214C17">
                  <w:rPr>
                    <w:noProof/>
                    <w:webHidden/>
                  </w:rPr>
                  <w:fldChar w:fldCharType="begin"/>
                </w:r>
                <w:r w:rsidR="00214C17">
                  <w:rPr>
                    <w:noProof/>
                    <w:webHidden/>
                  </w:rPr>
                  <w:instrText xml:space="preserve"> PAGEREF _Toc107010424 \h </w:instrText>
                </w:r>
                <w:r w:rsidR="00214C17">
                  <w:rPr>
                    <w:noProof/>
                    <w:webHidden/>
                  </w:rPr>
                </w:r>
                <w:r w:rsidR="00214C17">
                  <w:rPr>
                    <w:noProof/>
                    <w:webHidden/>
                  </w:rPr>
                  <w:fldChar w:fldCharType="separate"/>
                </w:r>
                <w:r w:rsidR="009E377E">
                  <w:rPr>
                    <w:noProof/>
                    <w:webHidden/>
                  </w:rPr>
                  <w:t>10</w:t>
                </w:r>
                <w:r w:rsidR="00214C17">
                  <w:rPr>
                    <w:noProof/>
                    <w:webHidden/>
                  </w:rPr>
                  <w:fldChar w:fldCharType="end"/>
                </w:r>
              </w:hyperlink>
            </w:p>
            <w:p w14:paraId="45F9371B" w14:textId="643FFD94" w:rsidR="00214C17" w:rsidRDefault="00C16CDD">
              <w:pPr>
                <w:pStyle w:val="41"/>
                <w:tabs>
                  <w:tab w:val="right" w:leader="dot" w:pos="9628"/>
                </w:tabs>
                <w:rPr>
                  <w:noProof/>
                  <w:sz w:val="22"/>
                  <w:szCs w:val="22"/>
                  <w14:ligatures w14:val="none"/>
                </w:rPr>
              </w:pPr>
              <w:hyperlink w:anchor="_Toc107010425" w:history="1">
                <w:r w:rsidR="00214C17" w:rsidRPr="00BC5C04">
                  <w:rPr>
                    <w:rStyle w:val="ad"/>
                    <w:noProof/>
                  </w:rPr>
                  <w:t>1.1.1 Организационная структура предприятия</w:t>
                </w:r>
                <w:r w:rsidR="00214C17">
                  <w:rPr>
                    <w:noProof/>
                    <w:webHidden/>
                  </w:rPr>
                  <w:tab/>
                </w:r>
                <w:r w:rsidR="00214C17">
                  <w:rPr>
                    <w:noProof/>
                    <w:webHidden/>
                  </w:rPr>
                  <w:fldChar w:fldCharType="begin"/>
                </w:r>
                <w:r w:rsidR="00214C17">
                  <w:rPr>
                    <w:noProof/>
                    <w:webHidden/>
                  </w:rPr>
                  <w:instrText xml:space="preserve"> PAGEREF _Toc107010425 \h </w:instrText>
                </w:r>
                <w:r w:rsidR="00214C17">
                  <w:rPr>
                    <w:noProof/>
                    <w:webHidden/>
                  </w:rPr>
                </w:r>
                <w:r w:rsidR="00214C17">
                  <w:rPr>
                    <w:noProof/>
                    <w:webHidden/>
                  </w:rPr>
                  <w:fldChar w:fldCharType="separate"/>
                </w:r>
                <w:r w:rsidR="009E377E">
                  <w:rPr>
                    <w:noProof/>
                    <w:webHidden/>
                  </w:rPr>
                  <w:t>10</w:t>
                </w:r>
                <w:r w:rsidR="00214C17">
                  <w:rPr>
                    <w:noProof/>
                    <w:webHidden/>
                  </w:rPr>
                  <w:fldChar w:fldCharType="end"/>
                </w:r>
              </w:hyperlink>
            </w:p>
            <w:p w14:paraId="04C3EA8B" w14:textId="648332B9" w:rsidR="00214C17" w:rsidRDefault="00C16CDD">
              <w:pPr>
                <w:pStyle w:val="41"/>
                <w:tabs>
                  <w:tab w:val="right" w:leader="dot" w:pos="9628"/>
                </w:tabs>
                <w:rPr>
                  <w:noProof/>
                  <w:sz w:val="22"/>
                  <w:szCs w:val="22"/>
                  <w14:ligatures w14:val="none"/>
                </w:rPr>
              </w:pPr>
              <w:hyperlink w:anchor="_Toc107010426" w:history="1">
                <w:r w:rsidR="00214C17" w:rsidRPr="00BC5C04">
                  <w:rPr>
                    <w:rStyle w:val="ad"/>
                    <w:noProof/>
                  </w:rPr>
                  <w:t>1.1.2 Существующие средства разработки</w:t>
                </w:r>
                <w:r w:rsidR="00214C17">
                  <w:rPr>
                    <w:noProof/>
                    <w:webHidden/>
                  </w:rPr>
                  <w:tab/>
                </w:r>
                <w:r w:rsidR="00214C17">
                  <w:rPr>
                    <w:noProof/>
                    <w:webHidden/>
                  </w:rPr>
                  <w:fldChar w:fldCharType="begin"/>
                </w:r>
                <w:r w:rsidR="00214C17">
                  <w:rPr>
                    <w:noProof/>
                    <w:webHidden/>
                  </w:rPr>
                  <w:instrText xml:space="preserve"> PAGEREF _Toc107010426 \h </w:instrText>
                </w:r>
                <w:r w:rsidR="00214C17">
                  <w:rPr>
                    <w:noProof/>
                    <w:webHidden/>
                  </w:rPr>
                </w:r>
                <w:r w:rsidR="00214C17">
                  <w:rPr>
                    <w:noProof/>
                    <w:webHidden/>
                  </w:rPr>
                  <w:fldChar w:fldCharType="separate"/>
                </w:r>
                <w:r w:rsidR="009E377E">
                  <w:rPr>
                    <w:noProof/>
                    <w:webHidden/>
                  </w:rPr>
                  <w:t>11</w:t>
                </w:r>
                <w:r w:rsidR="00214C17">
                  <w:rPr>
                    <w:noProof/>
                    <w:webHidden/>
                  </w:rPr>
                  <w:fldChar w:fldCharType="end"/>
                </w:r>
              </w:hyperlink>
            </w:p>
            <w:p w14:paraId="6B0980E7" w14:textId="17AEF750" w:rsidR="00214C17" w:rsidRDefault="00C16CDD">
              <w:pPr>
                <w:pStyle w:val="31"/>
                <w:tabs>
                  <w:tab w:val="right" w:leader="dot" w:pos="9628"/>
                </w:tabs>
                <w:rPr>
                  <w:noProof/>
                  <w:sz w:val="22"/>
                  <w:szCs w:val="22"/>
                  <w14:ligatures w14:val="none"/>
                </w:rPr>
              </w:pPr>
              <w:hyperlink w:anchor="_Toc107010427" w:history="1">
                <w:r w:rsidR="00214C17" w:rsidRPr="00BC5C04">
                  <w:rPr>
                    <w:rStyle w:val="ad"/>
                    <w:noProof/>
                    <w:lang w:val="en-US"/>
                  </w:rPr>
                  <w:t>1.2</w:t>
                </w:r>
                <w:r w:rsidR="00214C17" w:rsidRPr="00BC5C04">
                  <w:rPr>
                    <w:rStyle w:val="ad"/>
                    <w:noProof/>
                  </w:rPr>
                  <w:t xml:space="preserve"> Исследование работы </w:t>
                </w:r>
                <w:r w:rsidR="001E3E27">
                  <w:rPr>
                    <w:rStyle w:val="ad"/>
                    <w:noProof/>
                    <w:lang w:val="en-US"/>
                  </w:rPr>
                  <w:t>CoDeSyS</w:t>
                </w:r>
                <w:r w:rsidR="00214C17">
                  <w:rPr>
                    <w:noProof/>
                    <w:webHidden/>
                  </w:rPr>
                  <w:tab/>
                </w:r>
                <w:r w:rsidR="00214C17">
                  <w:rPr>
                    <w:noProof/>
                    <w:webHidden/>
                  </w:rPr>
                  <w:fldChar w:fldCharType="begin"/>
                </w:r>
                <w:r w:rsidR="00214C17">
                  <w:rPr>
                    <w:noProof/>
                    <w:webHidden/>
                  </w:rPr>
                  <w:instrText xml:space="preserve"> PAGEREF _Toc107010427 \h </w:instrText>
                </w:r>
                <w:r w:rsidR="00214C17">
                  <w:rPr>
                    <w:noProof/>
                    <w:webHidden/>
                  </w:rPr>
                </w:r>
                <w:r w:rsidR="00214C17">
                  <w:rPr>
                    <w:noProof/>
                    <w:webHidden/>
                  </w:rPr>
                  <w:fldChar w:fldCharType="separate"/>
                </w:r>
                <w:r w:rsidR="009E377E">
                  <w:rPr>
                    <w:noProof/>
                    <w:webHidden/>
                  </w:rPr>
                  <w:t>11</w:t>
                </w:r>
                <w:r w:rsidR="00214C17">
                  <w:rPr>
                    <w:noProof/>
                    <w:webHidden/>
                  </w:rPr>
                  <w:fldChar w:fldCharType="end"/>
                </w:r>
              </w:hyperlink>
            </w:p>
            <w:p w14:paraId="66A316C6" w14:textId="2CF6E7A8" w:rsidR="00214C17" w:rsidRDefault="00C16CDD">
              <w:pPr>
                <w:pStyle w:val="31"/>
                <w:tabs>
                  <w:tab w:val="right" w:leader="dot" w:pos="9628"/>
                </w:tabs>
                <w:rPr>
                  <w:noProof/>
                  <w:sz w:val="22"/>
                  <w:szCs w:val="22"/>
                  <w14:ligatures w14:val="none"/>
                </w:rPr>
              </w:pPr>
              <w:hyperlink w:anchor="_Toc107010428" w:history="1">
                <w:r w:rsidR="00214C17" w:rsidRPr="00BC5C04">
                  <w:rPr>
                    <w:rStyle w:val="ad"/>
                    <w:noProof/>
                  </w:rPr>
                  <w:t xml:space="preserve">1.3 Устройство </w:t>
                </w:r>
                <w:r w:rsidR="001E3E27">
                  <w:rPr>
                    <w:rStyle w:val="ad"/>
                    <w:noProof/>
                  </w:rPr>
                  <w:t>CoDeSyS</w:t>
                </w:r>
                <w:r w:rsidR="00214C17">
                  <w:rPr>
                    <w:noProof/>
                    <w:webHidden/>
                  </w:rPr>
                  <w:tab/>
                </w:r>
                <w:r w:rsidR="00214C17">
                  <w:rPr>
                    <w:noProof/>
                    <w:webHidden/>
                  </w:rPr>
                  <w:fldChar w:fldCharType="begin"/>
                </w:r>
                <w:r w:rsidR="00214C17">
                  <w:rPr>
                    <w:noProof/>
                    <w:webHidden/>
                  </w:rPr>
                  <w:instrText xml:space="preserve"> PAGEREF _Toc107010428 \h </w:instrText>
                </w:r>
                <w:r w:rsidR="00214C17">
                  <w:rPr>
                    <w:noProof/>
                    <w:webHidden/>
                  </w:rPr>
                </w:r>
                <w:r w:rsidR="00214C17">
                  <w:rPr>
                    <w:noProof/>
                    <w:webHidden/>
                  </w:rPr>
                  <w:fldChar w:fldCharType="separate"/>
                </w:r>
                <w:r w:rsidR="009E377E">
                  <w:rPr>
                    <w:noProof/>
                    <w:webHidden/>
                  </w:rPr>
                  <w:t>12</w:t>
                </w:r>
                <w:r w:rsidR="00214C17">
                  <w:rPr>
                    <w:noProof/>
                    <w:webHidden/>
                  </w:rPr>
                  <w:fldChar w:fldCharType="end"/>
                </w:r>
              </w:hyperlink>
            </w:p>
            <w:p w14:paraId="19ADA9AF" w14:textId="0AE73998" w:rsidR="00214C17" w:rsidRDefault="00C16CDD">
              <w:pPr>
                <w:pStyle w:val="41"/>
                <w:tabs>
                  <w:tab w:val="right" w:leader="dot" w:pos="9628"/>
                </w:tabs>
                <w:rPr>
                  <w:noProof/>
                  <w:sz w:val="22"/>
                  <w:szCs w:val="22"/>
                  <w14:ligatures w14:val="none"/>
                </w:rPr>
              </w:pPr>
              <w:hyperlink w:anchor="_Toc107010429" w:history="1">
                <w:r w:rsidR="00214C17" w:rsidRPr="00BC5C04">
                  <w:rPr>
                    <w:rStyle w:val="ad"/>
                    <w:noProof/>
                  </w:rPr>
                  <w:t>1.3.1 Средства разработки</w:t>
                </w:r>
                <w:r w:rsidR="00214C17">
                  <w:rPr>
                    <w:noProof/>
                    <w:webHidden/>
                  </w:rPr>
                  <w:tab/>
                </w:r>
                <w:r w:rsidR="00214C17">
                  <w:rPr>
                    <w:noProof/>
                    <w:webHidden/>
                  </w:rPr>
                  <w:fldChar w:fldCharType="begin"/>
                </w:r>
                <w:r w:rsidR="00214C17">
                  <w:rPr>
                    <w:noProof/>
                    <w:webHidden/>
                  </w:rPr>
                  <w:instrText xml:space="preserve"> PAGEREF _Toc107010429 \h </w:instrText>
                </w:r>
                <w:r w:rsidR="00214C17">
                  <w:rPr>
                    <w:noProof/>
                    <w:webHidden/>
                  </w:rPr>
                </w:r>
                <w:r w:rsidR="00214C17">
                  <w:rPr>
                    <w:noProof/>
                    <w:webHidden/>
                  </w:rPr>
                  <w:fldChar w:fldCharType="separate"/>
                </w:r>
                <w:r w:rsidR="009E377E">
                  <w:rPr>
                    <w:noProof/>
                    <w:webHidden/>
                  </w:rPr>
                  <w:t>12</w:t>
                </w:r>
                <w:r w:rsidR="00214C17">
                  <w:rPr>
                    <w:noProof/>
                    <w:webHidden/>
                  </w:rPr>
                  <w:fldChar w:fldCharType="end"/>
                </w:r>
              </w:hyperlink>
            </w:p>
            <w:p w14:paraId="36536CCD" w14:textId="07EFA405" w:rsidR="00214C17" w:rsidRDefault="00C16CDD">
              <w:pPr>
                <w:pStyle w:val="41"/>
                <w:tabs>
                  <w:tab w:val="right" w:leader="dot" w:pos="9628"/>
                </w:tabs>
                <w:rPr>
                  <w:noProof/>
                  <w:sz w:val="22"/>
                  <w:szCs w:val="22"/>
                  <w14:ligatures w14:val="none"/>
                </w:rPr>
              </w:pPr>
              <w:hyperlink w:anchor="_Toc107010430" w:history="1">
                <w:r w:rsidR="00214C17" w:rsidRPr="00BC5C04">
                  <w:rPr>
                    <w:rStyle w:val="ad"/>
                    <w:noProof/>
                  </w:rPr>
                  <w:t>1.3.2 Система исполнения «</w:t>
                </w:r>
                <w:r w:rsidR="001E3E27">
                  <w:rPr>
                    <w:rStyle w:val="ad"/>
                    <w:noProof/>
                  </w:rPr>
                  <w:t>CoDeSyS</w:t>
                </w:r>
                <w:r w:rsidR="00214C17" w:rsidRPr="00BC5C04">
                  <w:rPr>
                    <w:rStyle w:val="ad"/>
                    <w:noProof/>
                  </w:rPr>
                  <w:t>»</w:t>
                </w:r>
                <w:r w:rsidR="00214C17">
                  <w:rPr>
                    <w:noProof/>
                    <w:webHidden/>
                  </w:rPr>
                  <w:tab/>
                </w:r>
                <w:r w:rsidR="00214C17">
                  <w:rPr>
                    <w:noProof/>
                    <w:webHidden/>
                  </w:rPr>
                  <w:fldChar w:fldCharType="begin"/>
                </w:r>
                <w:r w:rsidR="00214C17">
                  <w:rPr>
                    <w:noProof/>
                    <w:webHidden/>
                  </w:rPr>
                  <w:instrText xml:space="preserve"> PAGEREF _Toc107010430 \h </w:instrText>
                </w:r>
                <w:r w:rsidR="00214C17">
                  <w:rPr>
                    <w:noProof/>
                    <w:webHidden/>
                  </w:rPr>
                </w:r>
                <w:r w:rsidR="00214C17">
                  <w:rPr>
                    <w:noProof/>
                    <w:webHidden/>
                  </w:rPr>
                  <w:fldChar w:fldCharType="separate"/>
                </w:r>
                <w:r w:rsidR="009E377E">
                  <w:rPr>
                    <w:noProof/>
                    <w:webHidden/>
                  </w:rPr>
                  <w:t>12</w:t>
                </w:r>
                <w:r w:rsidR="00214C17">
                  <w:rPr>
                    <w:noProof/>
                    <w:webHidden/>
                  </w:rPr>
                  <w:fldChar w:fldCharType="end"/>
                </w:r>
              </w:hyperlink>
            </w:p>
            <w:p w14:paraId="3981C03A" w14:textId="70D87EF6" w:rsidR="00214C17" w:rsidRDefault="00C16CDD">
              <w:pPr>
                <w:pStyle w:val="41"/>
                <w:tabs>
                  <w:tab w:val="right" w:leader="dot" w:pos="9628"/>
                </w:tabs>
                <w:rPr>
                  <w:noProof/>
                  <w:sz w:val="22"/>
                  <w:szCs w:val="22"/>
                  <w14:ligatures w14:val="none"/>
                </w:rPr>
              </w:pPr>
              <w:hyperlink w:anchor="_Toc107010431" w:history="1">
                <w:r w:rsidR="00214C17" w:rsidRPr="00BC5C04">
                  <w:rPr>
                    <w:rStyle w:val="ad"/>
                    <w:noProof/>
                  </w:rPr>
                  <w:t>1.3.3 Система загрузки программы на ПЛК</w:t>
                </w:r>
                <w:r w:rsidR="00214C17">
                  <w:rPr>
                    <w:noProof/>
                    <w:webHidden/>
                  </w:rPr>
                  <w:tab/>
                </w:r>
                <w:r w:rsidR="00214C17">
                  <w:rPr>
                    <w:noProof/>
                    <w:webHidden/>
                  </w:rPr>
                  <w:fldChar w:fldCharType="begin"/>
                </w:r>
                <w:r w:rsidR="00214C17">
                  <w:rPr>
                    <w:noProof/>
                    <w:webHidden/>
                  </w:rPr>
                  <w:instrText xml:space="preserve"> PAGEREF _Toc107010431 \h </w:instrText>
                </w:r>
                <w:r w:rsidR="00214C17">
                  <w:rPr>
                    <w:noProof/>
                    <w:webHidden/>
                  </w:rPr>
                </w:r>
                <w:r w:rsidR="00214C17">
                  <w:rPr>
                    <w:noProof/>
                    <w:webHidden/>
                  </w:rPr>
                  <w:fldChar w:fldCharType="separate"/>
                </w:r>
                <w:r w:rsidR="009E377E">
                  <w:rPr>
                    <w:noProof/>
                    <w:webHidden/>
                  </w:rPr>
                  <w:t>13</w:t>
                </w:r>
                <w:r w:rsidR="00214C17">
                  <w:rPr>
                    <w:noProof/>
                    <w:webHidden/>
                  </w:rPr>
                  <w:fldChar w:fldCharType="end"/>
                </w:r>
              </w:hyperlink>
            </w:p>
            <w:p w14:paraId="41B83D0C" w14:textId="4F54C04E" w:rsidR="00214C17" w:rsidRDefault="00C16CDD">
              <w:pPr>
                <w:pStyle w:val="41"/>
                <w:tabs>
                  <w:tab w:val="right" w:leader="dot" w:pos="9628"/>
                </w:tabs>
                <w:rPr>
                  <w:noProof/>
                  <w:sz w:val="22"/>
                  <w:szCs w:val="22"/>
                  <w14:ligatures w14:val="none"/>
                </w:rPr>
              </w:pPr>
              <w:hyperlink w:anchor="_Toc107010432" w:history="1">
                <w:r w:rsidR="00214C17" w:rsidRPr="00BC5C04">
                  <w:rPr>
                    <w:rStyle w:val="ad"/>
                    <w:noProof/>
                  </w:rPr>
                  <w:t>1.3.4 Сравнение интерфейсов сред программирования ПЛК</w:t>
                </w:r>
                <w:r w:rsidR="00214C17">
                  <w:rPr>
                    <w:noProof/>
                    <w:webHidden/>
                  </w:rPr>
                  <w:tab/>
                </w:r>
                <w:r w:rsidR="00214C17">
                  <w:rPr>
                    <w:noProof/>
                    <w:webHidden/>
                  </w:rPr>
                  <w:fldChar w:fldCharType="begin"/>
                </w:r>
                <w:r w:rsidR="00214C17">
                  <w:rPr>
                    <w:noProof/>
                    <w:webHidden/>
                  </w:rPr>
                  <w:instrText xml:space="preserve"> PAGEREF _Toc107010432 \h </w:instrText>
                </w:r>
                <w:r w:rsidR="00214C17">
                  <w:rPr>
                    <w:noProof/>
                    <w:webHidden/>
                  </w:rPr>
                </w:r>
                <w:r w:rsidR="00214C17">
                  <w:rPr>
                    <w:noProof/>
                    <w:webHidden/>
                  </w:rPr>
                  <w:fldChar w:fldCharType="separate"/>
                </w:r>
                <w:r w:rsidR="009E377E">
                  <w:rPr>
                    <w:noProof/>
                    <w:webHidden/>
                  </w:rPr>
                  <w:t>13</w:t>
                </w:r>
                <w:r w:rsidR="00214C17">
                  <w:rPr>
                    <w:noProof/>
                    <w:webHidden/>
                  </w:rPr>
                  <w:fldChar w:fldCharType="end"/>
                </w:r>
              </w:hyperlink>
            </w:p>
            <w:p w14:paraId="540AD63E" w14:textId="36146BDF" w:rsidR="00214C17" w:rsidRDefault="00C16CDD">
              <w:pPr>
                <w:pStyle w:val="31"/>
                <w:tabs>
                  <w:tab w:val="right" w:leader="dot" w:pos="9628"/>
                </w:tabs>
                <w:rPr>
                  <w:noProof/>
                  <w:sz w:val="22"/>
                  <w:szCs w:val="22"/>
                  <w14:ligatures w14:val="none"/>
                </w:rPr>
              </w:pPr>
              <w:hyperlink w:anchor="_Toc107010433" w:history="1">
                <w:r w:rsidR="00214C17" w:rsidRPr="00BC5C04">
                  <w:rPr>
                    <w:rStyle w:val="ad"/>
                    <w:noProof/>
                  </w:rPr>
                  <w:t>1.4 Поиск оптимального решения</w:t>
                </w:r>
                <w:r w:rsidR="00214C17">
                  <w:rPr>
                    <w:noProof/>
                    <w:webHidden/>
                  </w:rPr>
                  <w:tab/>
                </w:r>
                <w:r w:rsidR="00214C17">
                  <w:rPr>
                    <w:noProof/>
                    <w:webHidden/>
                  </w:rPr>
                  <w:fldChar w:fldCharType="begin"/>
                </w:r>
                <w:r w:rsidR="00214C17">
                  <w:rPr>
                    <w:noProof/>
                    <w:webHidden/>
                  </w:rPr>
                  <w:instrText xml:space="preserve"> PAGEREF _Toc107010433 \h </w:instrText>
                </w:r>
                <w:r w:rsidR="00214C17">
                  <w:rPr>
                    <w:noProof/>
                    <w:webHidden/>
                  </w:rPr>
                </w:r>
                <w:r w:rsidR="00214C17">
                  <w:rPr>
                    <w:noProof/>
                    <w:webHidden/>
                  </w:rPr>
                  <w:fldChar w:fldCharType="separate"/>
                </w:r>
                <w:r w:rsidR="009E377E">
                  <w:rPr>
                    <w:noProof/>
                    <w:webHidden/>
                  </w:rPr>
                  <w:t>13</w:t>
                </w:r>
                <w:r w:rsidR="00214C17">
                  <w:rPr>
                    <w:noProof/>
                    <w:webHidden/>
                  </w:rPr>
                  <w:fldChar w:fldCharType="end"/>
                </w:r>
              </w:hyperlink>
            </w:p>
            <w:p w14:paraId="3EC9DD0B" w14:textId="33134DC3" w:rsidR="00214C17" w:rsidRDefault="00C16CDD">
              <w:pPr>
                <w:pStyle w:val="41"/>
                <w:tabs>
                  <w:tab w:val="right" w:leader="dot" w:pos="9628"/>
                </w:tabs>
                <w:rPr>
                  <w:noProof/>
                  <w:sz w:val="22"/>
                  <w:szCs w:val="22"/>
                  <w14:ligatures w14:val="none"/>
                </w:rPr>
              </w:pPr>
              <w:hyperlink w:anchor="_Toc107010434" w:history="1">
                <w:r w:rsidR="00214C17" w:rsidRPr="00BC5C04">
                  <w:rPr>
                    <w:rStyle w:val="ad"/>
                    <w:noProof/>
                  </w:rPr>
                  <w:t>1.4.1 Кроссплатформенность</w:t>
                </w:r>
                <w:r w:rsidR="00214C17">
                  <w:rPr>
                    <w:noProof/>
                    <w:webHidden/>
                  </w:rPr>
                  <w:tab/>
                </w:r>
                <w:r w:rsidR="00214C17">
                  <w:rPr>
                    <w:noProof/>
                    <w:webHidden/>
                  </w:rPr>
                  <w:fldChar w:fldCharType="begin"/>
                </w:r>
                <w:r w:rsidR="00214C17">
                  <w:rPr>
                    <w:noProof/>
                    <w:webHidden/>
                  </w:rPr>
                  <w:instrText xml:space="preserve"> PAGEREF _Toc107010434 \h </w:instrText>
                </w:r>
                <w:r w:rsidR="00214C17">
                  <w:rPr>
                    <w:noProof/>
                    <w:webHidden/>
                  </w:rPr>
                </w:r>
                <w:r w:rsidR="00214C17">
                  <w:rPr>
                    <w:noProof/>
                    <w:webHidden/>
                  </w:rPr>
                  <w:fldChar w:fldCharType="separate"/>
                </w:r>
                <w:r w:rsidR="009E377E">
                  <w:rPr>
                    <w:noProof/>
                    <w:webHidden/>
                  </w:rPr>
                  <w:t>15</w:t>
                </w:r>
                <w:r w:rsidR="00214C17">
                  <w:rPr>
                    <w:noProof/>
                    <w:webHidden/>
                  </w:rPr>
                  <w:fldChar w:fldCharType="end"/>
                </w:r>
              </w:hyperlink>
            </w:p>
            <w:p w14:paraId="6131C4A3" w14:textId="01560F57" w:rsidR="00214C17" w:rsidRDefault="00C16CDD">
              <w:pPr>
                <w:pStyle w:val="41"/>
                <w:tabs>
                  <w:tab w:val="right" w:leader="dot" w:pos="9628"/>
                </w:tabs>
                <w:rPr>
                  <w:noProof/>
                  <w:sz w:val="22"/>
                  <w:szCs w:val="22"/>
                  <w14:ligatures w14:val="none"/>
                </w:rPr>
              </w:pPr>
              <w:hyperlink w:anchor="_Toc107010435" w:history="1">
                <w:r w:rsidR="00214C17" w:rsidRPr="00BC5C04">
                  <w:rPr>
                    <w:rStyle w:val="ad"/>
                    <w:noProof/>
                  </w:rPr>
                  <w:t>1.4.2 Единый ин</w:t>
                </w:r>
                <w:r w:rsidR="00214C17">
                  <w:rPr>
                    <w:noProof/>
                  </w:rPr>
                  <mc:AlternateContent>
                    <mc:Choice Requires="wpg">
                      <w:drawing>
                        <wp:anchor distT="0" distB="0" distL="114300" distR="114300" simplePos="0" relativeHeight="251661312" behindDoc="1" locked="0" layoutInCell="0" allowOverlap="1" wp14:anchorId="30F00571" wp14:editId="575062D1">
                          <wp:simplePos x="1076325" y="6581775"/>
                          <wp:positionH relativeFrom="margin">
                            <wp:align>center</wp:align>
                          </wp:positionH>
                          <wp:positionV relativeFrom="margin">
                            <wp:align>top</wp:align>
                          </wp:positionV>
                          <wp:extent cx="6276975" cy="9458325"/>
                          <wp:effectExtent l="0" t="0" r="28575" b="28575"/>
                          <wp:wrapNone/>
                          <wp:docPr id="54" name="Группа 2"/>
                          <wp:cNvGraphicFramePr/>
                          <a:graphic xmlns:a="http://schemas.openxmlformats.org/drawingml/2006/main">
                            <a:graphicData uri="http://schemas.microsoft.com/office/word/2010/wordprocessingGroup">
                              <wpg:wgp>
                                <wpg:cNvGrpSpPr/>
                                <wpg:grpSpPr bwMode="auto">
                                  <a:xfrm>
                                    <a:off x="0" y="0"/>
                                    <a:ext cx="6276975" cy="9458325"/>
                                    <a:chOff x="0" y="0"/>
                                    <a:chExt cx="20000" cy="20000"/>
                                  </a:xfrm>
                                </wpg:grpSpPr>
                                <wps:wsp>
                                  <wps:cNvPr id="56" name="Прямоугольник 56"/>
                                  <wps:cNvSpPr>
                                    <a:spLocks noChangeArrowheads="1"/>
                                  </wps:cNvSpPr>
                                  <wps:spPr bwMode="auto">
                                    <a:xfrm>
                                      <a:off x="0" y="0"/>
                                      <a:ext cx="20000" cy="20000"/>
                                    </a:xfrm>
                                    <a:prstGeom prst="rect">
                                      <a:avLst/>
                                    </a:prstGeom>
                                    <a:noFill/>
                                    <a:ln w="25400">
                                      <a:solidFill>
                                        <a:srgbClr val="000000"/>
                                      </a:solidFill>
                                      <a:miter lim="800000"/>
                                      <a:headEnd/>
                                      <a:tailEnd/>
                                    </a:ln>
                                  </wps:spPr>
                                  <wps:bodyPr rot="0">
                                    <a:prstTxWarp prst="textNoShape">
                                      <a:avLst/>
                                    </a:prstTxWarp>
                                    <a:noAutofit/>
                                  </wps:bodyPr>
                                </wps:wsp>
                                <wps:wsp>
                                  <wps:cNvPr id="58" name="Прямая соединительная линия 58"/>
                                  <wps:cNvCnPr/>
                                  <wps:spPr bwMode="auto">
                                    <a:xfrm>
                                      <a:off x="993" y="17183"/>
                                      <a:ext cx="2" cy="1038"/>
                                    </a:xfrm>
                                    <a:prstGeom prst="line">
                                      <a:avLst/>
                                    </a:prstGeom>
                                    <a:noFill/>
                                    <a:ln w="25400">
                                      <a:solidFill>
                                        <a:srgbClr val="000000"/>
                                      </a:solidFill>
                                      <a:round/>
                                      <a:headEnd/>
                                      <a:tailEnd/>
                                    </a:ln>
                                  </wps:spPr>
                                  <wps:bodyPr/>
                                </wps:wsp>
                                <wps:wsp>
                                  <wps:cNvPr id="241" name="Прямая соединительная линия 241"/>
                                  <wps:cNvCnPr/>
                                  <wps:spPr bwMode="auto">
                                    <a:xfrm>
                                      <a:off x="10" y="17173"/>
                                      <a:ext cx="19967" cy="1"/>
                                    </a:xfrm>
                                    <a:prstGeom prst="line">
                                      <a:avLst/>
                                    </a:prstGeom>
                                    <a:noFill/>
                                    <a:ln w="25400">
                                      <a:solidFill>
                                        <a:srgbClr val="000000"/>
                                      </a:solidFill>
                                      <a:round/>
                                      <a:headEnd/>
                                      <a:tailEnd/>
                                    </a:ln>
                                  </wps:spPr>
                                  <wps:bodyPr/>
                                </wps:wsp>
                                <wps:wsp>
                                  <wps:cNvPr id="243" name="Прямая соединительная линия 243"/>
                                  <wps:cNvCnPr/>
                                  <wps:spPr bwMode="auto">
                                    <a:xfrm>
                                      <a:off x="2186" y="17192"/>
                                      <a:ext cx="2" cy="2797"/>
                                    </a:xfrm>
                                    <a:prstGeom prst="line">
                                      <a:avLst/>
                                    </a:prstGeom>
                                    <a:noFill/>
                                    <a:ln w="25400">
                                      <a:solidFill>
                                        <a:srgbClr val="000000"/>
                                      </a:solidFill>
                                      <a:round/>
                                      <a:headEnd/>
                                      <a:tailEnd/>
                                    </a:ln>
                                  </wps:spPr>
                                  <wps:bodyPr/>
                                </wps:wsp>
                                <wps:wsp>
                                  <wps:cNvPr id="245" name="Прямая соединительная линия 245"/>
                                  <wps:cNvCnPr/>
                                  <wps:spPr bwMode="auto">
                                    <a:xfrm>
                                      <a:off x="4919" y="17192"/>
                                      <a:ext cx="2" cy="2797"/>
                                    </a:xfrm>
                                    <a:prstGeom prst="line">
                                      <a:avLst/>
                                    </a:prstGeom>
                                    <a:noFill/>
                                    <a:ln w="25400">
                                      <a:solidFill>
                                        <a:srgbClr val="000000"/>
                                      </a:solidFill>
                                      <a:round/>
                                      <a:headEnd/>
                                      <a:tailEnd/>
                                    </a:ln>
                                  </wps:spPr>
                                  <wps:bodyPr/>
                                </wps:wsp>
                                <wps:wsp>
                                  <wps:cNvPr id="247" name="Прямая соединительная линия 247"/>
                                  <wps:cNvCnPr/>
                                  <wps:spPr bwMode="auto">
                                    <a:xfrm>
                                      <a:off x="6557" y="17192"/>
                                      <a:ext cx="2" cy="2797"/>
                                    </a:xfrm>
                                    <a:prstGeom prst="line">
                                      <a:avLst/>
                                    </a:prstGeom>
                                    <a:noFill/>
                                    <a:ln w="25400">
                                      <a:solidFill>
                                        <a:srgbClr val="000000"/>
                                      </a:solidFill>
                                      <a:round/>
                                      <a:headEnd/>
                                      <a:tailEnd/>
                                    </a:ln>
                                  </wps:spPr>
                                  <wps:bodyPr/>
                                </wps:wsp>
                                <wps:wsp>
                                  <wps:cNvPr id="250" name="Прямая соединительная линия 250"/>
                                  <wps:cNvCnPr/>
                                  <wps:spPr bwMode="auto">
                                    <a:xfrm>
                                      <a:off x="7650" y="17183"/>
                                      <a:ext cx="2" cy="2796"/>
                                    </a:xfrm>
                                    <a:prstGeom prst="line">
                                      <a:avLst/>
                                    </a:prstGeom>
                                    <a:noFill/>
                                    <a:ln w="25400">
                                      <a:solidFill>
                                        <a:srgbClr val="000000"/>
                                      </a:solidFill>
                                      <a:round/>
                                      <a:headEnd/>
                                      <a:tailEnd/>
                                    </a:ln>
                                  </wps:spPr>
                                  <wps:bodyPr/>
                                </wps:wsp>
                                <wps:wsp>
                                  <wps:cNvPr id="252" name="Прямая соединительная линия 252"/>
                                  <wps:cNvCnPr/>
                                  <wps:spPr bwMode="auto">
                                    <a:xfrm>
                                      <a:off x="15848" y="18239"/>
                                      <a:ext cx="4" cy="693"/>
                                    </a:xfrm>
                                    <a:prstGeom prst="line">
                                      <a:avLst/>
                                    </a:prstGeom>
                                    <a:noFill/>
                                    <a:ln w="25400">
                                      <a:solidFill>
                                        <a:srgbClr val="000000"/>
                                      </a:solidFill>
                                      <a:round/>
                                      <a:headEnd/>
                                      <a:tailEnd/>
                                    </a:ln>
                                  </wps:spPr>
                                  <wps:bodyPr/>
                                </wps:wsp>
                                <wps:wsp>
                                  <wps:cNvPr id="253" name="Прямая соединительная линия 253"/>
                                  <wps:cNvCnPr/>
                                  <wps:spPr bwMode="auto">
                                    <a:xfrm>
                                      <a:off x="10" y="19293"/>
                                      <a:ext cx="7621" cy="2"/>
                                    </a:xfrm>
                                    <a:prstGeom prst="line">
                                      <a:avLst/>
                                    </a:prstGeom>
                                    <a:noFill/>
                                    <a:ln w="12700">
                                      <a:solidFill>
                                        <a:srgbClr val="000000"/>
                                      </a:solidFill>
                                      <a:round/>
                                      <a:headEnd/>
                                      <a:tailEnd/>
                                    </a:ln>
                                  </wps:spPr>
                                  <wps:bodyPr/>
                                </wps:wsp>
                                <wps:wsp>
                                  <wps:cNvPr id="254" name="Прямая соединительная линия 254"/>
                                  <wps:cNvCnPr/>
                                  <wps:spPr bwMode="auto">
                                    <a:xfrm>
                                      <a:off x="10" y="19646"/>
                                      <a:ext cx="7621" cy="1"/>
                                    </a:xfrm>
                                    <a:prstGeom prst="line">
                                      <a:avLst/>
                                    </a:prstGeom>
                                    <a:noFill/>
                                    <a:ln w="12700">
                                      <a:solidFill>
                                        <a:srgbClr val="000000"/>
                                      </a:solidFill>
                                      <a:round/>
                                      <a:headEnd/>
                                      <a:tailEnd/>
                                    </a:ln>
                                  </wps:spPr>
                                  <wps:bodyPr/>
                                </wps:wsp>
                                <wps:wsp>
                                  <wps:cNvPr id="255" name="Прямоугольник 255"/>
                                  <wps:cNvSpPr>
                                    <a:spLocks noChangeArrowheads="1"/>
                                  </wps:cNvSpPr>
                                  <wps:spPr bwMode="auto">
                                    <a:xfrm>
                                      <a:off x="54" y="17912"/>
                                      <a:ext cx="883" cy="309"/>
                                    </a:xfrm>
                                    <a:prstGeom prst="rect">
                                      <a:avLst/>
                                    </a:prstGeom>
                                    <a:noFill/>
                                    <a:ln>
                                      <a:noFill/>
                                    </a:ln>
                                  </wps:spPr>
                                  <wps:txbx>
                                    <w:txbxContent>
                                      <w:p w14:paraId="5DE7665A" w14:textId="77777777" w:rsidR="00214C17" w:rsidRPr="005D5F4E" w:rsidRDefault="00214C17" w:rsidP="00214C17">
                                        <w:pPr>
                                          <w:pStyle w:val="af2"/>
                                          <w:jc w:val="center"/>
                                        </w:pPr>
                                        <w:r>
                                          <w:rPr>
                                            <w:rFonts w:ascii="Times New Roman" w:hAnsi="Times New Roman"/>
                                            <w:i w:val="0"/>
                                            <w:iCs/>
                                            <w:sz w:val="18"/>
                                          </w:rPr>
                                          <w:t>Изм</w:t>
                                        </w:r>
                                        <w:r w:rsidRPr="005D5F4E">
                                          <w:t>.</w:t>
                                        </w:r>
                                      </w:p>
                                    </w:txbxContent>
                                  </wps:txbx>
                                  <wps:bodyPr rot="0" vert="horz" wrap="square" lIns="12700" tIns="12700" rIns="12700" bIns="12700" anchor="t" anchorCtr="0" upright="1">
                                    <a:noAutofit/>
                                  </wps:bodyPr>
                                </wps:wsp>
                                <wps:wsp>
                                  <wps:cNvPr id="256" name="Прямоугольник 256"/>
                                  <wps:cNvSpPr>
                                    <a:spLocks noChangeArrowheads="1"/>
                                  </wps:cNvSpPr>
                                  <wps:spPr bwMode="auto">
                                    <a:xfrm>
                                      <a:off x="1051" y="17912"/>
                                      <a:ext cx="1100" cy="309"/>
                                    </a:xfrm>
                                    <a:prstGeom prst="rect">
                                      <a:avLst/>
                                    </a:prstGeom>
                                    <a:noFill/>
                                    <a:ln>
                                      <a:noFill/>
                                    </a:ln>
                                  </wps:spPr>
                                  <wps:txbx>
                                    <w:txbxContent>
                                      <w:p w14:paraId="114E837C" w14:textId="77777777" w:rsidR="00214C17" w:rsidRDefault="00214C17" w:rsidP="00214C17">
                                        <w:pPr>
                                          <w:pStyle w:val="af2"/>
                                          <w:jc w:val="center"/>
                                          <w:rPr>
                                            <w:rFonts w:ascii="Times New Roman" w:hAnsi="Times New Roman"/>
                                            <w:i w:val="0"/>
                                            <w:iCs/>
                                            <w:sz w:val="18"/>
                                          </w:rPr>
                                        </w:pPr>
                                        <w:r>
                                          <w:rPr>
                                            <w:rFonts w:ascii="Times New Roman" w:hAnsi="Times New Roman"/>
                                            <w:i w:val="0"/>
                                            <w:iCs/>
                                            <w:sz w:val="18"/>
                                          </w:rPr>
                                          <w:t>Лист</w:t>
                                        </w:r>
                                      </w:p>
                                    </w:txbxContent>
                                  </wps:txbx>
                                  <wps:bodyPr rot="0" vert="horz" wrap="square" lIns="12700" tIns="12700" rIns="12700" bIns="12700" anchor="t" anchorCtr="0" upright="1">
                                    <a:noAutofit/>
                                  </wps:bodyPr>
                                </wps:wsp>
                                <wps:wsp>
                                  <wps:cNvPr id="257" name="Прямоугольник 257"/>
                                  <wps:cNvSpPr>
                                    <a:spLocks noChangeArrowheads="1"/>
                                  </wps:cNvSpPr>
                                  <wps:spPr bwMode="auto">
                                    <a:xfrm>
                                      <a:off x="2267" y="17912"/>
                                      <a:ext cx="2573" cy="309"/>
                                    </a:xfrm>
                                    <a:prstGeom prst="rect">
                                      <a:avLst/>
                                    </a:prstGeom>
                                    <a:noFill/>
                                    <a:ln>
                                      <a:noFill/>
                                    </a:ln>
                                  </wps:spPr>
                                  <wps:txbx>
                                    <w:txbxContent>
                                      <w:p w14:paraId="0C16D809" w14:textId="77777777" w:rsidR="00214C17" w:rsidRDefault="00214C17" w:rsidP="00214C17">
                                        <w:pPr>
                                          <w:pStyle w:val="af2"/>
                                          <w:jc w:val="center"/>
                                          <w:rPr>
                                            <w:rFonts w:ascii="Times New Roman" w:hAnsi="Times New Roman"/>
                                            <w:i w:val="0"/>
                                            <w:iCs/>
                                            <w:sz w:val="18"/>
                                          </w:rPr>
                                        </w:pPr>
                                        <w:r>
                                          <w:rPr>
                                            <w:rFonts w:ascii="Times New Roman" w:hAnsi="Times New Roman"/>
                                            <w:i w:val="0"/>
                                            <w:iCs/>
                                            <w:sz w:val="18"/>
                                          </w:rPr>
                                          <w:t>№ докум.</w:t>
                                        </w:r>
                                      </w:p>
                                    </w:txbxContent>
                                  </wps:txbx>
                                  <wps:bodyPr rot="0" vert="horz" wrap="square" lIns="12700" tIns="12700" rIns="12700" bIns="12700" anchor="t" anchorCtr="0" upright="1">
                                    <a:noAutofit/>
                                  </wps:bodyPr>
                                </wps:wsp>
                                <wps:wsp>
                                  <wps:cNvPr id="258" name="Прямоугольник 258"/>
                                  <wps:cNvSpPr>
                                    <a:spLocks noChangeArrowheads="1"/>
                                  </wps:cNvSpPr>
                                  <wps:spPr bwMode="auto">
                                    <a:xfrm>
                                      <a:off x="4983" y="17912"/>
                                      <a:ext cx="1534" cy="309"/>
                                    </a:xfrm>
                                    <a:prstGeom prst="rect">
                                      <a:avLst/>
                                    </a:prstGeom>
                                    <a:noFill/>
                                    <a:ln>
                                      <a:noFill/>
                                    </a:ln>
                                  </wps:spPr>
                                  <wps:txbx>
                                    <w:txbxContent>
                                      <w:p w14:paraId="636A7648" w14:textId="77777777" w:rsidR="00214C17" w:rsidRDefault="00214C17" w:rsidP="00214C17">
                                        <w:pPr>
                                          <w:pStyle w:val="af2"/>
                                          <w:jc w:val="center"/>
                                          <w:rPr>
                                            <w:rFonts w:ascii="Times New Roman" w:hAnsi="Times New Roman"/>
                                            <w:sz w:val="18"/>
                                          </w:rPr>
                                        </w:pPr>
                                        <w:r>
                                          <w:rPr>
                                            <w:rFonts w:ascii="Times New Roman" w:hAnsi="Times New Roman"/>
                                            <w:i w:val="0"/>
                                            <w:iCs/>
                                            <w:sz w:val="18"/>
                                          </w:rPr>
                                          <w:t>Подпись</w:t>
                                        </w:r>
                                      </w:p>
                                    </w:txbxContent>
                                  </wps:txbx>
                                  <wps:bodyPr rot="0" vert="horz" wrap="square" lIns="12700" tIns="12700" rIns="12700" bIns="12700" anchor="t" anchorCtr="0" upright="1">
                                    <a:noAutofit/>
                                  </wps:bodyPr>
                                </wps:wsp>
                                <wps:wsp>
                                  <wps:cNvPr id="259" name="Прямоугольник 259"/>
                                  <wps:cNvSpPr>
                                    <a:spLocks noChangeArrowheads="1"/>
                                  </wps:cNvSpPr>
                                  <wps:spPr bwMode="auto">
                                    <a:xfrm>
                                      <a:off x="6604" y="17912"/>
                                      <a:ext cx="1000" cy="309"/>
                                    </a:xfrm>
                                    <a:prstGeom prst="rect">
                                      <a:avLst/>
                                    </a:prstGeom>
                                    <a:noFill/>
                                    <a:ln>
                                      <a:noFill/>
                                    </a:ln>
                                  </wps:spPr>
                                  <wps:txbx>
                                    <w:txbxContent>
                                      <w:p w14:paraId="06489E06" w14:textId="77777777" w:rsidR="00214C17" w:rsidRDefault="00214C17" w:rsidP="00214C17">
                                        <w:pPr>
                                          <w:pStyle w:val="af2"/>
                                          <w:jc w:val="center"/>
                                          <w:rPr>
                                            <w:rFonts w:ascii="Times New Roman" w:hAnsi="Times New Roman"/>
                                            <w:sz w:val="18"/>
                                          </w:rPr>
                                        </w:pPr>
                                        <w:r>
                                          <w:rPr>
                                            <w:rFonts w:ascii="Times New Roman" w:hAnsi="Times New Roman"/>
                                            <w:i w:val="0"/>
                                            <w:iCs/>
                                            <w:sz w:val="18"/>
                                          </w:rPr>
                                          <w:t>Дата</w:t>
                                        </w:r>
                                      </w:p>
                                    </w:txbxContent>
                                  </wps:txbx>
                                  <wps:bodyPr rot="0" vert="horz" wrap="square" lIns="12700" tIns="12700" rIns="12700" bIns="12700" anchor="t" anchorCtr="0" upright="1">
                                    <a:noAutofit/>
                                  </wps:bodyPr>
                                </wps:wsp>
                                <wps:wsp>
                                  <wps:cNvPr id="260" name="Прямоугольник 260"/>
                                  <wps:cNvSpPr>
                                    <a:spLocks noChangeArrowheads="1"/>
                                  </wps:cNvSpPr>
                                  <wps:spPr bwMode="auto">
                                    <a:xfrm>
                                      <a:off x="15929" y="18258"/>
                                      <a:ext cx="1475" cy="309"/>
                                    </a:xfrm>
                                    <a:prstGeom prst="rect">
                                      <a:avLst/>
                                    </a:prstGeom>
                                    <a:noFill/>
                                    <a:ln>
                                      <a:noFill/>
                                    </a:ln>
                                  </wps:spPr>
                                  <wps:txbx>
                                    <w:txbxContent>
                                      <w:p w14:paraId="2AE2F4F1" w14:textId="77777777" w:rsidR="00214C17" w:rsidRDefault="00214C17" w:rsidP="00214C17">
                                        <w:pPr>
                                          <w:pStyle w:val="af2"/>
                                          <w:jc w:val="center"/>
                                          <w:rPr>
                                            <w:rFonts w:ascii="Times New Roman" w:hAnsi="Times New Roman"/>
                                            <w:i w:val="0"/>
                                            <w:iCs/>
                                            <w:sz w:val="18"/>
                                          </w:rPr>
                                        </w:pPr>
                                        <w:r>
                                          <w:rPr>
                                            <w:rFonts w:ascii="Times New Roman" w:hAnsi="Times New Roman"/>
                                            <w:i w:val="0"/>
                                            <w:iCs/>
                                            <w:sz w:val="18"/>
                                          </w:rPr>
                                          <w:t>Лист</w:t>
                                        </w:r>
                                      </w:p>
                                    </w:txbxContent>
                                  </wps:txbx>
                                  <wps:bodyPr rot="0" vert="horz" wrap="square" lIns="12700" tIns="12700" rIns="12700" bIns="12700" anchor="t" anchorCtr="0" upright="1">
                                    <a:noAutofit/>
                                  </wps:bodyPr>
                                </wps:wsp>
                                <wps:wsp>
                                  <wps:cNvPr id="261" name="Прямоугольник 261"/>
                                  <wps:cNvSpPr>
                                    <a:spLocks noChangeArrowheads="1"/>
                                  </wps:cNvSpPr>
                                  <wps:spPr bwMode="auto">
                                    <a:xfrm>
                                      <a:off x="15929" y="18623"/>
                                      <a:ext cx="1475" cy="310"/>
                                    </a:xfrm>
                                    <a:prstGeom prst="rect">
                                      <a:avLst/>
                                    </a:prstGeom>
                                    <a:noFill/>
                                    <a:ln>
                                      <a:noFill/>
                                    </a:ln>
                                  </wps:spPr>
                                  <wps:txbx>
                                    <w:txbxContent>
                                      <w:p w14:paraId="5FDB9432" w14:textId="25830E2F" w:rsidR="00214C17" w:rsidRPr="008F3AF8" w:rsidRDefault="00214C17" w:rsidP="00214C17">
                                        <w:pPr>
                                          <w:pStyle w:val="af2"/>
                                          <w:jc w:val="center"/>
                                          <w:rPr>
                                            <w:rFonts w:ascii="Times New Roman" w:hAnsi="Times New Roman"/>
                                            <w:i w:val="0"/>
                                            <w:iCs/>
                                            <w:sz w:val="18"/>
                                            <w:lang w:val="ru-RU"/>
                                          </w:rPr>
                                        </w:pPr>
                                        <w:r w:rsidRPr="008F3AF8">
                                          <w:rPr>
                                            <w:rFonts w:ascii="Times New Roman" w:hAnsi="Times New Roman"/>
                                            <w:i w:val="0"/>
                                            <w:iCs/>
                                            <w:sz w:val="18"/>
                                            <w:lang w:val="ru-RU"/>
                                          </w:rPr>
                                          <w:fldChar w:fldCharType="begin"/>
                                        </w:r>
                                        <w:r w:rsidRPr="008F3AF8">
                                          <w:rPr>
                                            <w:rFonts w:ascii="Times New Roman" w:hAnsi="Times New Roman"/>
                                            <w:i w:val="0"/>
                                            <w:iCs/>
                                            <w:sz w:val="18"/>
                                            <w:lang w:val="ru-RU"/>
                                          </w:rPr>
                                          <w:instrText>PAGE  \* Arabic  \* MERGEFORMAT</w:instrText>
                                        </w:r>
                                        <w:r w:rsidRPr="008F3AF8">
                                          <w:rPr>
                                            <w:rFonts w:ascii="Times New Roman" w:hAnsi="Times New Roman"/>
                                            <w:i w:val="0"/>
                                            <w:iCs/>
                                            <w:sz w:val="18"/>
                                            <w:lang w:val="ru-RU"/>
                                          </w:rPr>
                                          <w:fldChar w:fldCharType="separate"/>
                                        </w:r>
                                        <w:r w:rsidR="00FC1D4F">
                                          <w:rPr>
                                            <w:rFonts w:ascii="Times New Roman" w:hAnsi="Times New Roman"/>
                                            <w:i w:val="0"/>
                                            <w:iCs/>
                                            <w:noProof/>
                                            <w:sz w:val="18"/>
                                            <w:lang w:val="ru-RU"/>
                                          </w:rPr>
                                          <w:t>2</w:t>
                                        </w:r>
                                        <w:r w:rsidRPr="008F3AF8">
                                          <w:rPr>
                                            <w:rFonts w:ascii="Times New Roman" w:hAnsi="Times New Roman"/>
                                            <w:i w:val="0"/>
                                            <w:iCs/>
                                            <w:sz w:val="18"/>
                                            <w:lang w:val="ru-RU"/>
                                          </w:rPr>
                                          <w:fldChar w:fldCharType="end"/>
                                        </w:r>
                                      </w:p>
                                    </w:txbxContent>
                                  </wps:txbx>
                                  <wps:bodyPr rot="0" vert="horz" wrap="square" lIns="12700" tIns="12700" rIns="12700" bIns="12700" anchor="t" anchorCtr="0" upright="1">
                                    <a:noAutofit/>
                                  </wps:bodyPr>
                                </wps:wsp>
                                <wps:wsp>
                                  <wps:cNvPr id="262" name="Прямоугольник 262"/>
                                  <wps:cNvSpPr>
                                    <a:spLocks noChangeArrowheads="1"/>
                                  </wps:cNvSpPr>
                                  <wps:spPr bwMode="auto">
                                    <a:xfrm>
                                      <a:off x="7760" y="17481"/>
                                      <a:ext cx="12159" cy="477"/>
                                    </a:xfrm>
                                    <a:prstGeom prst="rect">
                                      <a:avLst/>
                                    </a:prstGeom>
                                    <a:noFill/>
                                    <a:ln>
                                      <a:noFill/>
                                    </a:ln>
                                  </wps:spPr>
                                  <wps:txbx>
                                    <w:txbxContent>
                                      <w:p w14:paraId="05D1296B" w14:textId="77777777" w:rsidR="00214C17" w:rsidRDefault="00214C17" w:rsidP="00214C17">
                                        <w:pPr>
                                          <w:pStyle w:val="1"/>
                                          <w:rPr>
                                            <w:sz w:val="36"/>
                                          </w:rPr>
                                        </w:pPr>
                                      </w:p>
                                      <w:p w14:paraId="442EACE3" w14:textId="77777777" w:rsidR="00214C17" w:rsidRDefault="00214C17" w:rsidP="00214C17">
                                        <w:pPr>
                                          <w:rPr>
                                            <w:lang w:eastAsia="en-US" w:bidi="en-US"/>
                                          </w:rPr>
                                        </w:pPr>
                                      </w:p>
                                      <w:p w14:paraId="4DAB5116" w14:textId="77777777" w:rsidR="00214C17" w:rsidRDefault="00214C17" w:rsidP="00214C17">
                                        <w:pPr>
                                          <w:rPr>
                                            <w:lang w:eastAsia="en-US" w:bidi="en-US"/>
                                          </w:rPr>
                                        </w:pPr>
                                      </w:p>
                                      <w:p w14:paraId="4052A3EA" w14:textId="77777777" w:rsidR="00214C17" w:rsidRDefault="00214C17" w:rsidP="00214C17">
                                        <w:pPr>
                                          <w:rPr>
                                            <w:lang w:eastAsia="en-US" w:bidi="en-US"/>
                                          </w:rPr>
                                        </w:pPr>
                                      </w:p>
                                      <w:p w14:paraId="3D672991" w14:textId="77777777" w:rsidR="00214C17" w:rsidRDefault="00214C17" w:rsidP="00214C17">
                                        <w:pPr>
                                          <w:rPr>
                                            <w:lang w:eastAsia="en-US" w:bidi="en-US"/>
                                          </w:rPr>
                                        </w:pPr>
                                      </w:p>
                                      <w:p w14:paraId="39B2662F" w14:textId="77777777" w:rsidR="00214C17" w:rsidRDefault="00214C17" w:rsidP="00214C17">
                                        <w:pPr>
                                          <w:rPr>
                                            <w:lang w:eastAsia="en-US" w:bidi="en-US"/>
                                          </w:rPr>
                                        </w:pPr>
                                      </w:p>
                                      <w:p w14:paraId="0C06EFFF" w14:textId="77777777" w:rsidR="00214C17" w:rsidRDefault="00214C17" w:rsidP="00214C17">
                                        <w:pPr>
                                          <w:rPr>
                                            <w:lang w:eastAsia="en-US" w:bidi="en-US"/>
                                          </w:rPr>
                                        </w:pPr>
                                      </w:p>
                                      <w:p w14:paraId="0131B1BA" w14:textId="77777777" w:rsidR="00214C17" w:rsidRDefault="00214C17" w:rsidP="00214C17">
                                        <w:pPr>
                                          <w:rPr>
                                            <w:lang w:eastAsia="en-US" w:bidi="en-US"/>
                                          </w:rPr>
                                        </w:pPr>
                                      </w:p>
                                      <w:p w14:paraId="6A7BE6DD" w14:textId="77777777" w:rsidR="00214C17" w:rsidRDefault="00214C17" w:rsidP="00214C17">
                                        <w:pPr>
                                          <w:rPr>
                                            <w:lang w:eastAsia="en-US" w:bidi="en-US"/>
                                          </w:rPr>
                                        </w:pPr>
                                      </w:p>
                                      <w:p w14:paraId="2E549244" w14:textId="77777777" w:rsidR="00214C17" w:rsidRDefault="00214C17" w:rsidP="00214C17">
                                        <w:pPr>
                                          <w:rPr>
                                            <w:lang w:eastAsia="en-US" w:bidi="en-US"/>
                                          </w:rPr>
                                        </w:pPr>
                                      </w:p>
                                      <w:p w14:paraId="7D7C01CF" w14:textId="77777777" w:rsidR="00214C17" w:rsidRDefault="00214C17" w:rsidP="00214C17">
                                        <w:pPr>
                                          <w:rPr>
                                            <w:lang w:eastAsia="en-US" w:bidi="en-US"/>
                                          </w:rPr>
                                        </w:pPr>
                                      </w:p>
                                      <w:p w14:paraId="195E4A81" w14:textId="77777777" w:rsidR="00214C17" w:rsidRDefault="00214C17" w:rsidP="00214C17">
                                        <w:pPr>
                                          <w:rPr>
                                            <w:lang w:eastAsia="en-US" w:bidi="en-US"/>
                                          </w:rPr>
                                        </w:pPr>
                                      </w:p>
                                      <w:p w14:paraId="515CE458" w14:textId="77777777" w:rsidR="00214C17" w:rsidRDefault="00214C17" w:rsidP="00214C17">
                                        <w:pPr>
                                          <w:rPr>
                                            <w:lang w:eastAsia="en-US" w:bidi="en-US"/>
                                          </w:rPr>
                                        </w:pPr>
                                      </w:p>
                                      <w:p w14:paraId="73B0E79F" w14:textId="77777777" w:rsidR="00214C17" w:rsidRDefault="00214C17" w:rsidP="00214C17">
                                        <w:pPr>
                                          <w:rPr>
                                            <w:lang w:eastAsia="en-US" w:bidi="en-US"/>
                                          </w:rPr>
                                        </w:pPr>
                                      </w:p>
                                      <w:p w14:paraId="64B2AEED" w14:textId="77777777" w:rsidR="00214C17" w:rsidRDefault="00214C17" w:rsidP="00214C17">
                                        <w:pPr>
                                          <w:rPr>
                                            <w:lang w:eastAsia="en-US" w:bidi="en-US"/>
                                          </w:rPr>
                                        </w:pPr>
                                      </w:p>
                                      <w:p w14:paraId="35EDB727" w14:textId="77777777" w:rsidR="00214C17" w:rsidRDefault="00214C17" w:rsidP="00214C17">
                                        <w:pPr>
                                          <w:rPr>
                                            <w:lang w:eastAsia="en-US" w:bidi="en-US"/>
                                          </w:rPr>
                                        </w:pPr>
                                      </w:p>
                                      <w:p w14:paraId="7B983313" w14:textId="77777777" w:rsidR="00214C17" w:rsidRDefault="00214C17" w:rsidP="00214C17">
                                        <w:pPr>
                                          <w:rPr>
                                            <w:lang w:eastAsia="en-US" w:bidi="en-US"/>
                                          </w:rPr>
                                        </w:pPr>
                                      </w:p>
                                      <w:p w14:paraId="18EC4CED" w14:textId="77777777" w:rsidR="00214C17" w:rsidRDefault="00214C17" w:rsidP="00214C17">
                                        <w:pPr>
                                          <w:rPr>
                                            <w:lang w:eastAsia="en-US" w:bidi="en-US"/>
                                          </w:rPr>
                                        </w:pPr>
                                      </w:p>
                                      <w:p w14:paraId="3C4FDEAA" w14:textId="77777777" w:rsidR="00214C17" w:rsidRDefault="00214C17" w:rsidP="00214C17">
                                        <w:pPr>
                                          <w:rPr>
                                            <w:lang w:eastAsia="en-US" w:bidi="en-US"/>
                                          </w:rPr>
                                        </w:pPr>
                                      </w:p>
                                      <w:p w14:paraId="5F1DECEF" w14:textId="77777777" w:rsidR="00214C17" w:rsidRDefault="00214C17" w:rsidP="00214C17">
                                        <w:pPr>
                                          <w:rPr>
                                            <w:lang w:eastAsia="en-US" w:bidi="en-US"/>
                                          </w:rPr>
                                        </w:pPr>
                                      </w:p>
                                      <w:p w14:paraId="1A176A1D" w14:textId="77777777" w:rsidR="00214C17" w:rsidRDefault="00214C17" w:rsidP="00214C17">
                                        <w:pPr>
                                          <w:rPr>
                                            <w:lang w:eastAsia="en-US" w:bidi="en-US"/>
                                          </w:rPr>
                                        </w:pPr>
                                      </w:p>
                                      <w:p w14:paraId="0F4E937C" w14:textId="77777777" w:rsidR="00214C17" w:rsidRDefault="00214C17" w:rsidP="00214C17">
                                        <w:pPr>
                                          <w:rPr>
                                            <w:lang w:eastAsia="en-US" w:bidi="en-US"/>
                                          </w:rPr>
                                        </w:pPr>
                                      </w:p>
                                      <w:p w14:paraId="547CB152" w14:textId="77777777" w:rsidR="00214C17" w:rsidRDefault="00214C17" w:rsidP="00214C17">
                                        <w:pPr>
                                          <w:rPr>
                                            <w:lang w:eastAsia="en-US" w:bidi="en-US"/>
                                          </w:rPr>
                                        </w:pPr>
                                      </w:p>
                                      <w:p w14:paraId="4EAB763F" w14:textId="77777777" w:rsidR="00214C17" w:rsidRDefault="00214C17" w:rsidP="00214C17">
                                        <w:pPr>
                                          <w:rPr>
                                            <w:lang w:eastAsia="en-US" w:bidi="en-US"/>
                                          </w:rPr>
                                        </w:pPr>
                                      </w:p>
                                      <w:p w14:paraId="22E43876" w14:textId="77777777" w:rsidR="00214C17" w:rsidRDefault="00214C17" w:rsidP="00214C17">
                                        <w:pPr>
                                          <w:rPr>
                                            <w:lang w:eastAsia="en-US" w:bidi="en-US"/>
                                          </w:rPr>
                                        </w:pPr>
                                      </w:p>
                                      <w:p w14:paraId="2856DE16" w14:textId="77777777" w:rsidR="00214C17" w:rsidRDefault="00214C17" w:rsidP="00214C17">
                                        <w:pPr>
                                          <w:rPr>
                                            <w:lang w:eastAsia="en-US" w:bidi="en-US"/>
                                          </w:rPr>
                                        </w:pPr>
                                      </w:p>
                                      <w:p w14:paraId="2792B5F4" w14:textId="77777777" w:rsidR="00214C17" w:rsidRDefault="00214C17" w:rsidP="00214C17">
                                        <w:pPr>
                                          <w:rPr>
                                            <w:lang w:eastAsia="en-US" w:bidi="en-US"/>
                                          </w:rPr>
                                        </w:pPr>
                                      </w:p>
                                      <w:p w14:paraId="425B21D0" w14:textId="77777777" w:rsidR="00214C17" w:rsidRDefault="00214C17" w:rsidP="00214C17">
                                        <w:pPr>
                                          <w:rPr>
                                            <w:lang w:eastAsia="en-US" w:bidi="en-US"/>
                                          </w:rPr>
                                        </w:pPr>
                                      </w:p>
                                      <w:p w14:paraId="3D2D100A" w14:textId="77777777" w:rsidR="00214C17" w:rsidRDefault="00214C17" w:rsidP="00214C17">
                                        <w:pPr>
                                          <w:rPr>
                                            <w:lang w:eastAsia="en-US" w:bidi="en-US"/>
                                          </w:rPr>
                                        </w:pPr>
                                      </w:p>
                                      <w:p w14:paraId="04CD238E" w14:textId="77777777" w:rsidR="00214C17" w:rsidRDefault="00214C17" w:rsidP="00214C17">
                                        <w:pPr>
                                          <w:rPr>
                                            <w:lang w:eastAsia="en-US" w:bidi="en-US"/>
                                          </w:rPr>
                                        </w:pPr>
                                      </w:p>
                                      <w:p w14:paraId="4CD9C2D8" w14:textId="77777777" w:rsidR="00214C17" w:rsidRDefault="00214C17" w:rsidP="00214C17">
                                        <w:pPr>
                                          <w:rPr>
                                            <w:lang w:eastAsia="en-US" w:bidi="en-US"/>
                                          </w:rPr>
                                        </w:pPr>
                                      </w:p>
                                      <w:p w14:paraId="5914C484" w14:textId="77777777" w:rsidR="00214C17" w:rsidRDefault="00214C17" w:rsidP="00214C17">
                                        <w:pPr>
                                          <w:rPr>
                                            <w:lang w:eastAsia="en-US" w:bidi="en-US"/>
                                          </w:rPr>
                                        </w:pPr>
                                      </w:p>
                                      <w:p w14:paraId="0CC3D2F3" w14:textId="77777777" w:rsidR="00214C17" w:rsidRDefault="00214C17" w:rsidP="00214C17">
                                        <w:pPr>
                                          <w:rPr>
                                            <w:lang w:eastAsia="en-US" w:bidi="en-US"/>
                                          </w:rPr>
                                        </w:pPr>
                                      </w:p>
                                      <w:p w14:paraId="4F806355" w14:textId="77777777" w:rsidR="00214C17" w:rsidRDefault="00214C17" w:rsidP="00214C17">
                                        <w:pPr>
                                          <w:rPr>
                                            <w:lang w:eastAsia="en-US" w:bidi="en-US"/>
                                          </w:rPr>
                                        </w:pPr>
                                      </w:p>
                                      <w:p w14:paraId="0B6F906B" w14:textId="77777777" w:rsidR="00214C17" w:rsidRDefault="00214C17" w:rsidP="00214C17">
                                        <w:pPr>
                                          <w:rPr>
                                            <w:lang w:eastAsia="en-US" w:bidi="en-US"/>
                                          </w:rPr>
                                        </w:pPr>
                                      </w:p>
                                      <w:p w14:paraId="520418DC" w14:textId="77777777" w:rsidR="00214C17" w:rsidRDefault="00214C17" w:rsidP="00214C17">
                                        <w:pPr>
                                          <w:rPr>
                                            <w:lang w:eastAsia="en-US" w:bidi="en-US"/>
                                          </w:rPr>
                                        </w:pPr>
                                      </w:p>
                                      <w:p w14:paraId="023A8E69" w14:textId="77777777" w:rsidR="00214C17" w:rsidRDefault="00214C17" w:rsidP="00214C17">
                                        <w:pPr>
                                          <w:rPr>
                                            <w:lang w:eastAsia="en-US" w:bidi="en-US"/>
                                          </w:rPr>
                                        </w:pPr>
                                      </w:p>
                                      <w:p w14:paraId="1B76077F" w14:textId="77777777" w:rsidR="00214C17" w:rsidRDefault="00214C17" w:rsidP="00214C17">
                                        <w:pPr>
                                          <w:rPr>
                                            <w:lang w:eastAsia="en-US" w:bidi="en-US"/>
                                          </w:rPr>
                                        </w:pPr>
                                      </w:p>
                                      <w:p w14:paraId="1A0A5335" w14:textId="77777777" w:rsidR="00214C17" w:rsidRDefault="00214C17" w:rsidP="00214C17">
                                        <w:pPr>
                                          <w:rPr>
                                            <w:lang w:eastAsia="en-US" w:bidi="en-US"/>
                                          </w:rPr>
                                        </w:pPr>
                                      </w:p>
                                      <w:p w14:paraId="1926C7FC" w14:textId="77777777" w:rsidR="00214C17" w:rsidRDefault="00214C17" w:rsidP="00214C17">
                                        <w:pPr>
                                          <w:rPr>
                                            <w:lang w:eastAsia="en-US" w:bidi="en-US"/>
                                          </w:rPr>
                                        </w:pPr>
                                      </w:p>
                                      <w:p w14:paraId="7FD2DD11" w14:textId="77777777" w:rsidR="00214C17" w:rsidRDefault="00214C17" w:rsidP="00214C17">
                                        <w:pPr>
                                          <w:rPr>
                                            <w:lang w:eastAsia="en-US" w:bidi="en-US"/>
                                          </w:rPr>
                                        </w:pPr>
                                      </w:p>
                                      <w:p w14:paraId="5777E32A" w14:textId="77777777" w:rsidR="00214C17" w:rsidRDefault="00214C17" w:rsidP="00214C17">
                                        <w:pPr>
                                          <w:rPr>
                                            <w:lang w:eastAsia="en-US" w:bidi="en-US"/>
                                          </w:rPr>
                                        </w:pPr>
                                      </w:p>
                                      <w:p w14:paraId="2D52A431" w14:textId="77777777" w:rsidR="00214C17" w:rsidRDefault="00214C17" w:rsidP="00214C17">
                                        <w:pPr>
                                          <w:rPr>
                                            <w:lang w:eastAsia="en-US" w:bidi="en-US"/>
                                          </w:rPr>
                                        </w:pPr>
                                      </w:p>
                                      <w:p w14:paraId="5671AEC9" w14:textId="77777777" w:rsidR="00214C17" w:rsidRDefault="00214C17" w:rsidP="00214C17">
                                        <w:pPr>
                                          <w:rPr>
                                            <w:lang w:eastAsia="en-US" w:bidi="en-US"/>
                                          </w:rPr>
                                        </w:pPr>
                                      </w:p>
                                      <w:p w14:paraId="624B3DB1" w14:textId="77777777" w:rsidR="00214C17" w:rsidRDefault="00214C17" w:rsidP="00214C17">
                                        <w:pPr>
                                          <w:rPr>
                                            <w:lang w:eastAsia="en-US" w:bidi="en-US"/>
                                          </w:rPr>
                                        </w:pPr>
                                      </w:p>
                                      <w:p w14:paraId="7B8AA5FC" w14:textId="77777777" w:rsidR="00214C17" w:rsidRDefault="00214C17" w:rsidP="00214C17">
                                        <w:pPr>
                                          <w:rPr>
                                            <w:lang w:eastAsia="en-US" w:bidi="en-US"/>
                                          </w:rPr>
                                        </w:pPr>
                                      </w:p>
                                      <w:p w14:paraId="110EA9F6" w14:textId="77777777" w:rsidR="00214C17" w:rsidRDefault="00214C17" w:rsidP="00214C17">
                                        <w:pPr>
                                          <w:rPr>
                                            <w:lang w:eastAsia="en-US" w:bidi="en-US"/>
                                          </w:rPr>
                                        </w:pPr>
                                      </w:p>
                                      <w:p w14:paraId="7A9B0E1E" w14:textId="77777777" w:rsidR="00214C17" w:rsidRDefault="00214C17" w:rsidP="00214C17">
                                        <w:pPr>
                                          <w:rPr>
                                            <w:lang w:eastAsia="en-US" w:bidi="en-US"/>
                                          </w:rPr>
                                        </w:pPr>
                                      </w:p>
                                      <w:p w14:paraId="2979873E" w14:textId="77777777" w:rsidR="00214C17" w:rsidRDefault="00214C17" w:rsidP="00214C17">
                                        <w:pPr>
                                          <w:rPr>
                                            <w:lang w:eastAsia="en-US" w:bidi="en-US"/>
                                          </w:rPr>
                                        </w:pPr>
                                      </w:p>
                                      <w:p w14:paraId="36461031" w14:textId="77777777" w:rsidR="00214C17" w:rsidRDefault="00214C17" w:rsidP="00214C17">
                                        <w:pPr>
                                          <w:rPr>
                                            <w:lang w:eastAsia="en-US" w:bidi="en-US"/>
                                          </w:rPr>
                                        </w:pPr>
                                      </w:p>
                                      <w:p w14:paraId="38E80A42" w14:textId="77777777" w:rsidR="00214C17" w:rsidRDefault="00214C17" w:rsidP="00214C17">
                                        <w:pPr>
                                          <w:rPr>
                                            <w:lang w:eastAsia="en-US" w:bidi="en-US"/>
                                          </w:rPr>
                                        </w:pPr>
                                      </w:p>
                                      <w:p w14:paraId="38DE5361" w14:textId="77777777" w:rsidR="00214C17" w:rsidRDefault="00214C17" w:rsidP="00214C17">
                                        <w:pPr>
                                          <w:rPr>
                                            <w:lang w:eastAsia="en-US" w:bidi="en-US"/>
                                          </w:rPr>
                                        </w:pPr>
                                      </w:p>
                                      <w:p w14:paraId="44317C11" w14:textId="77777777" w:rsidR="00214C17" w:rsidRDefault="00214C17" w:rsidP="00214C17">
                                        <w:pPr>
                                          <w:rPr>
                                            <w:lang w:eastAsia="en-US" w:bidi="en-US"/>
                                          </w:rPr>
                                        </w:pPr>
                                      </w:p>
                                      <w:p w14:paraId="39716B1F" w14:textId="77777777" w:rsidR="00214C17" w:rsidRDefault="00214C17" w:rsidP="00214C17">
                                        <w:pPr>
                                          <w:rPr>
                                            <w:lang w:eastAsia="en-US" w:bidi="en-US"/>
                                          </w:rPr>
                                        </w:pPr>
                                      </w:p>
                                      <w:p w14:paraId="4F276106" w14:textId="77777777" w:rsidR="00214C17" w:rsidRDefault="00214C17" w:rsidP="00214C17">
                                        <w:pPr>
                                          <w:rPr>
                                            <w:lang w:eastAsia="en-US" w:bidi="en-US"/>
                                          </w:rPr>
                                        </w:pPr>
                                      </w:p>
                                      <w:p w14:paraId="34C1F813" w14:textId="77777777" w:rsidR="00214C17" w:rsidRDefault="00214C17" w:rsidP="00214C17">
                                        <w:pPr>
                                          <w:rPr>
                                            <w:lang w:eastAsia="en-US" w:bidi="en-US"/>
                                          </w:rPr>
                                        </w:pPr>
                                      </w:p>
                                      <w:p w14:paraId="1056C307" w14:textId="77777777" w:rsidR="00214C17" w:rsidRDefault="00214C17" w:rsidP="00214C17">
                                        <w:pPr>
                                          <w:rPr>
                                            <w:lang w:eastAsia="en-US" w:bidi="en-US"/>
                                          </w:rPr>
                                        </w:pPr>
                                      </w:p>
                                      <w:p w14:paraId="6B849A03" w14:textId="77777777" w:rsidR="00214C17" w:rsidRDefault="00214C17" w:rsidP="00214C17">
                                        <w:pPr>
                                          <w:rPr>
                                            <w:lang w:eastAsia="en-US" w:bidi="en-US"/>
                                          </w:rPr>
                                        </w:pPr>
                                      </w:p>
                                      <w:p w14:paraId="59156750" w14:textId="77777777" w:rsidR="00214C17" w:rsidRDefault="00214C17" w:rsidP="00214C17">
                                        <w:pPr>
                                          <w:rPr>
                                            <w:lang w:eastAsia="en-US" w:bidi="en-US"/>
                                          </w:rPr>
                                        </w:pPr>
                                      </w:p>
                                      <w:p w14:paraId="25295C94" w14:textId="77777777" w:rsidR="00214C17" w:rsidRDefault="00214C17" w:rsidP="00214C17">
                                        <w:pPr>
                                          <w:rPr>
                                            <w:lang w:eastAsia="en-US" w:bidi="en-US"/>
                                          </w:rPr>
                                        </w:pPr>
                                      </w:p>
                                      <w:p w14:paraId="3ED15E8D" w14:textId="77777777" w:rsidR="00214C17" w:rsidRDefault="00214C17" w:rsidP="00214C17">
                                        <w:pPr>
                                          <w:rPr>
                                            <w:lang w:eastAsia="en-US" w:bidi="en-US"/>
                                          </w:rPr>
                                        </w:pPr>
                                      </w:p>
                                      <w:p w14:paraId="01251753" w14:textId="77777777" w:rsidR="00214C17" w:rsidRDefault="00214C17" w:rsidP="00214C17">
                                        <w:pPr>
                                          <w:rPr>
                                            <w:lang w:eastAsia="en-US" w:bidi="en-US"/>
                                          </w:rPr>
                                        </w:pPr>
                                      </w:p>
                                      <w:p w14:paraId="06FC854D" w14:textId="77777777" w:rsidR="00214C17" w:rsidRDefault="00214C17" w:rsidP="00214C17">
                                        <w:pPr>
                                          <w:rPr>
                                            <w:lang w:eastAsia="en-US" w:bidi="en-US"/>
                                          </w:rPr>
                                        </w:pPr>
                                      </w:p>
                                      <w:p w14:paraId="20928CA7" w14:textId="77777777" w:rsidR="00214C17" w:rsidRDefault="00214C17" w:rsidP="00214C17">
                                        <w:pPr>
                                          <w:rPr>
                                            <w:lang w:eastAsia="en-US" w:bidi="en-US"/>
                                          </w:rPr>
                                        </w:pPr>
                                      </w:p>
                                      <w:p w14:paraId="312AB20E" w14:textId="77777777" w:rsidR="00214C17" w:rsidRDefault="00214C17" w:rsidP="00214C17">
                                        <w:pPr>
                                          <w:rPr>
                                            <w:lang w:eastAsia="en-US" w:bidi="en-US"/>
                                          </w:rPr>
                                        </w:pPr>
                                      </w:p>
                                      <w:p w14:paraId="4DFD9AF0" w14:textId="77777777" w:rsidR="00214C17" w:rsidRDefault="00214C17" w:rsidP="00214C17">
                                        <w:pPr>
                                          <w:rPr>
                                            <w:lang w:eastAsia="en-US" w:bidi="en-US"/>
                                          </w:rPr>
                                        </w:pPr>
                                      </w:p>
                                      <w:p w14:paraId="152DD533" w14:textId="77777777" w:rsidR="00214C17" w:rsidRDefault="00214C17" w:rsidP="00214C17">
                                        <w:pPr>
                                          <w:rPr>
                                            <w:lang w:eastAsia="en-US" w:bidi="en-US"/>
                                          </w:rPr>
                                        </w:pPr>
                                      </w:p>
                                    </w:txbxContent>
                                  </wps:txbx>
                                  <wps:bodyPr rot="0" vert="horz" wrap="square" lIns="12700" tIns="12700" rIns="12700" bIns="12700" anchor="t" anchorCtr="0" upright="1">
                                    <a:noAutofit/>
                                  </wps:bodyPr>
                                </wps:wsp>
                                <wps:wsp>
                                  <wps:cNvPr id="263" name="Прямая соединительная линия 263"/>
                                  <wps:cNvCnPr/>
                                  <wps:spPr bwMode="auto">
                                    <a:xfrm>
                                      <a:off x="12" y="18233"/>
                                      <a:ext cx="19967" cy="1"/>
                                    </a:xfrm>
                                    <a:prstGeom prst="line">
                                      <a:avLst/>
                                    </a:prstGeom>
                                    <a:noFill/>
                                    <a:ln w="25400">
                                      <a:solidFill>
                                        <a:srgbClr val="000000"/>
                                      </a:solidFill>
                                      <a:round/>
                                      <a:headEnd/>
                                      <a:tailEnd/>
                                    </a:ln>
                                  </wps:spPr>
                                  <wps:bodyPr/>
                                </wps:wsp>
                                <wps:wsp>
                                  <wps:cNvPr id="264" name="Прямая соединительная линия 264"/>
                                  <wps:cNvCnPr/>
                                  <wps:spPr bwMode="auto">
                                    <a:xfrm>
                                      <a:off x="25" y="17881"/>
                                      <a:ext cx="7621" cy="1"/>
                                    </a:xfrm>
                                    <a:prstGeom prst="line">
                                      <a:avLst/>
                                    </a:prstGeom>
                                    <a:noFill/>
                                    <a:ln w="25400">
                                      <a:solidFill>
                                        <a:srgbClr val="000000"/>
                                      </a:solidFill>
                                      <a:round/>
                                      <a:headEnd/>
                                      <a:tailEnd/>
                                    </a:ln>
                                  </wps:spPr>
                                  <wps:bodyPr/>
                                </wps:wsp>
                                <wps:wsp>
                                  <wps:cNvPr id="265" name="Прямая соединительная линия 265"/>
                                  <wps:cNvCnPr/>
                                  <wps:spPr bwMode="auto">
                                    <a:xfrm>
                                      <a:off x="10" y="17526"/>
                                      <a:ext cx="7621" cy="1"/>
                                    </a:xfrm>
                                    <a:prstGeom prst="line">
                                      <a:avLst/>
                                    </a:prstGeom>
                                    <a:noFill/>
                                    <a:ln w="12700">
                                      <a:solidFill>
                                        <a:srgbClr val="000000"/>
                                      </a:solidFill>
                                      <a:round/>
                                      <a:headEnd/>
                                      <a:tailEnd/>
                                    </a:ln>
                                  </wps:spPr>
                                  <wps:bodyPr/>
                                </wps:wsp>
                                <wps:wsp>
                                  <wps:cNvPr id="266" name="Прямая соединительная линия 266"/>
                                  <wps:cNvCnPr/>
                                  <wps:spPr bwMode="auto">
                                    <a:xfrm>
                                      <a:off x="10" y="18938"/>
                                      <a:ext cx="7621" cy="1"/>
                                    </a:xfrm>
                                    <a:prstGeom prst="line">
                                      <a:avLst/>
                                    </a:prstGeom>
                                    <a:noFill/>
                                    <a:ln w="12700">
                                      <a:solidFill>
                                        <a:srgbClr val="000000"/>
                                      </a:solidFill>
                                      <a:round/>
                                      <a:headEnd/>
                                      <a:tailEnd/>
                                    </a:ln>
                                  </wps:spPr>
                                  <wps:bodyPr/>
                                </wps:wsp>
                                <wps:wsp>
                                  <wps:cNvPr id="267" name="Прямая соединительная линия 267"/>
                                  <wps:cNvCnPr/>
                                  <wps:spPr bwMode="auto">
                                    <a:xfrm>
                                      <a:off x="10" y="18583"/>
                                      <a:ext cx="7621" cy="1"/>
                                    </a:xfrm>
                                    <a:prstGeom prst="line">
                                      <a:avLst/>
                                    </a:prstGeom>
                                    <a:noFill/>
                                    <a:ln w="12700">
                                      <a:solidFill>
                                        <a:srgbClr val="000000"/>
                                      </a:solidFill>
                                      <a:round/>
                                      <a:headEnd/>
                                      <a:tailEnd/>
                                    </a:ln>
                                  </wps:spPr>
                                  <wps:bodyPr/>
                                </wps:wsp>
                                <wpg:grpSp>
                                  <wpg:cNvPr id="268" name="Группа 268"/>
                                  <wpg:cNvGrpSpPr/>
                                  <wpg:grpSpPr bwMode="auto">
                                    <a:xfrm>
                                      <a:off x="39" y="18267"/>
                                      <a:ext cx="4801" cy="310"/>
                                      <a:chOff x="0" y="0"/>
                                      <a:chExt cx="19999" cy="20000"/>
                                    </a:xfrm>
                                  </wpg:grpSpPr>
                                  <wps:wsp>
                                    <wps:cNvPr id="269" name="Прямоугольник 269"/>
                                    <wps:cNvSpPr>
                                      <a:spLocks noChangeArrowheads="1"/>
                                    </wps:cNvSpPr>
                                    <wps:spPr bwMode="auto">
                                      <a:xfrm>
                                        <a:off x="0" y="0"/>
                                        <a:ext cx="8856" cy="20000"/>
                                      </a:xfrm>
                                      <a:prstGeom prst="rect">
                                        <a:avLst/>
                                      </a:prstGeom>
                                      <a:noFill/>
                                      <a:ln>
                                        <a:noFill/>
                                      </a:ln>
                                    </wps:spPr>
                                    <wps:txbx>
                                      <w:txbxContent>
                                        <w:p w14:paraId="1A58C5D2" w14:textId="77777777" w:rsidR="00214C17" w:rsidRPr="005D5F4E" w:rsidRDefault="00214C17" w:rsidP="00214C17">
                                          <w:pPr>
                                            <w:pStyle w:val="af3"/>
                                            <w:jc w:val="left"/>
                                          </w:pPr>
                                          <w:r w:rsidRPr="005D5F4E">
                                            <w:t>Разраб.</w:t>
                                          </w:r>
                                        </w:p>
                                      </w:txbxContent>
                                    </wps:txbx>
                                    <wps:bodyPr rot="0" vert="horz" wrap="square" lIns="12700" tIns="12700" rIns="12700" bIns="12700" anchor="t" anchorCtr="0" upright="1">
                                      <a:noAutofit/>
                                    </wps:bodyPr>
                                  </wps:wsp>
                                  <wps:wsp>
                                    <wps:cNvPr id="270" name="Прямоугольник 270"/>
                                    <wps:cNvSpPr>
                                      <a:spLocks noChangeArrowheads="1"/>
                                    </wps:cNvSpPr>
                                    <wps:spPr bwMode="auto">
                                      <a:xfrm>
                                        <a:off x="9281" y="0"/>
                                        <a:ext cx="10718" cy="20000"/>
                                      </a:xfrm>
                                      <a:prstGeom prst="rect">
                                        <a:avLst/>
                                      </a:prstGeom>
                                      <a:noFill/>
                                      <a:ln>
                                        <a:noFill/>
                                      </a:ln>
                                    </wps:spPr>
                                    <wps:txbx>
                                      <w:txbxContent>
                                        <w:sdt>
                                          <w:sdtPr>
                                            <w:alias w:val="Автор"/>
                                            <w:tag w:val=""/>
                                            <w:id w:val="-1252886602"/>
                                            <w:dataBinding w:prefixMappings="xmlns:ns0='http://purl.org/dc/elements/1.1/' xmlns:ns1='http://schemas.openxmlformats.org/package/2006/metadata/core-properties' " w:xpath="/ns1:coreProperties[1]/ns0:creator[1]" w:storeItemID="{6C3C8BC8-F283-45AE-878A-BAB7291924A1}"/>
                                            <w:text/>
                                          </w:sdtPr>
                                          <w:sdtEndPr/>
                                          <w:sdtContent>
                                            <w:p w14:paraId="663E334A" w14:textId="601DD651" w:rsidR="00214C17" w:rsidRDefault="00214C17" w:rsidP="00214C17">
                                              <w:pPr>
                                                <w:pStyle w:val="af2"/>
                                                <w:rPr>
                                                  <w:lang w:val="ru-RU"/>
                                                </w:rPr>
                                              </w:pPr>
                                              <w:r>
                                                <w:t>Краснов А. С.</w:t>
                                              </w:r>
                                            </w:p>
                                          </w:sdtContent>
                                        </w:sdt>
                                      </w:txbxContent>
                                    </wps:txbx>
                                    <wps:bodyPr rot="0" vert="horz" wrap="square" lIns="12700" tIns="12700" rIns="12700" bIns="12700" anchor="t" anchorCtr="0" upright="1">
                                      <a:noAutofit/>
                                    </wps:bodyPr>
                                  </wps:wsp>
                                </wpg:grpSp>
                                <wpg:grpSp>
                                  <wpg:cNvPr id="271" name="Группа 271"/>
                                  <wpg:cNvGrpSpPr/>
                                  <wpg:grpSpPr bwMode="auto">
                                    <a:xfrm>
                                      <a:off x="39" y="18614"/>
                                      <a:ext cx="4801" cy="309"/>
                                      <a:chOff x="0" y="0"/>
                                      <a:chExt cx="19999" cy="20000"/>
                                    </a:xfrm>
                                  </wpg:grpSpPr>
                                  <wps:wsp>
                                    <wps:cNvPr id="272" name="Прямоугольник 272"/>
                                    <wps:cNvSpPr>
                                      <a:spLocks noChangeArrowheads="1"/>
                                    </wps:cNvSpPr>
                                    <wps:spPr bwMode="auto">
                                      <a:xfrm>
                                        <a:off x="0" y="0"/>
                                        <a:ext cx="8856" cy="20000"/>
                                      </a:xfrm>
                                      <a:prstGeom prst="rect">
                                        <a:avLst/>
                                      </a:prstGeom>
                                      <a:noFill/>
                                      <a:ln>
                                        <a:noFill/>
                                      </a:ln>
                                    </wps:spPr>
                                    <wps:txbx>
                                      <w:txbxContent>
                                        <w:p w14:paraId="7B429B9C" w14:textId="77777777" w:rsidR="00214C17" w:rsidRPr="005D5F4E" w:rsidRDefault="00214C17" w:rsidP="00214C17">
                                          <w:pPr>
                                            <w:pStyle w:val="af3"/>
                                            <w:jc w:val="both"/>
                                          </w:pPr>
                                          <w:r w:rsidRPr="005D5F4E">
                                            <w:t>Провер.</w:t>
                                          </w:r>
                                        </w:p>
                                      </w:txbxContent>
                                    </wps:txbx>
                                    <wps:bodyPr rot="0" vert="horz" wrap="square" lIns="12700" tIns="12700" rIns="12700" bIns="12700" anchor="t" anchorCtr="0" upright="1">
                                      <a:noAutofit/>
                                    </wps:bodyPr>
                                  </wps:wsp>
                                  <wps:wsp>
                                    <wps:cNvPr id="273" name="Прямоугольник 273"/>
                                    <wps:cNvSpPr>
                                      <a:spLocks noChangeArrowheads="1"/>
                                    </wps:cNvSpPr>
                                    <wps:spPr bwMode="auto">
                                      <a:xfrm>
                                        <a:off x="9281" y="0"/>
                                        <a:ext cx="10718" cy="20000"/>
                                      </a:xfrm>
                                      <a:prstGeom prst="rect">
                                        <a:avLst/>
                                      </a:prstGeom>
                                      <a:noFill/>
                                      <a:ln>
                                        <a:noFill/>
                                      </a:ln>
                                    </wps:spPr>
                                    <wps:txbx>
                                      <w:txbxContent>
                                        <w:sdt>
                                          <w:sdtPr>
                                            <w:alias w:val="Руководитель"/>
                                            <w:tag w:val=""/>
                                            <w:id w:val="-1968117155"/>
                                            <w:dataBinding w:prefixMappings="xmlns:ns0='http://schemas.openxmlformats.org/officeDocument/2006/extended-properties' " w:xpath="/ns0:Properties[1]/ns0:Manager[1]" w:storeItemID="{6668398D-A668-4E3E-A5EB-62B293D839F1}"/>
                                            <w:text/>
                                          </w:sdtPr>
                                          <w:sdtEndPr/>
                                          <w:sdtContent>
                                            <w:p w14:paraId="314A0B36" w14:textId="45326E66" w:rsidR="00214C17" w:rsidRDefault="00214C17" w:rsidP="00214C17">
                                              <w:pPr>
                                                <w:pStyle w:val="af2"/>
                                                <w:rPr>
                                                  <w:lang w:val="ru-RU"/>
                                                </w:rPr>
                                              </w:pPr>
                                              <w:r>
                                                <w:t>Фатеев Д. И.</w:t>
                                              </w:r>
                                            </w:p>
                                          </w:sdtContent>
                                        </w:sdt>
                                      </w:txbxContent>
                                    </wps:txbx>
                                    <wps:bodyPr rot="0" vert="horz" wrap="square" lIns="12700" tIns="12700" rIns="12700" bIns="12700" anchor="t" anchorCtr="0" upright="1">
                                      <a:noAutofit/>
                                    </wps:bodyPr>
                                  </wps:wsp>
                                </wpg:grpSp>
                                <wpg:grpSp>
                                  <wpg:cNvPr id="274" name="Группа 274"/>
                                  <wpg:cNvGrpSpPr/>
                                  <wpg:grpSpPr bwMode="auto">
                                    <a:xfrm>
                                      <a:off x="39" y="18969"/>
                                      <a:ext cx="4801" cy="309"/>
                                      <a:chOff x="0" y="0"/>
                                      <a:chExt cx="19999" cy="20000"/>
                                    </a:xfrm>
                                  </wpg:grpSpPr>
                                  <wps:wsp>
                                    <wps:cNvPr id="275" name="Прямоугольник 275"/>
                                    <wps:cNvSpPr>
                                      <a:spLocks noChangeArrowheads="1"/>
                                    </wps:cNvSpPr>
                                    <wps:spPr bwMode="auto">
                                      <a:xfrm>
                                        <a:off x="0" y="0"/>
                                        <a:ext cx="8856" cy="20000"/>
                                      </a:xfrm>
                                      <a:prstGeom prst="rect">
                                        <a:avLst/>
                                      </a:prstGeom>
                                      <a:noFill/>
                                      <a:ln>
                                        <a:noFill/>
                                      </a:ln>
                                    </wps:spPr>
                                    <wps:txbx>
                                      <w:txbxContent>
                                        <w:p w14:paraId="009CDF60" w14:textId="77777777" w:rsidR="00214C17" w:rsidRPr="005D5F4E" w:rsidRDefault="00214C17" w:rsidP="00214C17">
                                          <w:pPr>
                                            <w:pStyle w:val="af3"/>
                                            <w:jc w:val="left"/>
                                          </w:pPr>
                                          <w:r w:rsidRPr="005D5F4E">
                                            <w:t>Реценз.</w:t>
                                          </w:r>
                                        </w:p>
                                      </w:txbxContent>
                                    </wps:txbx>
                                    <wps:bodyPr rot="0" vert="horz" wrap="square" lIns="12700" tIns="12700" rIns="12700" bIns="12700" anchor="t" anchorCtr="0" upright="1">
                                      <a:noAutofit/>
                                    </wps:bodyPr>
                                  </wps:wsp>
                                  <wps:wsp>
                                    <wps:cNvPr id="276" name="Прямоугольник 276"/>
                                    <wps:cNvSpPr>
                                      <a:spLocks noChangeArrowheads="1"/>
                                    </wps:cNvSpPr>
                                    <wps:spPr bwMode="auto">
                                      <a:xfrm>
                                        <a:off x="9281" y="0"/>
                                        <a:ext cx="10718" cy="20000"/>
                                      </a:xfrm>
                                      <a:prstGeom prst="rect">
                                        <a:avLst/>
                                      </a:prstGeom>
                                      <a:noFill/>
                                      <a:ln>
                                        <a:noFill/>
                                      </a:ln>
                                    </wps:spPr>
                                    <wps:txbx>
                                      <w:txbxContent>
                                        <w:sdt>
                                          <w:sdtPr>
                                            <w:alias w:val="Руководитель"/>
                                            <w:tag w:val=""/>
                                            <w:id w:val="979652688"/>
                                            <w:dataBinding w:prefixMappings="xmlns:ns0='http://schemas.openxmlformats.org/officeDocument/2006/extended-properties' " w:xpath="/ns0:Properties[1]/ns0:Manager[1]" w:storeItemID="{6668398D-A668-4E3E-A5EB-62B293D839F1}"/>
                                            <w:text/>
                                          </w:sdtPr>
                                          <w:sdtEndPr/>
                                          <w:sdtContent>
                                            <w:p w14:paraId="3190F328" w14:textId="5990FFAB" w:rsidR="00214C17" w:rsidRPr="005D5F4E" w:rsidRDefault="00214C17" w:rsidP="00214C17">
                                              <w:pPr>
                                                <w:pStyle w:val="af2"/>
                                              </w:pPr>
                                              <w:r>
                                                <w:t>Фатеев Д. И.</w:t>
                                              </w:r>
                                            </w:p>
                                          </w:sdtContent>
                                        </w:sdt>
                                      </w:txbxContent>
                                    </wps:txbx>
                                    <wps:bodyPr rot="0" vert="horz" wrap="square" lIns="12700" tIns="12700" rIns="12700" bIns="12700" anchor="t" anchorCtr="0" upright="1">
                                      <a:noAutofit/>
                                    </wps:bodyPr>
                                  </wps:wsp>
                                </wpg:grpSp>
                                <wpg:grpSp>
                                  <wpg:cNvPr id="277" name="Группа 277"/>
                                  <wpg:cNvGrpSpPr/>
                                  <wpg:grpSpPr bwMode="auto">
                                    <a:xfrm>
                                      <a:off x="39" y="19314"/>
                                      <a:ext cx="4801" cy="310"/>
                                      <a:chOff x="0" y="0"/>
                                      <a:chExt cx="19999" cy="20000"/>
                                    </a:xfrm>
                                  </wpg:grpSpPr>
                                  <wps:wsp>
                                    <wps:cNvPr id="278" name="Прямоугольник 278"/>
                                    <wps:cNvSpPr>
                                      <a:spLocks noChangeArrowheads="1"/>
                                    </wps:cNvSpPr>
                                    <wps:spPr bwMode="auto">
                                      <a:xfrm>
                                        <a:off x="0" y="0"/>
                                        <a:ext cx="8856" cy="20000"/>
                                      </a:xfrm>
                                      <a:prstGeom prst="rect">
                                        <a:avLst/>
                                      </a:prstGeom>
                                      <a:noFill/>
                                      <a:ln>
                                        <a:noFill/>
                                      </a:ln>
                                    </wps:spPr>
                                    <wps:txbx>
                                      <w:txbxContent>
                                        <w:p w14:paraId="20CD1D3D" w14:textId="77777777" w:rsidR="00214C17" w:rsidRDefault="00214C17" w:rsidP="00214C17">
                                          <w:pPr>
                                            <w:pStyle w:val="af3"/>
                                            <w:jc w:val="left"/>
                                            <w:rPr>
                                              <w:i/>
                                            </w:rPr>
                                          </w:pPr>
                                          <w:r>
                                            <w:t xml:space="preserve">Н. </w:t>
                                          </w:r>
                                          <w:r w:rsidRPr="00915EB5">
                                            <w:rPr>
                                              <w:sz w:val="16"/>
                                              <w:szCs w:val="24"/>
                                            </w:rPr>
                                            <w:t>Контр</w:t>
                                          </w:r>
                                          <w:r>
                                            <w:t>.</w:t>
                                          </w:r>
                                        </w:p>
                                      </w:txbxContent>
                                    </wps:txbx>
                                    <wps:bodyPr rot="0" vert="horz" wrap="square" lIns="12700" tIns="12700" rIns="12700" bIns="12700" anchor="t" anchorCtr="0" upright="1">
                                      <a:noAutofit/>
                                    </wps:bodyPr>
                                  </wps:wsp>
                                  <wps:wsp>
                                    <wps:cNvPr id="279" name="Прямоугольник 279"/>
                                    <wps:cNvSpPr>
                                      <a:spLocks noChangeArrowheads="1"/>
                                    </wps:cNvSpPr>
                                    <wps:spPr bwMode="auto">
                                      <a:xfrm>
                                        <a:off x="9281" y="0"/>
                                        <a:ext cx="10718" cy="20000"/>
                                      </a:xfrm>
                                      <a:prstGeom prst="rect">
                                        <a:avLst/>
                                      </a:prstGeom>
                                      <a:noFill/>
                                      <a:ln>
                                        <a:noFill/>
                                      </a:ln>
                                    </wps:spPr>
                                    <wps:txbx>
                                      <w:txbxContent>
                                        <w:p w14:paraId="77E764DE" w14:textId="77777777" w:rsidR="00214C17" w:rsidRDefault="00214C17" w:rsidP="00214C17">
                                          <w:pPr>
                                            <w:pStyle w:val="af2"/>
                                            <w:rPr>
                                              <w:rFonts w:ascii="Times New Roman" w:hAnsi="Times New Roman"/>
                                              <w:sz w:val="18"/>
                                            </w:rPr>
                                          </w:pPr>
                                        </w:p>
                                      </w:txbxContent>
                                    </wps:txbx>
                                    <wps:bodyPr rot="0" vert="horz" wrap="square" lIns="12700" tIns="12700" rIns="12700" bIns="12700" anchor="t" anchorCtr="0" upright="1">
                                      <a:noAutofit/>
                                    </wps:bodyPr>
                                  </wps:wsp>
                                </wpg:grpSp>
                                <wpg:grpSp>
                                  <wpg:cNvPr id="280" name="Группа 280"/>
                                  <wpg:cNvGrpSpPr/>
                                  <wpg:grpSpPr bwMode="auto">
                                    <a:xfrm>
                                      <a:off x="39" y="19660"/>
                                      <a:ext cx="4801" cy="309"/>
                                      <a:chOff x="0" y="0"/>
                                      <a:chExt cx="19999" cy="20000"/>
                                    </a:xfrm>
                                  </wpg:grpSpPr>
                                  <wps:wsp>
                                    <wps:cNvPr id="281" name="Прямоугольник 281"/>
                                    <wps:cNvSpPr>
                                      <a:spLocks noChangeArrowheads="1"/>
                                    </wps:cNvSpPr>
                                    <wps:spPr bwMode="auto">
                                      <a:xfrm>
                                        <a:off x="0" y="0"/>
                                        <a:ext cx="8856" cy="20000"/>
                                      </a:xfrm>
                                      <a:prstGeom prst="rect">
                                        <a:avLst/>
                                      </a:prstGeom>
                                      <a:noFill/>
                                      <a:ln>
                                        <a:noFill/>
                                      </a:ln>
                                    </wps:spPr>
                                    <wps:txbx>
                                      <w:txbxContent>
                                        <w:p w14:paraId="03158795" w14:textId="77777777" w:rsidR="00214C17" w:rsidRPr="00915EB5" w:rsidRDefault="00214C17" w:rsidP="00214C17">
                                          <w:pPr>
                                            <w:pStyle w:val="af3"/>
                                            <w:jc w:val="left"/>
                                            <w:rPr>
                                              <w:i/>
                                            </w:rPr>
                                          </w:pPr>
                                          <w:r w:rsidRPr="00915EB5">
                                            <w:t>Утверд.</w:t>
                                          </w:r>
                                        </w:p>
                                      </w:txbxContent>
                                    </wps:txbx>
                                    <wps:bodyPr rot="0" vert="horz" wrap="square" lIns="12700" tIns="12700" rIns="12700" bIns="12700" anchor="t" anchorCtr="0" upright="1">
                                      <a:noAutofit/>
                                    </wps:bodyPr>
                                  </wps:wsp>
                                  <wps:wsp>
                                    <wps:cNvPr id="282" name="Прямоугольник 282"/>
                                    <wps:cNvSpPr>
                                      <a:spLocks noChangeArrowheads="1"/>
                                    </wps:cNvSpPr>
                                    <wps:spPr bwMode="auto">
                                      <a:xfrm>
                                        <a:off x="9281" y="0"/>
                                        <a:ext cx="10718" cy="20000"/>
                                      </a:xfrm>
                                      <a:prstGeom prst="rect">
                                        <a:avLst/>
                                      </a:prstGeom>
                                      <a:noFill/>
                                      <a:ln>
                                        <a:noFill/>
                                      </a:ln>
                                    </wps:spPr>
                                    <wps:txbx>
                                      <w:txbxContent>
                                        <w:p w14:paraId="6BFF22C9" w14:textId="77777777" w:rsidR="00214C17" w:rsidRDefault="00214C17" w:rsidP="00214C17">
                                          <w:pPr>
                                            <w:pStyle w:val="af2"/>
                                            <w:rPr>
                                              <w:rFonts w:ascii="Times New Roman" w:hAnsi="Times New Roman"/>
                                              <w:sz w:val="18"/>
                                            </w:rPr>
                                          </w:pPr>
                                        </w:p>
                                      </w:txbxContent>
                                    </wps:txbx>
                                    <wps:bodyPr rot="0" vert="horz" wrap="square" lIns="12700" tIns="12700" rIns="12700" bIns="12700" anchor="t" anchorCtr="0" upright="1">
                                      <a:noAutofit/>
                                    </wps:bodyPr>
                                  </wps:wsp>
                                </wpg:grpSp>
                                <wps:wsp>
                                  <wps:cNvPr id="283" name="Прямая соединительная линия 283"/>
                                  <wps:cNvCnPr/>
                                  <wps:spPr bwMode="auto">
                                    <a:xfrm>
                                      <a:off x="14208" y="18239"/>
                                      <a:ext cx="2" cy="1740"/>
                                    </a:xfrm>
                                    <a:prstGeom prst="line">
                                      <a:avLst/>
                                    </a:prstGeom>
                                    <a:noFill/>
                                    <a:ln w="25400">
                                      <a:solidFill>
                                        <a:srgbClr val="000000"/>
                                      </a:solidFill>
                                      <a:round/>
                                      <a:headEnd/>
                                      <a:tailEnd/>
                                    </a:ln>
                                  </wps:spPr>
                                  <wps:bodyPr/>
                                </wps:wsp>
                                <wps:wsp>
                                  <wps:cNvPr id="284" name="Прямоугольник 284"/>
                                  <wps:cNvSpPr>
                                    <a:spLocks noChangeArrowheads="1"/>
                                  </wps:cNvSpPr>
                                  <wps:spPr bwMode="auto">
                                    <a:xfrm>
                                      <a:off x="7787" y="18314"/>
                                      <a:ext cx="6292" cy="1609"/>
                                    </a:xfrm>
                                    <a:prstGeom prst="rect">
                                      <a:avLst/>
                                    </a:prstGeom>
                                    <a:noFill/>
                                    <a:ln>
                                      <a:noFill/>
                                    </a:ln>
                                  </wps:spPr>
                                  <wps:txbx>
                                    <w:txbxContent>
                                      <w:sdt>
                                        <w:sdtPr>
                                          <w:rPr>
                                            <w:caps/>
                                            <w:sz w:val="14"/>
                                            <w:szCs w:val="22"/>
                                          </w:rPr>
                                          <w:alias w:val="Название"/>
                                          <w:tag w:val=""/>
                                          <w:id w:val="1808583625"/>
                                          <w:dataBinding w:prefixMappings="xmlns:ns0='http://purl.org/dc/elements/1.1/' xmlns:ns1='http://schemas.openxmlformats.org/package/2006/metadata/core-properties' " w:xpath="/ns1:coreProperties[1]/ns0:title[1]" w:storeItemID="{6C3C8BC8-F283-45AE-878A-BAB7291924A1}"/>
                                          <w:text/>
                                        </w:sdtPr>
                                        <w:sdtEndPr/>
                                        <w:sdtContent>
                                          <w:p w14:paraId="1E4BB498" w14:textId="218429C1" w:rsidR="00214C17" w:rsidRPr="006C7F82" w:rsidRDefault="00214C17" w:rsidP="00214C17">
                                            <w:pPr>
                                              <w:pStyle w:val="af3"/>
                                              <w:rPr>
                                                <w:caps/>
                                                <w:sz w:val="14"/>
                                                <w:szCs w:val="22"/>
                                              </w:rPr>
                                            </w:pPr>
                                            <w:r>
                                              <w:rPr>
                                                <w:caps/>
                                                <w:sz w:val="14"/>
                                                <w:szCs w:val="22"/>
                                              </w:rPr>
                                              <w:t>Проектирование и программирование системы сборки и доставки отправляемых программных пакетов для ПЛК на базе встраиваемых операционных систем</w:t>
                                            </w:r>
                                          </w:p>
                                        </w:sdtContent>
                                      </w:sdt>
                                    </w:txbxContent>
                                  </wps:txbx>
                                  <wps:bodyPr rot="0" vert="horz" wrap="square" lIns="12700" tIns="12700" rIns="12700" bIns="12700" anchor="ctr" anchorCtr="0" upright="1">
                                    <a:noAutofit/>
                                  </wps:bodyPr>
                                </wps:wsp>
                                <wps:wsp>
                                  <wps:cNvPr id="285" name="Прямая соединительная линия 285"/>
                                  <wps:cNvCnPr/>
                                  <wps:spPr bwMode="auto">
                                    <a:xfrm>
                                      <a:off x="14221" y="18587"/>
                                      <a:ext cx="5769" cy="1"/>
                                    </a:xfrm>
                                    <a:prstGeom prst="line">
                                      <a:avLst/>
                                    </a:prstGeom>
                                    <a:noFill/>
                                    <a:ln w="25400">
                                      <a:solidFill>
                                        <a:srgbClr val="000000"/>
                                      </a:solidFill>
                                      <a:round/>
                                      <a:headEnd/>
                                      <a:tailEnd/>
                                    </a:ln>
                                  </wps:spPr>
                                  <wps:bodyPr/>
                                </wps:wsp>
                                <wps:wsp>
                                  <wps:cNvPr id="286" name="Прямая соединительная линия 286"/>
                                  <wps:cNvCnPr/>
                                  <wps:spPr bwMode="auto">
                                    <a:xfrm>
                                      <a:off x="14219" y="18939"/>
                                      <a:ext cx="5769" cy="2"/>
                                    </a:xfrm>
                                    <a:prstGeom prst="line">
                                      <a:avLst/>
                                    </a:prstGeom>
                                    <a:noFill/>
                                    <a:ln w="25400">
                                      <a:solidFill>
                                        <a:srgbClr val="000000"/>
                                      </a:solidFill>
                                      <a:round/>
                                      <a:headEnd/>
                                      <a:tailEnd/>
                                    </a:ln>
                                  </wps:spPr>
                                  <wps:bodyPr/>
                                </wps:wsp>
                                <wps:wsp>
                                  <wps:cNvPr id="287" name="Прямая соединительная линия 287"/>
                                  <wps:cNvCnPr/>
                                  <wps:spPr bwMode="auto">
                                    <a:xfrm>
                                      <a:off x="17487" y="18239"/>
                                      <a:ext cx="3" cy="693"/>
                                    </a:xfrm>
                                    <a:prstGeom prst="line">
                                      <a:avLst/>
                                    </a:prstGeom>
                                    <a:noFill/>
                                    <a:ln w="25400">
                                      <a:solidFill>
                                        <a:srgbClr val="000000"/>
                                      </a:solidFill>
                                      <a:round/>
                                      <a:headEnd/>
                                      <a:tailEnd/>
                                    </a:ln>
                                  </wps:spPr>
                                  <wps:bodyPr/>
                                </wps:wsp>
                                <wps:wsp>
                                  <wps:cNvPr id="288" name="Прямоугольник 288"/>
                                  <wps:cNvSpPr>
                                    <a:spLocks noChangeArrowheads="1"/>
                                  </wps:cNvSpPr>
                                  <wps:spPr bwMode="auto">
                                    <a:xfrm>
                                      <a:off x="14295" y="18258"/>
                                      <a:ext cx="1474" cy="309"/>
                                    </a:xfrm>
                                    <a:prstGeom prst="rect">
                                      <a:avLst/>
                                    </a:prstGeom>
                                    <a:noFill/>
                                    <a:ln>
                                      <a:noFill/>
                                    </a:ln>
                                  </wps:spPr>
                                  <wps:txbx>
                                    <w:txbxContent>
                                      <w:p w14:paraId="595BFA44" w14:textId="77777777" w:rsidR="00214C17" w:rsidRDefault="00214C17" w:rsidP="00214C17">
                                        <w:pPr>
                                          <w:pStyle w:val="af2"/>
                                          <w:jc w:val="center"/>
                                          <w:rPr>
                                            <w:rFonts w:ascii="Times New Roman" w:hAnsi="Times New Roman"/>
                                            <w:i w:val="0"/>
                                            <w:iCs/>
                                            <w:sz w:val="18"/>
                                          </w:rPr>
                                        </w:pPr>
                                        <w:r>
                                          <w:rPr>
                                            <w:rFonts w:ascii="Times New Roman" w:hAnsi="Times New Roman"/>
                                            <w:i w:val="0"/>
                                            <w:iCs/>
                                            <w:sz w:val="18"/>
                                          </w:rPr>
                                          <w:t>Лит.</w:t>
                                        </w:r>
                                      </w:p>
                                    </w:txbxContent>
                                  </wps:txbx>
                                  <wps:bodyPr rot="0" vert="horz" wrap="square" lIns="12700" tIns="12700" rIns="12700" bIns="12700" anchor="t" anchorCtr="0" upright="1">
                                    <a:noAutofit/>
                                  </wps:bodyPr>
                                </wps:wsp>
                                <wps:wsp>
                                  <wps:cNvPr id="289" name="Прямоугольник 289"/>
                                  <wps:cNvSpPr>
                                    <a:spLocks noChangeArrowheads="1"/>
                                  </wps:cNvSpPr>
                                  <wps:spPr bwMode="auto">
                                    <a:xfrm>
                                      <a:off x="17577" y="18258"/>
                                      <a:ext cx="2327" cy="309"/>
                                    </a:xfrm>
                                    <a:prstGeom prst="rect">
                                      <a:avLst/>
                                    </a:prstGeom>
                                    <a:noFill/>
                                    <a:ln>
                                      <a:noFill/>
                                    </a:ln>
                                  </wps:spPr>
                                  <wps:txbx>
                                    <w:txbxContent>
                                      <w:p w14:paraId="389CF4BF" w14:textId="77777777" w:rsidR="00214C17" w:rsidRDefault="00214C17" w:rsidP="00214C17">
                                        <w:pPr>
                                          <w:pStyle w:val="af2"/>
                                          <w:jc w:val="center"/>
                                          <w:rPr>
                                            <w:rFonts w:ascii="Times New Roman" w:hAnsi="Times New Roman"/>
                                            <w:i w:val="0"/>
                                            <w:iCs/>
                                            <w:sz w:val="18"/>
                                          </w:rPr>
                                        </w:pPr>
                                        <w:r>
                                          <w:rPr>
                                            <w:rFonts w:ascii="Times New Roman" w:hAnsi="Times New Roman"/>
                                            <w:i w:val="0"/>
                                            <w:iCs/>
                                            <w:sz w:val="18"/>
                                          </w:rPr>
                                          <w:t>Листов</w:t>
                                        </w:r>
                                      </w:p>
                                    </w:txbxContent>
                                  </wps:txbx>
                                  <wps:bodyPr rot="0" vert="horz" wrap="square" lIns="12700" tIns="12700" rIns="12700" bIns="12700" anchor="t" anchorCtr="0" upright="1">
                                    <a:noAutofit/>
                                  </wps:bodyPr>
                                </wps:wsp>
                                <wps:wsp>
                                  <wps:cNvPr id="290" name="Прямоугольник 290"/>
                                  <wps:cNvSpPr>
                                    <a:spLocks noChangeArrowheads="1"/>
                                  </wps:cNvSpPr>
                                  <wps:spPr bwMode="auto">
                                    <a:xfrm>
                                      <a:off x="17591" y="18613"/>
                                      <a:ext cx="2326" cy="309"/>
                                    </a:xfrm>
                                    <a:prstGeom prst="rect">
                                      <a:avLst/>
                                    </a:prstGeom>
                                    <a:noFill/>
                                    <a:ln>
                                      <a:noFill/>
                                    </a:ln>
                                  </wps:spPr>
                                  <wps:txbx>
                                    <w:txbxContent>
                                      <w:p w14:paraId="47D1A273" w14:textId="77777777" w:rsidR="0046058B" w:rsidRPr="0046058B" w:rsidRDefault="0046058B" w:rsidP="0046058B">
                                        <w:pPr>
                                          <w:pStyle w:val="af2"/>
                                          <w:jc w:val="center"/>
                                          <w:rPr>
                                            <w:rFonts w:asciiTheme="minorHAnsi" w:hAnsiTheme="minorHAnsi" w:cstheme="minorHAnsi"/>
                                            <w:i w:val="0"/>
                                            <w:iCs/>
                                            <w:sz w:val="20"/>
                                            <w:szCs w:val="21"/>
                                            <w:lang w:val="en-US"/>
                                          </w:rPr>
                                        </w:pPr>
                                        <w:r w:rsidRPr="0046058B">
                                          <w:rPr>
                                            <w:rFonts w:asciiTheme="minorHAnsi" w:hAnsiTheme="minorHAnsi" w:cstheme="minorHAnsi"/>
                                            <w:i w:val="0"/>
                                            <w:iCs/>
                                            <w:sz w:val="18"/>
                                            <w:szCs w:val="21"/>
                                          </w:rPr>
                                          <w:fldChar w:fldCharType="begin"/>
                                        </w:r>
                                        <w:r w:rsidRPr="0046058B">
                                          <w:rPr>
                                            <w:rFonts w:asciiTheme="minorHAnsi" w:hAnsiTheme="minorHAnsi" w:cstheme="minorHAnsi"/>
                                            <w:i w:val="0"/>
                                            <w:iCs/>
                                            <w:sz w:val="18"/>
                                            <w:szCs w:val="21"/>
                                          </w:rPr>
                                          <w:instrText xml:space="preserve"> DOCPROPERTY  Pages </w:instrText>
                                        </w:r>
                                        <w:r w:rsidRPr="0046058B">
                                          <w:rPr>
                                            <w:rFonts w:asciiTheme="minorHAnsi" w:hAnsiTheme="minorHAnsi" w:cstheme="minorHAnsi"/>
                                            <w:i w:val="0"/>
                                            <w:iCs/>
                                            <w:sz w:val="18"/>
                                            <w:szCs w:val="21"/>
                                          </w:rPr>
                                          <w:fldChar w:fldCharType="separate"/>
                                        </w:r>
                                        <w:r w:rsidRPr="0046058B">
                                          <w:rPr>
                                            <w:rFonts w:asciiTheme="minorHAnsi" w:hAnsiTheme="minorHAnsi" w:cstheme="minorHAnsi"/>
                                            <w:i w:val="0"/>
                                            <w:iCs/>
                                            <w:sz w:val="18"/>
                                            <w:szCs w:val="21"/>
                                          </w:rPr>
                                          <w:t>33</w:t>
                                        </w:r>
                                        <w:r w:rsidRPr="0046058B">
                                          <w:rPr>
                                            <w:rFonts w:asciiTheme="minorHAnsi" w:hAnsiTheme="minorHAnsi" w:cstheme="minorHAnsi"/>
                                            <w:i w:val="0"/>
                                            <w:iCs/>
                                            <w:sz w:val="18"/>
                                            <w:szCs w:val="21"/>
                                          </w:rPr>
                                          <w:fldChar w:fldCharType="end"/>
                                        </w:r>
                                      </w:p>
                                      <w:p w14:paraId="78660864" w14:textId="7DE4A66D" w:rsidR="00214C17" w:rsidRPr="00386B89" w:rsidRDefault="00214C17" w:rsidP="00214C17">
                                        <w:pPr>
                                          <w:pStyle w:val="af2"/>
                                          <w:jc w:val="center"/>
                                          <w:rPr>
                                            <w:rFonts w:ascii="Times New Roman" w:hAnsi="Times New Roman"/>
                                            <w:i w:val="0"/>
                                            <w:iCs/>
                                            <w:sz w:val="18"/>
                                            <w:lang w:val="en-US"/>
                                          </w:rPr>
                                        </w:pPr>
                                      </w:p>
                                    </w:txbxContent>
                                  </wps:txbx>
                                  <wps:bodyPr rot="0" vert="horz" wrap="square" lIns="12700" tIns="12700" rIns="12700" bIns="12700" anchor="t" anchorCtr="0" upright="1">
                                    <a:noAutofit/>
                                  </wps:bodyPr>
                                </wps:wsp>
                                <wps:wsp>
                                  <wps:cNvPr id="291" name="Прямая соединительная линия 291"/>
                                  <wps:cNvCnPr/>
                                  <wps:spPr bwMode="auto">
                                    <a:xfrm>
                                      <a:off x="14755" y="18594"/>
                                      <a:ext cx="2" cy="338"/>
                                    </a:xfrm>
                                    <a:prstGeom prst="line">
                                      <a:avLst/>
                                    </a:prstGeom>
                                    <a:noFill/>
                                    <a:ln w="12700">
                                      <a:solidFill>
                                        <a:srgbClr val="000000"/>
                                      </a:solidFill>
                                      <a:round/>
                                      <a:headEnd/>
                                      <a:tailEnd/>
                                    </a:ln>
                                  </wps:spPr>
                                  <wps:bodyPr/>
                                </wps:wsp>
                                <wps:wsp>
                                  <wps:cNvPr id="292" name="Прямая соединительная линия 292"/>
                                  <wps:cNvCnPr/>
                                  <wps:spPr bwMode="auto">
                                    <a:xfrm>
                                      <a:off x="15301" y="18595"/>
                                      <a:ext cx="2" cy="338"/>
                                    </a:xfrm>
                                    <a:prstGeom prst="line">
                                      <a:avLst/>
                                    </a:prstGeom>
                                    <a:noFill/>
                                    <a:ln w="12700">
                                      <a:solidFill>
                                        <a:srgbClr val="000000"/>
                                      </a:solidFill>
                                      <a:round/>
                                      <a:headEnd/>
                                      <a:tailEnd/>
                                    </a:ln>
                                  </wps:spPr>
                                  <wps:bodyPr/>
                                </wps:wsp>
                                <wps:wsp>
                                  <wps:cNvPr id="293" name="Прямоугольник 293"/>
                                  <wps:cNvSpPr>
                                    <a:spLocks noChangeArrowheads="1"/>
                                  </wps:cNvSpPr>
                                  <wps:spPr bwMode="auto">
                                    <a:xfrm>
                                      <a:off x="14295" y="19221"/>
                                      <a:ext cx="5609" cy="440"/>
                                    </a:xfrm>
                                    <a:prstGeom prst="rect">
                                      <a:avLst/>
                                    </a:prstGeom>
                                    <a:noFill/>
                                    <a:ln>
                                      <a:noFill/>
                                    </a:ln>
                                  </wps:spPr>
                                  <wps:txbx>
                                    <w:txbxContent>
                                      <w:p w14:paraId="7D5CEFB1" w14:textId="77777777" w:rsidR="00214C17" w:rsidRPr="00915EB5" w:rsidRDefault="00214C17" w:rsidP="00214C17">
                                        <w:pPr>
                                          <w:pStyle w:val="af3"/>
                                        </w:pPr>
                                        <w:r w:rsidRPr="00915EB5">
                                          <w:t>ККМТ гр. МР-19</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F00571" id="Группа 2" o:spid="_x0000_s1026" style="position:absolute;left:0;text-align:left;margin-left:0;margin-top:0;width:494.25pt;height:744.75pt;z-index:-251655168;mso-position-horizontal:center;mso-position-horizontal-relative:margin;mso-position-vertical:top;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" o:allowincell="f">
                          <v:rect id="Прямоугольник 56"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wPwwAAANsAAAAPAAAAZHJzL2Rvd25yZXYueG1sRI/RisIw&#10;FETfF/yHcIV9W1OFF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fT2MD8MAAADbAAAADwAA&#10;AAAAAAAAAAAAAAAHAgAAZHJzL2Rvd25yZXYueG1sUEsFBgAAAAADAAMAtwAAAPcCAAAAAA==&#10;" filled="f" strokeweight="2pt"/>
                          <v:line id="Прямая соединительная линия 58"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Прямая соединительная линия 241"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nzwAAAANwAAAAPAAAAZHJzL2Rvd25yZXYueG1sRI/BCsIw&#10;EETvgv8QVvCmqaI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RnBZ88AAAADcAAAADwAAAAAA&#10;AAAAAAAAAAAHAgAAZHJzL2Rvd25yZXYueG1sUEsFBgAAAAADAAMAtwAAAPQCAAAAAA==&#10;" strokeweight="2pt"/>
                          <v:line id="Прямая соединительная линия 243"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Прямая соединительная линия 245"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Прямая соединительная линия 24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WQcxAAAANwAAAAPAAAAZHJzL2Rvd25yZXYueG1sRI9Ba8JA&#10;FITvQv/D8gq96aah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KbVZBzEAAAA3AAAAA8A&#10;AAAAAAAAAAAAAAAABwIAAGRycy9kb3ducmV2LnhtbFBLBQYAAAAAAwADALcAAAD4AgAAAAA=&#10;" strokeweight="2pt"/>
                          <v:line id="Прямая соединительная линия 250"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" strokeweight="2pt"/>
                          <v:line id="Прямая соединительная линия 252"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" strokeweight="2pt"/>
                          <v:line id="Прямая соединительная линия 25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ZxxQAAANwAAAAPAAAAZHJzL2Rvd25yZXYueG1sRI/dagIx&#10;FITvBd8hHKF3Naul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DYhHZxxQAAANwAAAAP&#10;AAAAAAAAAAAAAAAAAAcCAABkcnMvZG93bnJldi54bWxQSwUGAAAAAAMAAwC3AAAA+QIAAAAA&#10;" strokeweight="1pt"/>
                          <v:line id="Прямая соединительная линия 25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4FxQAAANwAAAAPAAAAZHJzL2Rvd25yZXYueG1sRI/dagIx&#10;FITvBd8hHKF3Nau0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BXbe4FxQAAANwAAAAP&#10;AAAAAAAAAAAAAAAAAAcCAABkcnMvZG93bnJldi54bWxQSwUGAAAAAAMAAwC3AAAA+QIAAAAA&#10;" strokeweight="1pt"/>
                          <v:rect id="Прямоугольник 255"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" filled="f" stroked="f">
                            <v:textbox inset="1pt,1pt,1pt,1pt">
                              <w:txbxContent>
                                <w:p w14:paraId="5DE7665A" w14:textId="77777777" w:rsidR="00214C17" w:rsidRPr="005D5F4E" w:rsidRDefault="00214C17" w:rsidP="00214C17">
                                  <w:pPr>
                                    <w:pStyle w:val="af2"/>
                                    <w:jc w:val="center"/>
                                  </w:pPr>
                                  <w:r>
                                    <w:rPr>
                                      <w:rFonts w:ascii="Times New Roman" w:hAnsi="Times New Roman"/>
                                      <w:i w:val="0"/>
                                      <w:iCs/>
                                      <w:sz w:val="18"/>
                                    </w:rPr>
                                    <w:t>Изм</w:t>
                                  </w:r>
                                  <w:r w:rsidRPr="005D5F4E">
                                    <w:t>.</w:t>
                                  </w:r>
                                </w:p>
                              </w:txbxContent>
                            </v:textbox>
                          </v:rect>
                          <v:rect id="Прямоугольник 256"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" filled="f" stroked="f">
                            <v:textbox inset="1pt,1pt,1pt,1pt">
                              <w:txbxContent>
                                <w:p w14:paraId="114E837C" w14:textId="77777777" w:rsidR="00214C17" w:rsidRDefault="00214C17" w:rsidP="00214C17">
                                  <w:pPr>
                                    <w:pStyle w:val="af2"/>
                                    <w:jc w:val="center"/>
                                    <w:rPr>
                                      <w:rFonts w:ascii="Times New Roman" w:hAnsi="Times New Roman"/>
                                      <w:i w:val="0"/>
                                      <w:iCs/>
                                      <w:sz w:val="18"/>
                                    </w:rPr>
                                  </w:pPr>
                                  <w:r>
                                    <w:rPr>
                                      <w:rFonts w:ascii="Times New Roman" w:hAnsi="Times New Roman"/>
                                      <w:i w:val="0"/>
                                      <w:iCs/>
                                      <w:sz w:val="18"/>
                                    </w:rPr>
                                    <w:t>Лист</w:t>
                                  </w:r>
                                </w:p>
                              </w:txbxContent>
                            </v:textbox>
                          </v:rect>
                          <v:rect id="Прямоугольник 257"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" filled="f" stroked="f">
                            <v:textbox inset="1pt,1pt,1pt,1pt">
                              <w:txbxContent>
                                <w:p w14:paraId="0C16D809" w14:textId="77777777" w:rsidR="00214C17" w:rsidRDefault="00214C17" w:rsidP="00214C17">
                                  <w:pPr>
                                    <w:pStyle w:val="af2"/>
                                    <w:jc w:val="center"/>
                                    <w:rPr>
                                      <w:rFonts w:ascii="Times New Roman" w:hAnsi="Times New Roman"/>
                                      <w:i w:val="0"/>
                                      <w:iCs/>
                                      <w:sz w:val="18"/>
                                    </w:rPr>
                                  </w:pPr>
                                  <w:r>
                                    <w:rPr>
                                      <w:rFonts w:ascii="Times New Roman" w:hAnsi="Times New Roman"/>
                                      <w:i w:val="0"/>
                                      <w:iCs/>
                                      <w:sz w:val="18"/>
                                    </w:rPr>
                                    <w:t>№ докум.</w:t>
                                  </w:r>
                                </w:p>
                              </w:txbxContent>
                            </v:textbox>
                          </v:rect>
                          <v:rect id="Прямоугольник 258"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" filled="f" stroked="f">
                            <v:textbox inset="1pt,1pt,1pt,1pt">
                              <w:txbxContent>
                                <w:p w14:paraId="636A7648" w14:textId="77777777" w:rsidR="00214C17" w:rsidRDefault="00214C17" w:rsidP="00214C17">
                                  <w:pPr>
                                    <w:pStyle w:val="af2"/>
                                    <w:jc w:val="center"/>
                                    <w:rPr>
                                      <w:rFonts w:ascii="Times New Roman" w:hAnsi="Times New Roman"/>
                                      <w:sz w:val="18"/>
                                    </w:rPr>
                                  </w:pPr>
                                  <w:r>
                                    <w:rPr>
                                      <w:rFonts w:ascii="Times New Roman" w:hAnsi="Times New Roman"/>
                                      <w:i w:val="0"/>
                                      <w:iCs/>
                                      <w:sz w:val="18"/>
                                    </w:rPr>
                                    <w:t>Подпись</w:t>
                                  </w:r>
                                </w:p>
                              </w:txbxContent>
                            </v:textbox>
                          </v:rect>
                          <v:rect id="Прямоугольник 259"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" filled="f" stroked="f">
                            <v:textbox inset="1pt,1pt,1pt,1pt">
                              <w:txbxContent>
                                <w:p w14:paraId="06489E06" w14:textId="77777777" w:rsidR="00214C17" w:rsidRDefault="00214C17" w:rsidP="00214C17">
                                  <w:pPr>
                                    <w:pStyle w:val="af2"/>
                                    <w:jc w:val="center"/>
                                    <w:rPr>
                                      <w:rFonts w:ascii="Times New Roman" w:hAnsi="Times New Roman"/>
                                      <w:sz w:val="18"/>
                                    </w:rPr>
                                  </w:pPr>
                                  <w:r>
                                    <w:rPr>
                                      <w:rFonts w:ascii="Times New Roman" w:hAnsi="Times New Roman"/>
                                      <w:i w:val="0"/>
                                      <w:iCs/>
                                      <w:sz w:val="18"/>
                                    </w:rPr>
                                    <w:t>Дата</w:t>
                                  </w:r>
                                </w:p>
                              </w:txbxContent>
                            </v:textbox>
                          </v:rect>
                          <v:rect id="Прямоугольник 260"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" filled="f" stroked="f">
                            <v:textbox inset="1pt,1pt,1pt,1pt">
                              <w:txbxContent>
                                <w:p w14:paraId="2AE2F4F1" w14:textId="77777777" w:rsidR="00214C17" w:rsidRDefault="00214C17" w:rsidP="00214C17">
                                  <w:pPr>
                                    <w:pStyle w:val="af2"/>
                                    <w:jc w:val="center"/>
                                    <w:rPr>
                                      <w:rFonts w:ascii="Times New Roman" w:hAnsi="Times New Roman"/>
                                      <w:i w:val="0"/>
                                      <w:iCs/>
                                      <w:sz w:val="18"/>
                                    </w:rPr>
                                  </w:pPr>
                                  <w:r>
                                    <w:rPr>
                                      <w:rFonts w:ascii="Times New Roman" w:hAnsi="Times New Roman"/>
                                      <w:i w:val="0"/>
                                      <w:iCs/>
                                      <w:sz w:val="18"/>
                                    </w:rPr>
                                    <w:t>Лист</w:t>
                                  </w:r>
                                </w:p>
                              </w:txbxContent>
                            </v:textbox>
                          </v:rect>
                          <v:rect id="Прямоугольник 261"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" filled="f" stroked="f">
                            <v:textbox inset="1pt,1pt,1pt,1pt">
                              <w:txbxContent>
                                <w:p w14:paraId="5FDB9432" w14:textId="25830E2F" w:rsidR="00214C17" w:rsidRPr="008F3AF8" w:rsidRDefault="00214C17" w:rsidP="00214C17">
                                  <w:pPr>
                                    <w:pStyle w:val="af2"/>
                                    <w:jc w:val="center"/>
                                    <w:rPr>
                                      <w:rFonts w:ascii="Times New Roman" w:hAnsi="Times New Roman"/>
                                      <w:i w:val="0"/>
                                      <w:iCs/>
                                      <w:sz w:val="18"/>
                                      <w:lang w:val="ru-RU"/>
                                    </w:rPr>
                                  </w:pPr>
                                  <w:r w:rsidRPr="008F3AF8">
                                    <w:rPr>
                                      <w:rFonts w:ascii="Times New Roman" w:hAnsi="Times New Roman"/>
                                      <w:i w:val="0"/>
                                      <w:iCs/>
                                      <w:sz w:val="18"/>
                                      <w:lang w:val="ru-RU"/>
                                    </w:rPr>
                                    <w:fldChar w:fldCharType="begin"/>
                                  </w:r>
                                  <w:r w:rsidRPr="008F3AF8">
                                    <w:rPr>
                                      <w:rFonts w:ascii="Times New Roman" w:hAnsi="Times New Roman"/>
                                      <w:i w:val="0"/>
                                      <w:iCs/>
                                      <w:sz w:val="18"/>
                                      <w:lang w:val="ru-RU"/>
                                    </w:rPr>
                                    <w:instrText>PAGE  \* Arabic  \* MERGEFORMAT</w:instrText>
                                  </w:r>
                                  <w:r w:rsidRPr="008F3AF8">
                                    <w:rPr>
                                      <w:rFonts w:ascii="Times New Roman" w:hAnsi="Times New Roman"/>
                                      <w:i w:val="0"/>
                                      <w:iCs/>
                                      <w:sz w:val="18"/>
                                      <w:lang w:val="ru-RU"/>
                                    </w:rPr>
                                    <w:fldChar w:fldCharType="separate"/>
                                  </w:r>
                                  <w:r w:rsidR="00FC1D4F">
                                    <w:rPr>
                                      <w:rFonts w:ascii="Times New Roman" w:hAnsi="Times New Roman"/>
                                      <w:i w:val="0"/>
                                      <w:iCs/>
                                      <w:noProof/>
                                      <w:sz w:val="18"/>
                                      <w:lang w:val="ru-RU"/>
                                    </w:rPr>
                                    <w:t>2</w:t>
                                  </w:r>
                                  <w:r w:rsidRPr="008F3AF8">
                                    <w:rPr>
                                      <w:rFonts w:ascii="Times New Roman" w:hAnsi="Times New Roman"/>
                                      <w:i w:val="0"/>
                                      <w:iCs/>
                                      <w:sz w:val="18"/>
                                      <w:lang w:val="ru-RU"/>
                                    </w:rPr>
                                    <w:fldChar w:fldCharType="end"/>
                                  </w:r>
                                </w:p>
                              </w:txbxContent>
                            </v:textbox>
                          </v:rect>
                          <v:rect id="Прямоугольник 262"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" filled="f" stroked="f">
                            <v:textbox inset="1pt,1pt,1pt,1pt">
                              <w:txbxContent>
                                <w:p w14:paraId="05D1296B" w14:textId="77777777" w:rsidR="00214C17" w:rsidRDefault="00214C17" w:rsidP="00214C17">
                                  <w:pPr>
                                    <w:pStyle w:val="1"/>
                                    <w:rPr>
                                      <w:sz w:val="36"/>
                                    </w:rPr>
                                  </w:pPr>
                                </w:p>
                                <w:p w14:paraId="442EACE3" w14:textId="77777777" w:rsidR="00214C17" w:rsidRDefault="00214C17" w:rsidP="00214C17">
                                  <w:pPr>
                                    <w:rPr>
                                      <w:lang w:eastAsia="en-US" w:bidi="en-US"/>
                                    </w:rPr>
                                  </w:pPr>
                                </w:p>
                                <w:p w14:paraId="4DAB5116" w14:textId="77777777" w:rsidR="00214C17" w:rsidRDefault="00214C17" w:rsidP="00214C17">
                                  <w:pPr>
                                    <w:rPr>
                                      <w:lang w:eastAsia="en-US" w:bidi="en-US"/>
                                    </w:rPr>
                                  </w:pPr>
                                </w:p>
                                <w:p w14:paraId="4052A3EA" w14:textId="77777777" w:rsidR="00214C17" w:rsidRDefault="00214C17" w:rsidP="00214C17">
                                  <w:pPr>
                                    <w:rPr>
                                      <w:lang w:eastAsia="en-US" w:bidi="en-US"/>
                                    </w:rPr>
                                  </w:pPr>
                                </w:p>
                                <w:p w14:paraId="3D672991" w14:textId="77777777" w:rsidR="00214C17" w:rsidRDefault="00214C17" w:rsidP="00214C17">
                                  <w:pPr>
                                    <w:rPr>
                                      <w:lang w:eastAsia="en-US" w:bidi="en-US"/>
                                    </w:rPr>
                                  </w:pPr>
                                </w:p>
                                <w:p w14:paraId="39B2662F" w14:textId="77777777" w:rsidR="00214C17" w:rsidRDefault="00214C17" w:rsidP="00214C17">
                                  <w:pPr>
                                    <w:rPr>
                                      <w:lang w:eastAsia="en-US" w:bidi="en-US"/>
                                    </w:rPr>
                                  </w:pPr>
                                </w:p>
                                <w:p w14:paraId="0C06EFFF" w14:textId="77777777" w:rsidR="00214C17" w:rsidRDefault="00214C17" w:rsidP="00214C17">
                                  <w:pPr>
                                    <w:rPr>
                                      <w:lang w:eastAsia="en-US" w:bidi="en-US"/>
                                    </w:rPr>
                                  </w:pPr>
                                </w:p>
                                <w:p w14:paraId="0131B1BA" w14:textId="77777777" w:rsidR="00214C17" w:rsidRDefault="00214C17" w:rsidP="00214C17">
                                  <w:pPr>
                                    <w:rPr>
                                      <w:lang w:eastAsia="en-US" w:bidi="en-US"/>
                                    </w:rPr>
                                  </w:pPr>
                                </w:p>
                                <w:p w14:paraId="6A7BE6DD" w14:textId="77777777" w:rsidR="00214C17" w:rsidRDefault="00214C17" w:rsidP="00214C17">
                                  <w:pPr>
                                    <w:rPr>
                                      <w:lang w:eastAsia="en-US" w:bidi="en-US"/>
                                    </w:rPr>
                                  </w:pPr>
                                </w:p>
                                <w:p w14:paraId="2E549244" w14:textId="77777777" w:rsidR="00214C17" w:rsidRDefault="00214C17" w:rsidP="00214C17">
                                  <w:pPr>
                                    <w:rPr>
                                      <w:lang w:eastAsia="en-US" w:bidi="en-US"/>
                                    </w:rPr>
                                  </w:pPr>
                                </w:p>
                                <w:p w14:paraId="7D7C01CF" w14:textId="77777777" w:rsidR="00214C17" w:rsidRDefault="00214C17" w:rsidP="00214C17">
                                  <w:pPr>
                                    <w:rPr>
                                      <w:lang w:eastAsia="en-US" w:bidi="en-US"/>
                                    </w:rPr>
                                  </w:pPr>
                                </w:p>
                                <w:p w14:paraId="195E4A81" w14:textId="77777777" w:rsidR="00214C17" w:rsidRDefault="00214C17" w:rsidP="00214C17">
                                  <w:pPr>
                                    <w:rPr>
                                      <w:lang w:eastAsia="en-US" w:bidi="en-US"/>
                                    </w:rPr>
                                  </w:pPr>
                                </w:p>
                                <w:p w14:paraId="515CE458" w14:textId="77777777" w:rsidR="00214C17" w:rsidRDefault="00214C17" w:rsidP="00214C17">
                                  <w:pPr>
                                    <w:rPr>
                                      <w:lang w:eastAsia="en-US" w:bidi="en-US"/>
                                    </w:rPr>
                                  </w:pPr>
                                </w:p>
                                <w:p w14:paraId="73B0E79F" w14:textId="77777777" w:rsidR="00214C17" w:rsidRDefault="00214C17" w:rsidP="00214C17">
                                  <w:pPr>
                                    <w:rPr>
                                      <w:lang w:eastAsia="en-US" w:bidi="en-US"/>
                                    </w:rPr>
                                  </w:pPr>
                                </w:p>
                                <w:p w14:paraId="64B2AEED" w14:textId="77777777" w:rsidR="00214C17" w:rsidRDefault="00214C17" w:rsidP="00214C17">
                                  <w:pPr>
                                    <w:rPr>
                                      <w:lang w:eastAsia="en-US" w:bidi="en-US"/>
                                    </w:rPr>
                                  </w:pPr>
                                </w:p>
                                <w:p w14:paraId="35EDB727" w14:textId="77777777" w:rsidR="00214C17" w:rsidRDefault="00214C17" w:rsidP="00214C17">
                                  <w:pPr>
                                    <w:rPr>
                                      <w:lang w:eastAsia="en-US" w:bidi="en-US"/>
                                    </w:rPr>
                                  </w:pPr>
                                </w:p>
                                <w:p w14:paraId="7B983313" w14:textId="77777777" w:rsidR="00214C17" w:rsidRDefault="00214C17" w:rsidP="00214C17">
                                  <w:pPr>
                                    <w:rPr>
                                      <w:lang w:eastAsia="en-US" w:bidi="en-US"/>
                                    </w:rPr>
                                  </w:pPr>
                                </w:p>
                                <w:p w14:paraId="18EC4CED" w14:textId="77777777" w:rsidR="00214C17" w:rsidRDefault="00214C17" w:rsidP="00214C17">
                                  <w:pPr>
                                    <w:rPr>
                                      <w:lang w:eastAsia="en-US" w:bidi="en-US"/>
                                    </w:rPr>
                                  </w:pPr>
                                </w:p>
                                <w:p w14:paraId="3C4FDEAA" w14:textId="77777777" w:rsidR="00214C17" w:rsidRDefault="00214C17" w:rsidP="00214C17">
                                  <w:pPr>
                                    <w:rPr>
                                      <w:lang w:eastAsia="en-US" w:bidi="en-US"/>
                                    </w:rPr>
                                  </w:pPr>
                                </w:p>
                                <w:p w14:paraId="5F1DECEF" w14:textId="77777777" w:rsidR="00214C17" w:rsidRDefault="00214C17" w:rsidP="00214C17">
                                  <w:pPr>
                                    <w:rPr>
                                      <w:lang w:eastAsia="en-US" w:bidi="en-US"/>
                                    </w:rPr>
                                  </w:pPr>
                                </w:p>
                                <w:p w14:paraId="1A176A1D" w14:textId="77777777" w:rsidR="00214C17" w:rsidRDefault="00214C17" w:rsidP="00214C17">
                                  <w:pPr>
                                    <w:rPr>
                                      <w:lang w:eastAsia="en-US" w:bidi="en-US"/>
                                    </w:rPr>
                                  </w:pPr>
                                </w:p>
                                <w:p w14:paraId="0F4E937C" w14:textId="77777777" w:rsidR="00214C17" w:rsidRDefault="00214C17" w:rsidP="00214C17">
                                  <w:pPr>
                                    <w:rPr>
                                      <w:lang w:eastAsia="en-US" w:bidi="en-US"/>
                                    </w:rPr>
                                  </w:pPr>
                                </w:p>
                                <w:p w14:paraId="547CB152" w14:textId="77777777" w:rsidR="00214C17" w:rsidRDefault="00214C17" w:rsidP="00214C17">
                                  <w:pPr>
                                    <w:rPr>
                                      <w:lang w:eastAsia="en-US" w:bidi="en-US"/>
                                    </w:rPr>
                                  </w:pPr>
                                </w:p>
                                <w:p w14:paraId="4EAB763F" w14:textId="77777777" w:rsidR="00214C17" w:rsidRDefault="00214C17" w:rsidP="00214C17">
                                  <w:pPr>
                                    <w:rPr>
                                      <w:lang w:eastAsia="en-US" w:bidi="en-US"/>
                                    </w:rPr>
                                  </w:pPr>
                                </w:p>
                                <w:p w14:paraId="22E43876" w14:textId="77777777" w:rsidR="00214C17" w:rsidRDefault="00214C17" w:rsidP="00214C17">
                                  <w:pPr>
                                    <w:rPr>
                                      <w:lang w:eastAsia="en-US" w:bidi="en-US"/>
                                    </w:rPr>
                                  </w:pPr>
                                </w:p>
                                <w:p w14:paraId="2856DE16" w14:textId="77777777" w:rsidR="00214C17" w:rsidRDefault="00214C17" w:rsidP="00214C17">
                                  <w:pPr>
                                    <w:rPr>
                                      <w:lang w:eastAsia="en-US" w:bidi="en-US"/>
                                    </w:rPr>
                                  </w:pPr>
                                </w:p>
                                <w:p w14:paraId="2792B5F4" w14:textId="77777777" w:rsidR="00214C17" w:rsidRDefault="00214C17" w:rsidP="00214C17">
                                  <w:pPr>
                                    <w:rPr>
                                      <w:lang w:eastAsia="en-US" w:bidi="en-US"/>
                                    </w:rPr>
                                  </w:pPr>
                                </w:p>
                                <w:p w14:paraId="425B21D0" w14:textId="77777777" w:rsidR="00214C17" w:rsidRDefault="00214C17" w:rsidP="00214C17">
                                  <w:pPr>
                                    <w:rPr>
                                      <w:lang w:eastAsia="en-US" w:bidi="en-US"/>
                                    </w:rPr>
                                  </w:pPr>
                                </w:p>
                                <w:p w14:paraId="3D2D100A" w14:textId="77777777" w:rsidR="00214C17" w:rsidRDefault="00214C17" w:rsidP="00214C17">
                                  <w:pPr>
                                    <w:rPr>
                                      <w:lang w:eastAsia="en-US" w:bidi="en-US"/>
                                    </w:rPr>
                                  </w:pPr>
                                </w:p>
                                <w:p w14:paraId="04CD238E" w14:textId="77777777" w:rsidR="00214C17" w:rsidRDefault="00214C17" w:rsidP="00214C17">
                                  <w:pPr>
                                    <w:rPr>
                                      <w:lang w:eastAsia="en-US" w:bidi="en-US"/>
                                    </w:rPr>
                                  </w:pPr>
                                </w:p>
                                <w:p w14:paraId="4CD9C2D8" w14:textId="77777777" w:rsidR="00214C17" w:rsidRDefault="00214C17" w:rsidP="00214C17">
                                  <w:pPr>
                                    <w:rPr>
                                      <w:lang w:eastAsia="en-US" w:bidi="en-US"/>
                                    </w:rPr>
                                  </w:pPr>
                                </w:p>
                                <w:p w14:paraId="5914C484" w14:textId="77777777" w:rsidR="00214C17" w:rsidRDefault="00214C17" w:rsidP="00214C17">
                                  <w:pPr>
                                    <w:rPr>
                                      <w:lang w:eastAsia="en-US" w:bidi="en-US"/>
                                    </w:rPr>
                                  </w:pPr>
                                </w:p>
                                <w:p w14:paraId="0CC3D2F3" w14:textId="77777777" w:rsidR="00214C17" w:rsidRDefault="00214C17" w:rsidP="00214C17">
                                  <w:pPr>
                                    <w:rPr>
                                      <w:lang w:eastAsia="en-US" w:bidi="en-US"/>
                                    </w:rPr>
                                  </w:pPr>
                                </w:p>
                                <w:p w14:paraId="4F806355" w14:textId="77777777" w:rsidR="00214C17" w:rsidRDefault="00214C17" w:rsidP="00214C17">
                                  <w:pPr>
                                    <w:rPr>
                                      <w:lang w:eastAsia="en-US" w:bidi="en-US"/>
                                    </w:rPr>
                                  </w:pPr>
                                </w:p>
                                <w:p w14:paraId="0B6F906B" w14:textId="77777777" w:rsidR="00214C17" w:rsidRDefault="00214C17" w:rsidP="00214C17">
                                  <w:pPr>
                                    <w:rPr>
                                      <w:lang w:eastAsia="en-US" w:bidi="en-US"/>
                                    </w:rPr>
                                  </w:pPr>
                                </w:p>
                                <w:p w14:paraId="520418DC" w14:textId="77777777" w:rsidR="00214C17" w:rsidRDefault="00214C17" w:rsidP="00214C17">
                                  <w:pPr>
                                    <w:rPr>
                                      <w:lang w:eastAsia="en-US" w:bidi="en-US"/>
                                    </w:rPr>
                                  </w:pPr>
                                </w:p>
                                <w:p w14:paraId="023A8E69" w14:textId="77777777" w:rsidR="00214C17" w:rsidRDefault="00214C17" w:rsidP="00214C17">
                                  <w:pPr>
                                    <w:rPr>
                                      <w:lang w:eastAsia="en-US" w:bidi="en-US"/>
                                    </w:rPr>
                                  </w:pPr>
                                </w:p>
                                <w:p w14:paraId="1B76077F" w14:textId="77777777" w:rsidR="00214C17" w:rsidRDefault="00214C17" w:rsidP="00214C17">
                                  <w:pPr>
                                    <w:rPr>
                                      <w:lang w:eastAsia="en-US" w:bidi="en-US"/>
                                    </w:rPr>
                                  </w:pPr>
                                </w:p>
                                <w:p w14:paraId="1A0A5335" w14:textId="77777777" w:rsidR="00214C17" w:rsidRDefault="00214C17" w:rsidP="00214C17">
                                  <w:pPr>
                                    <w:rPr>
                                      <w:lang w:eastAsia="en-US" w:bidi="en-US"/>
                                    </w:rPr>
                                  </w:pPr>
                                </w:p>
                                <w:p w14:paraId="1926C7FC" w14:textId="77777777" w:rsidR="00214C17" w:rsidRDefault="00214C17" w:rsidP="00214C17">
                                  <w:pPr>
                                    <w:rPr>
                                      <w:lang w:eastAsia="en-US" w:bidi="en-US"/>
                                    </w:rPr>
                                  </w:pPr>
                                </w:p>
                                <w:p w14:paraId="7FD2DD11" w14:textId="77777777" w:rsidR="00214C17" w:rsidRDefault="00214C17" w:rsidP="00214C17">
                                  <w:pPr>
                                    <w:rPr>
                                      <w:lang w:eastAsia="en-US" w:bidi="en-US"/>
                                    </w:rPr>
                                  </w:pPr>
                                </w:p>
                                <w:p w14:paraId="5777E32A" w14:textId="77777777" w:rsidR="00214C17" w:rsidRDefault="00214C17" w:rsidP="00214C17">
                                  <w:pPr>
                                    <w:rPr>
                                      <w:lang w:eastAsia="en-US" w:bidi="en-US"/>
                                    </w:rPr>
                                  </w:pPr>
                                </w:p>
                                <w:p w14:paraId="2D52A431" w14:textId="77777777" w:rsidR="00214C17" w:rsidRDefault="00214C17" w:rsidP="00214C17">
                                  <w:pPr>
                                    <w:rPr>
                                      <w:lang w:eastAsia="en-US" w:bidi="en-US"/>
                                    </w:rPr>
                                  </w:pPr>
                                </w:p>
                                <w:p w14:paraId="5671AEC9" w14:textId="77777777" w:rsidR="00214C17" w:rsidRDefault="00214C17" w:rsidP="00214C17">
                                  <w:pPr>
                                    <w:rPr>
                                      <w:lang w:eastAsia="en-US" w:bidi="en-US"/>
                                    </w:rPr>
                                  </w:pPr>
                                </w:p>
                                <w:p w14:paraId="624B3DB1" w14:textId="77777777" w:rsidR="00214C17" w:rsidRDefault="00214C17" w:rsidP="00214C17">
                                  <w:pPr>
                                    <w:rPr>
                                      <w:lang w:eastAsia="en-US" w:bidi="en-US"/>
                                    </w:rPr>
                                  </w:pPr>
                                </w:p>
                                <w:p w14:paraId="7B8AA5FC" w14:textId="77777777" w:rsidR="00214C17" w:rsidRDefault="00214C17" w:rsidP="00214C17">
                                  <w:pPr>
                                    <w:rPr>
                                      <w:lang w:eastAsia="en-US" w:bidi="en-US"/>
                                    </w:rPr>
                                  </w:pPr>
                                </w:p>
                                <w:p w14:paraId="110EA9F6" w14:textId="77777777" w:rsidR="00214C17" w:rsidRDefault="00214C17" w:rsidP="00214C17">
                                  <w:pPr>
                                    <w:rPr>
                                      <w:lang w:eastAsia="en-US" w:bidi="en-US"/>
                                    </w:rPr>
                                  </w:pPr>
                                </w:p>
                                <w:p w14:paraId="7A9B0E1E" w14:textId="77777777" w:rsidR="00214C17" w:rsidRDefault="00214C17" w:rsidP="00214C17">
                                  <w:pPr>
                                    <w:rPr>
                                      <w:lang w:eastAsia="en-US" w:bidi="en-US"/>
                                    </w:rPr>
                                  </w:pPr>
                                </w:p>
                                <w:p w14:paraId="2979873E" w14:textId="77777777" w:rsidR="00214C17" w:rsidRDefault="00214C17" w:rsidP="00214C17">
                                  <w:pPr>
                                    <w:rPr>
                                      <w:lang w:eastAsia="en-US" w:bidi="en-US"/>
                                    </w:rPr>
                                  </w:pPr>
                                </w:p>
                                <w:p w14:paraId="36461031" w14:textId="77777777" w:rsidR="00214C17" w:rsidRDefault="00214C17" w:rsidP="00214C17">
                                  <w:pPr>
                                    <w:rPr>
                                      <w:lang w:eastAsia="en-US" w:bidi="en-US"/>
                                    </w:rPr>
                                  </w:pPr>
                                </w:p>
                                <w:p w14:paraId="38E80A42" w14:textId="77777777" w:rsidR="00214C17" w:rsidRDefault="00214C17" w:rsidP="00214C17">
                                  <w:pPr>
                                    <w:rPr>
                                      <w:lang w:eastAsia="en-US" w:bidi="en-US"/>
                                    </w:rPr>
                                  </w:pPr>
                                </w:p>
                                <w:p w14:paraId="38DE5361" w14:textId="77777777" w:rsidR="00214C17" w:rsidRDefault="00214C17" w:rsidP="00214C17">
                                  <w:pPr>
                                    <w:rPr>
                                      <w:lang w:eastAsia="en-US" w:bidi="en-US"/>
                                    </w:rPr>
                                  </w:pPr>
                                </w:p>
                                <w:p w14:paraId="44317C11" w14:textId="77777777" w:rsidR="00214C17" w:rsidRDefault="00214C17" w:rsidP="00214C17">
                                  <w:pPr>
                                    <w:rPr>
                                      <w:lang w:eastAsia="en-US" w:bidi="en-US"/>
                                    </w:rPr>
                                  </w:pPr>
                                </w:p>
                                <w:p w14:paraId="39716B1F" w14:textId="77777777" w:rsidR="00214C17" w:rsidRDefault="00214C17" w:rsidP="00214C17">
                                  <w:pPr>
                                    <w:rPr>
                                      <w:lang w:eastAsia="en-US" w:bidi="en-US"/>
                                    </w:rPr>
                                  </w:pPr>
                                </w:p>
                                <w:p w14:paraId="4F276106" w14:textId="77777777" w:rsidR="00214C17" w:rsidRDefault="00214C17" w:rsidP="00214C17">
                                  <w:pPr>
                                    <w:rPr>
                                      <w:lang w:eastAsia="en-US" w:bidi="en-US"/>
                                    </w:rPr>
                                  </w:pPr>
                                </w:p>
                                <w:p w14:paraId="34C1F813" w14:textId="77777777" w:rsidR="00214C17" w:rsidRDefault="00214C17" w:rsidP="00214C17">
                                  <w:pPr>
                                    <w:rPr>
                                      <w:lang w:eastAsia="en-US" w:bidi="en-US"/>
                                    </w:rPr>
                                  </w:pPr>
                                </w:p>
                                <w:p w14:paraId="1056C307" w14:textId="77777777" w:rsidR="00214C17" w:rsidRDefault="00214C17" w:rsidP="00214C17">
                                  <w:pPr>
                                    <w:rPr>
                                      <w:lang w:eastAsia="en-US" w:bidi="en-US"/>
                                    </w:rPr>
                                  </w:pPr>
                                </w:p>
                                <w:p w14:paraId="6B849A03" w14:textId="77777777" w:rsidR="00214C17" w:rsidRDefault="00214C17" w:rsidP="00214C17">
                                  <w:pPr>
                                    <w:rPr>
                                      <w:lang w:eastAsia="en-US" w:bidi="en-US"/>
                                    </w:rPr>
                                  </w:pPr>
                                </w:p>
                                <w:p w14:paraId="59156750" w14:textId="77777777" w:rsidR="00214C17" w:rsidRDefault="00214C17" w:rsidP="00214C17">
                                  <w:pPr>
                                    <w:rPr>
                                      <w:lang w:eastAsia="en-US" w:bidi="en-US"/>
                                    </w:rPr>
                                  </w:pPr>
                                </w:p>
                                <w:p w14:paraId="25295C94" w14:textId="77777777" w:rsidR="00214C17" w:rsidRDefault="00214C17" w:rsidP="00214C17">
                                  <w:pPr>
                                    <w:rPr>
                                      <w:lang w:eastAsia="en-US" w:bidi="en-US"/>
                                    </w:rPr>
                                  </w:pPr>
                                </w:p>
                                <w:p w14:paraId="3ED15E8D" w14:textId="77777777" w:rsidR="00214C17" w:rsidRDefault="00214C17" w:rsidP="00214C17">
                                  <w:pPr>
                                    <w:rPr>
                                      <w:lang w:eastAsia="en-US" w:bidi="en-US"/>
                                    </w:rPr>
                                  </w:pPr>
                                </w:p>
                                <w:p w14:paraId="01251753" w14:textId="77777777" w:rsidR="00214C17" w:rsidRDefault="00214C17" w:rsidP="00214C17">
                                  <w:pPr>
                                    <w:rPr>
                                      <w:lang w:eastAsia="en-US" w:bidi="en-US"/>
                                    </w:rPr>
                                  </w:pPr>
                                </w:p>
                                <w:p w14:paraId="06FC854D" w14:textId="77777777" w:rsidR="00214C17" w:rsidRDefault="00214C17" w:rsidP="00214C17">
                                  <w:pPr>
                                    <w:rPr>
                                      <w:lang w:eastAsia="en-US" w:bidi="en-US"/>
                                    </w:rPr>
                                  </w:pPr>
                                </w:p>
                                <w:p w14:paraId="20928CA7" w14:textId="77777777" w:rsidR="00214C17" w:rsidRDefault="00214C17" w:rsidP="00214C17">
                                  <w:pPr>
                                    <w:rPr>
                                      <w:lang w:eastAsia="en-US" w:bidi="en-US"/>
                                    </w:rPr>
                                  </w:pPr>
                                </w:p>
                                <w:p w14:paraId="312AB20E" w14:textId="77777777" w:rsidR="00214C17" w:rsidRDefault="00214C17" w:rsidP="00214C17">
                                  <w:pPr>
                                    <w:rPr>
                                      <w:lang w:eastAsia="en-US" w:bidi="en-US"/>
                                    </w:rPr>
                                  </w:pPr>
                                </w:p>
                                <w:p w14:paraId="4DFD9AF0" w14:textId="77777777" w:rsidR="00214C17" w:rsidRDefault="00214C17" w:rsidP="00214C17">
                                  <w:pPr>
                                    <w:rPr>
                                      <w:lang w:eastAsia="en-US" w:bidi="en-US"/>
                                    </w:rPr>
                                  </w:pPr>
                                </w:p>
                                <w:p w14:paraId="152DD533" w14:textId="77777777" w:rsidR="00214C17" w:rsidRDefault="00214C17" w:rsidP="00214C17">
                                  <w:pPr>
                                    <w:rPr>
                                      <w:lang w:eastAsia="en-US" w:bidi="en-US"/>
                                    </w:rPr>
                                  </w:pPr>
                                </w:p>
                              </w:txbxContent>
                            </v:textbox>
                          </v:rect>
                          <v:line id="Прямая соединительная линия 263"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Прямая соединительная линия 264"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line id="Прямая соединительная линия 265"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" strokeweight="1pt"/>
                          <v:line id="Прямая соединительная линия 266"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" strokeweight="1pt"/>
                          <v:line id="Прямая соединительная линия 267"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" strokeweight="1pt"/>
                          <v:group id="Группа 268"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Прямоугольник 269"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" filled="f" stroked="f">
                              <v:textbox inset="1pt,1pt,1pt,1pt">
                                <w:txbxContent>
                                  <w:p w14:paraId="1A58C5D2" w14:textId="77777777" w:rsidR="00214C17" w:rsidRPr="005D5F4E" w:rsidRDefault="00214C17" w:rsidP="00214C17">
                                    <w:pPr>
                                      <w:pStyle w:val="af3"/>
                                      <w:jc w:val="left"/>
                                    </w:pPr>
                                    <w:r w:rsidRPr="005D5F4E">
                                      <w:t>Разраб.</w:t>
                                    </w:r>
                                  </w:p>
                                </w:txbxContent>
                              </v:textbox>
                            </v:rect>
                            <v:rect id="Прямоугольник 270"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" filled="f" stroked="f">
                              <v:textbox inset="1pt,1pt,1pt,1pt">
                                <w:txbxContent>
                                  <w:sdt>
                                    <w:sdtPr>
                                      <w:alias w:val="Автор"/>
                                      <w:tag w:val=""/>
                                      <w:id w:val="-1252886602"/>
                                      <w:dataBinding w:prefixMappings="xmlns:ns0='http://purl.org/dc/elements/1.1/' xmlns:ns1='http://schemas.openxmlformats.org/package/2006/metadata/core-properties' " w:xpath="/ns1:coreProperties[1]/ns0:creator[1]" w:storeItemID="{6C3C8BC8-F283-45AE-878A-BAB7291924A1}"/>
                                      <w:text/>
                                    </w:sdtPr>
                                    <w:sdtEndPr/>
                                    <w:sdtContent>
                                      <w:p w14:paraId="663E334A" w14:textId="601DD651" w:rsidR="00214C17" w:rsidRDefault="00214C17" w:rsidP="00214C17">
                                        <w:pPr>
                                          <w:pStyle w:val="af2"/>
                                          <w:rPr>
                                            <w:lang w:val="ru-RU"/>
                                          </w:rPr>
                                        </w:pPr>
                                        <w:r>
                                          <w:t>Краснов А. С.</w:t>
                                        </w:r>
                                      </w:p>
                                    </w:sdtContent>
                                  </w:sdt>
                                </w:txbxContent>
                              </v:textbox>
                            </v:rect>
                          </v:group>
                          <v:group id="Группа 271"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rect id="Прямоугольник 272"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" filled="f" stroked="f">
                              <v:textbox inset="1pt,1pt,1pt,1pt">
                                <w:txbxContent>
                                  <w:p w14:paraId="7B429B9C" w14:textId="77777777" w:rsidR="00214C17" w:rsidRPr="005D5F4E" w:rsidRDefault="00214C17" w:rsidP="00214C17">
                                    <w:pPr>
                                      <w:pStyle w:val="af3"/>
                                      <w:jc w:val="both"/>
                                    </w:pPr>
                                    <w:r w:rsidRPr="005D5F4E">
                                      <w:t>Провер.</w:t>
                                    </w:r>
                                  </w:p>
                                </w:txbxContent>
                              </v:textbox>
                            </v:rect>
                            <v:rect id="Прямоугольник 273"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" filled="f" stroked="f">
                              <v:textbox inset="1pt,1pt,1pt,1pt">
                                <w:txbxContent>
                                  <w:sdt>
                                    <w:sdtPr>
                                      <w:alias w:val="Руководитель"/>
                                      <w:tag w:val=""/>
                                      <w:id w:val="-1968117155"/>
                                      <w:dataBinding w:prefixMappings="xmlns:ns0='http://schemas.openxmlformats.org/officeDocument/2006/extended-properties' " w:xpath="/ns0:Properties[1]/ns0:Manager[1]" w:storeItemID="{6668398D-A668-4E3E-A5EB-62B293D839F1}"/>
                                      <w:text/>
                                    </w:sdtPr>
                                    <w:sdtEndPr/>
                                    <w:sdtContent>
                                      <w:p w14:paraId="314A0B36" w14:textId="45326E66" w:rsidR="00214C17" w:rsidRDefault="00214C17" w:rsidP="00214C17">
                                        <w:pPr>
                                          <w:pStyle w:val="af2"/>
                                          <w:rPr>
                                            <w:lang w:val="ru-RU"/>
                                          </w:rPr>
                                        </w:pPr>
                                        <w:r>
                                          <w:t>Фатеев Д. И.</w:t>
                                        </w:r>
                                      </w:p>
                                    </w:sdtContent>
                                  </w:sdt>
                                </w:txbxContent>
                              </v:textbox>
                            </v:rect>
                          </v:group>
                          <v:group id="Группа 274"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rect id="Прямоугольник 275"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" filled="f" stroked="f">
                              <v:textbox inset="1pt,1pt,1pt,1pt">
                                <w:txbxContent>
                                  <w:p w14:paraId="009CDF60" w14:textId="77777777" w:rsidR="00214C17" w:rsidRPr="005D5F4E" w:rsidRDefault="00214C17" w:rsidP="00214C17">
                                    <w:pPr>
                                      <w:pStyle w:val="af3"/>
                                      <w:jc w:val="left"/>
                                    </w:pPr>
                                    <w:r w:rsidRPr="005D5F4E">
                                      <w:t>Реценз.</w:t>
                                    </w:r>
                                  </w:p>
                                </w:txbxContent>
                              </v:textbox>
                            </v:rect>
                            <v:rect id="Прямоугольник 27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" filled="f" stroked="f">
                              <v:textbox inset="1pt,1pt,1pt,1pt">
                                <w:txbxContent>
                                  <w:sdt>
                                    <w:sdtPr>
                                      <w:alias w:val="Руководитель"/>
                                      <w:tag w:val=""/>
                                      <w:id w:val="979652688"/>
                                      <w:dataBinding w:prefixMappings="xmlns:ns0='http://schemas.openxmlformats.org/officeDocument/2006/extended-properties' " w:xpath="/ns0:Properties[1]/ns0:Manager[1]" w:storeItemID="{6668398D-A668-4E3E-A5EB-62B293D839F1}"/>
                                      <w:text/>
                                    </w:sdtPr>
                                    <w:sdtEndPr/>
                                    <w:sdtContent>
                                      <w:p w14:paraId="3190F328" w14:textId="5990FFAB" w:rsidR="00214C17" w:rsidRPr="005D5F4E" w:rsidRDefault="00214C17" w:rsidP="00214C17">
                                        <w:pPr>
                                          <w:pStyle w:val="af2"/>
                                        </w:pPr>
                                        <w:r>
                                          <w:t>Фатеев Д. И.</w:t>
                                        </w:r>
                                      </w:p>
                                    </w:sdtContent>
                                  </w:sdt>
                                </w:txbxContent>
                              </v:textbox>
                            </v:rect>
                          </v:group>
                          <v:group id="Группа 277"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ect id="Прямоугольник 27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" filled="f" stroked="f">
                              <v:textbox inset="1pt,1pt,1pt,1pt">
                                <w:txbxContent>
                                  <w:p w14:paraId="20CD1D3D" w14:textId="77777777" w:rsidR="00214C17" w:rsidRDefault="00214C17" w:rsidP="00214C17">
                                    <w:pPr>
                                      <w:pStyle w:val="af3"/>
                                      <w:jc w:val="left"/>
                                      <w:rPr>
                                        <w:i/>
                                      </w:rPr>
                                    </w:pPr>
                                    <w:r>
                                      <w:t xml:space="preserve">Н. </w:t>
                                    </w:r>
                                    <w:r w:rsidRPr="00915EB5">
                                      <w:rPr>
                                        <w:sz w:val="16"/>
                                        <w:szCs w:val="24"/>
                                      </w:rPr>
                                      <w:t>Контр</w:t>
                                    </w:r>
                                    <w:r>
                                      <w:t>.</w:t>
                                    </w:r>
                                  </w:p>
                                </w:txbxContent>
                              </v:textbox>
                            </v:rect>
                            <v:rect id="Прямоугольник 27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" filled="f" stroked="f">
                              <v:textbox inset="1pt,1pt,1pt,1pt">
                                <w:txbxContent>
                                  <w:p w14:paraId="77E764DE" w14:textId="77777777" w:rsidR="00214C17" w:rsidRDefault="00214C17" w:rsidP="00214C17">
                                    <w:pPr>
                                      <w:pStyle w:val="af2"/>
                                      <w:rPr>
                                        <w:rFonts w:ascii="Times New Roman" w:hAnsi="Times New Roman"/>
                                        <w:sz w:val="18"/>
                                      </w:rPr>
                                    </w:pPr>
                                  </w:p>
                                </w:txbxContent>
                              </v:textbox>
                            </v:rect>
                          </v:group>
                          <v:group id="Группа 280"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rect id="Прямоугольник 281"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" filled="f" stroked="f">
                              <v:textbox inset="1pt,1pt,1pt,1pt">
                                <w:txbxContent>
                                  <w:p w14:paraId="03158795" w14:textId="77777777" w:rsidR="00214C17" w:rsidRPr="00915EB5" w:rsidRDefault="00214C17" w:rsidP="00214C17">
                                    <w:pPr>
                                      <w:pStyle w:val="af3"/>
                                      <w:jc w:val="left"/>
                                      <w:rPr>
                                        <w:i/>
                                      </w:rPr>
                                    </w:pPr>
                                    <w:r w:rsidRPr="00915EB5">
                                      <w:t>Утверд.</w:t>
                                    </w:r>
                                  </w:p>
                                </w:txbxContent>
                              </v:textbox>
                            </v:rect>
                            <v:rect id="Прямоугольник 282"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" filled="f" stroked="f">
                              <v:textbox inset="1pt,1pt,1pt,1pt">
                                <w:txbxContent>
                                  <w:p w14:paraId="6BFF22C9" w14:textId="77777777" w:rsidR="00214C17" w:rsidRDefault="00214C17" w:rsidP="00214C17">
                                    <w:pPr>
                                      <w:pStyle w:val="af2"/>
                                      <w:rPr>
                                        <w:rFonts w:ascii="Times New Roman" w:hAnsi="Times New Roman"/>
                                        <w:sz w:val="18"/>
                                      </w:rPr>
                                    </w:pPr>
                                  </w:p>
                                </w:txbxContent>
                              </v:textbox>
                            </v:rect>
                          </v:group>
                          <v:line id="Прямая соединительная линия 283"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rect id="Прямоугольник 284" o:spid="_x0000_s106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" filled="f" stroked="f">
                            <v:textbox inset="1pt,1pt,1pt,1pt">
                              <w:txbxContent>
                                <w:sdt>
                                  <w:sdtPr>
                                    <w:rPr>
                                      <w:caps/>
                                      <w:sz w:val="14"/>
                                      <w:szCs w:val="22"/>
                                    </w:rPr>
                                    <w:alias w:val="Название"/>
                                    <w:tag w:val=""/>
                                    <w:id w:val="1808583625"/>
                                    <w:dataBinding w:prefixMappings="xmlns:ns0='http://purl.org/dc/elements/1.1/' xmlns:ns1='http://schemas.openxmlformats.org/package/2006/metadata/core-properties' " w:xpath="/ns1:coreProperties[1]/ns0:title[1]" w:storeItemID="{6C3C8BC8-F283-45AE-878A-BAB7291924A1}"/>
                                    <w:text/>
                                  </w:sdtPr>
                                  <w:sdtEndPr/>
                                  <w:sdtContent>
                                    <w:p w14:paraId="1E4BB498" w14:textId="218429C1" w:rsidR="00214C17" w:rsidRPr="006C7F82" w:rsidRDefault="00214C17" w:rsidP="00214C17">
                                      <w:pPr>
                                        <w:pStyle w:val="af3"/>
                                        <w:rPr>
                                          <w:caps/>
                                          <w:sz w:val="14"/>
                                          <w:szCs w:val="22"/>
                                        </w:rPr>
                                      </w:pPr>
                                      <w:r>
                                        <w:rPr>
                                          <w:caps/>
                                          <w:sz w:val="14"/>
                                          <w:szCs w:val="22"/>
                                        </w:rPr>
                                        <w:t>Проектирование и программирование системы сборки и доставки отправляемых программных пакетов для ПЛК на базе встраиваемых операционных систем</w:t>
                                      </w:r>
                                    </w:p>
                                  </w:sdtContent>
                                </w:sdt>
                              </w:txbxContent>
                            </v:textbox>
                          </v:rect>
                          <v:line id="Прямая соединительная линия 285"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Прямая соединительная линия 286"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Прямая соединительная линия 287"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rect id="Прямоугольник 288"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" filled="f" stroked="f">
                            <v:textbox inset="1pt,1pt,1pt,1pt">
                              <w:txbxContent>
                                <w:p w14:paraId="595BFA44" w14:textId="77777777" w:rsidR="00214C17" w:rsidRDefault="00214C17" w:rsidP="00214C17">
                                  <w:pPr>
                                    <w:pStyle w:val="af2"/>
                                    <w:jc w:val="center"/>
                                    <w:rPr>
                                      <w:rFonts w:ascii="Times New Roman" w:hAnsi="Times New Roman"/>
                                      <w:i w:val="0"/>
                                      <w:iCs/>
                                      <w:sz w:val="18"/>
                                    </w:rPr>
                                  </w:pPr>
                                  <w:r>
                                    <w:rPr>
                                      <w:rFonts w:ascii="Times New Roman" w:hAnsi="Times New Roman"/>
                                      <w:i w:val="0"/>
                                      <w:iCs/>
                                      <w:sz w:val="18"/>
                                    </w:rPr>
                                    <w:t>Лит.</w:t>
                                  </w:r>
                                </w:p>
                              </w:txbxContent>
                            </v:textbox>
                          </v:rect>
                          <v:rect id="Прямоугольник 289"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" filled="f" stroked="f">
                            <v:textbox inset="1pt,1pt,1pt,1pt">
                              <w:txbxContent>
                                <w:p w14:paraId="389CF4BF" w14:textId="77777777" w:rsidR="00214C17" w:rsidRDefault="00214C17" w:rsidP="00214C17">
                                  <w:pPr>
                                    <w:pStyle w:val="af2"/>
                                    <w:jc w:val="center"/>
                                    <w:rPr>
                                      <w:rFonts w:ascii="Times New Roman" w:hAnsi="Times New Roman"/>
                                      <w:i w:val="0"/>
                                      <w:iCs/>
                                      <w:sz w:val="18"/>
                                    </w:rPr>
                                  </w:pPr>
                                  <w:r>
                                    <w:rPr>
                                      <w:rFonts w:ascii="Times New Roman" w:hAnsi="Times New Roman"/>
                                      <w:i w:val="0"/>
                                      <w:iCs/>
                                      <w:sz w:val="18"/>
                                    </w:rPr>
                                    <w:t>Листов</w:t>
                                  </w:r>
                                </w:p>
                              </w:txbxContent>
                            </v:textbox>
                          </v:rect>
                          <v:rect id="Прямоугольник 290"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" filled="f" stroked="f">
                            <v:textbox inset="1pt,1pt,1pt,1pt">
                              <w:txbxContent>
                                <w:p w14:paraId="47D1A273" w14:textId="77777777" w:rsidR="0046058B" w:rsidRPr="0046058B" w:rsidRDefault="0046058B" w:rsidP="0046058B">
                                  <w:pPr>
                                    <w:pStyle w:val="af2"/>
                                    <w:jc w:val="center"/>
                                    <w:rPr>
                                      <w:rFonts w:asciiTheme="minorHAnsi" w:hAnsiTheme="minorHAnsi" w:cstheme="minorHAnsi"/>
                                      <w:i w:val="0"/>
                                      <w:iCs/>
                                      <w:sz w:val="20"/>
                                      <w:szCs w:val="21"/>
                                      <w:lang w:val="en-US"/>
                                    </w:rPr>
                                  </w:pPr>
                                  <w:r w:rsidRPr="0046058B">
                                    <w:rPr>
                                      <w:rFonts w:asciiTheme="minorHAnsi" w:hAnsiTheme="minorHAnsi" w:cstheme="minorHAnsi"/>
                                      <w:i w:val="0"/>
                                      <w:iCs/>
                                      <w:sz w:val="18"/>
                                      <w:szCs w:val="21"/>
                                    </w:rPr>
                                    <w:fldChar w:fldCharType="begin"/>
                                  </w:r>
                                  <w:r w:rsidRPr="0046058B">
                                    <w:rPr>
                                      <w:rFonts w:asciiTheme="minorHAnsi" w:hAnsiTheme="minorHAnsi" w:cstheme="minorHAnsi"/>
                                      <w:i w:val="0"/>
                                      <w:iCs/>
                                      <w:sz w:val="18"/>
                                      <w:szCs w:val="21"/>
                                    </w:rPr>
                                    <w:instrText xml:space="preserve"> DOCPROPERTY  Pages </w:instrText>
                                  </w:r>
                                  <w:r w:rsidRPr="0046058B">
                                    <w:rPr>
                                      <w:rFonts w:asciiTheme="minorHAnsi" w:hAnsiTheme="minorHAnsi" w:cstheme="minorHAnsi"/>
                                      <w:i w:val="0"/>
                                      <w:iCs/>
                                      <w:sz w:val="18"/>
                                      <w:szCs w:val="21"/>
                                    </w:rPr>
                                    <w:fldChar w:fldCharType="separate"/>
                                  </w:r>
                                  <w:r w:rsidRPr="0046058B">
                                    <w:rPr>
                                      <w:rFonts w:asciiTheme="minorHAnsi" w:hAnsiTheme="minorHAnsi" w:cstheme="minorHAnsi"/>
                                      <w:i w:val="0"/>
                                      <w:iCs/>
                                      <w:sz w:val="18"/>
                                      <w:szCs w:val="21"/>
                                    </w:rPr>
                                    <w:t>33</w:t>
                                  </w:r>
                                  <w:r w:rsidRPr="0046058B">
                                    <w:rPr>
                                      <w:rFonts w:asciiTheme="minorHAnsi" w:hAnsiTheme="minorHAnsi" w:cstheme="minorHAnsi"/>
                                      <w:i w:val="0"/>
                                      <w:iCs/>
                                      <w:sz w:val="18"/>
                                      <w:szCs w:val="21"/>
                                    </w:rPr>
                                    <w:fldChar w:fldCharType="end"/>
                                  </w:r>
                                </w:p>
                                <w:p w14:paraId="78660864" w14:textId="7DE4A66D" w:rsidR="00214C17" w:rsidRPr="00386B89" w:rsidRDefault="00214C17" w:rsidP="00214C17">
                                  <w:pPr>
                                    <w:pStyle w:val="af2"/>
                                    <w:jc w:val="center"/>
                                    <w:rPr>
                                      <w:rFonts w:ascii="Times New Roman" w:hAnsi="Times New Roman"/>
                                      <w:i w:val="0"/>
                                      <w:iCs/>
                                      <w:sz w:val="18"/>
                                      <w:lang w:val="en-US"/>
                                    </w:rPr>
                                  </w:pPr>
                                </w:p>
                              </w:txbxContent>
                            </v:textbox>
                          </v:rect>
                          <v:line id="Прямая соединительная линия 291"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" strokeweight="1pt"/>
                          <v:line id="Прямая соединительная линия 292"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Прямоугольник 293"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" filled="f" stroked="f">
                            <v:textbox inset="1pt,1pt,1pt,1pt">
                              <w:txbxContent>
                                <w:p w14:paraId="7D5CEFB1" w14:textId="77777777" w:rsidR="00214C17" w:rsidRPr="00915EB5" w:rsidRDefault="00214C17" w:rsidP="00214C17">
                                  <w:pPr>
                                    <w:pStyle w:val="af3"/>
                                  </w:pPr>
                                  <w:r w:rsidRPr="00915EB5">
                                    <w:t>ККМТ гр. МР-19</w:t>
                                  </w:r>
                                </w:p>
                              </w:txbxContent>
                            </v:textbox>
                          </v:rect>
                          <w10:wrap anchorx="margin" anchory="margin"/>
                        </v:group>
                      </w:pict>
                    </mc:Fallback>
                  </mc:AlternateContent>
                </w:r>
                <w:r w:rsidR="00214C17" w:rsidRPr="00BC5C04">
                  <w:rPr>
                    <w:rStyle w:val="ad"/>
                    <w:noProof/>
                  </w:rPr>
                  <w:t>терфейс</w:t>
                </w:r>
                <w:r w:rsidR="00214C17">
                  <w:rPr>
                    <w:noProof/>
                    <w:webHidden/>
                  </w:rPr>
                  <w:tab/>
                </w:r>
                <w:r w:rsidR="00214C17">
                  <w:rPr>
                    <w:noProof/>
                    <w:webHidden/>
                  </w:rPr>
                  <w:fldChar w:fldCharType="begin"/>
                </w:r>
                <w:r w:rsidR="00214C17">
                  <w:rPr>
                    <w:noProof/>
                    <w:webHidden/>
                  </w:rPr>
                  <w:instrText xml:space="preserve"> PAGEREF _Toc107010435 \h </w:instrText>
                </w:r>
                <w:r w:rsidR="00214C17">
                  <w:rPr>
                    <w:noProof/>
                    <w:webHidden/>
                  </w:rPr>
                </w:r>
                <w:r w:rsidR="00214C17">
                  <w:rPr>
                    <w:noProof/>
                    <w:webHidden/>
                  </w:rPr>
                  <w:fldChar w:fldCharType="separate"/>
                </w:r>
                <w:r w:rsidR="009E377E">
                  <w:rPr>
                    <w:noProof/>
                    <w:webHidden/>
                  </w:rPr>
                  <w:t>15</w:t>
                </w:r>
                <w:r w:rsidR="00214C17">
                  <w:rPr>
                    <w:noProof/>
                    <w:webHidden/>
                  </w:rPr>
                  <w:fldChar w:fldCharType="end"/>
                </w:r>
              </w:hyperlink>
            </w:p>
            <w:p w14:paraId="4D5192A8" w14:textId="0C9521E0" w:rsidR="00214C17" w:rsidRDefault="00C16CDD">
              <w:pPr>
                <w:pStyle w:val="41"/>
                <w:tabs>
                  <w:tab w:val="right" w:leader="dot" w:pos="9628"/>
                </w:tabs>
                <w:rPr>
                  <w:noProof/>
                  <w:sz w:val="22"/>
                  <w:szCs w:val="22"/>
                  <w14:ligatures w14:val="none"/>
                </w:rPr>
              </w:pPr>
              <w:hyperlink w:anchor="_Toc107010436" w:history="1">
                <w:r w:rsidR="00214C17" w:rsidRPr="00BC5C04">
                  <w:rPr>
                    <w:rStyle w:val="ad"/>
                    <w:noProof/>
                  </w:rPr>
                  <w:t>1.4.3 Выполнение программы</w:t>
                </w:r>
                <w:r w:rsidR="00214C17">
                  <w:rPr>
                    <w:noProof/>
                    <w:webHidden/>
                  </w:rPr>
                  <w:tab/>
                </w:r>
                <w:r w:rsidR="00214C17">
                  <w:rPr>
                    <w:noProof/>
                    <w:webHidden/>
                  </w:rPr>
                  <w:fldChar w:fldCharType="begin"/>
                </w:r>
                <w:r w:rsidR="00214C17">
                  <w:rPr>
                    <w:noProof/>
                    <w:webHidden/>
                  </w:rPr>
                  <w:instrText xml:space="preserve"> PAGEREF _Toc107010436 \h </w:instrText>
                </w:r>
                <w:r w:rsidR="00214C17">
                  <w:rPr>
                    <w:noProof/>
                    <w:webHidden/>
                  </w:rPr>
                </w:r>
                <w:r w:rsidR="00214C17">
                  <w:rPr>
                    <w:noProof/>
                    <w:webHidden/>
                  </w:rPr>
                  <w:fldChar w:fldCharType="separate"/>
                </w:r>
                <w:r w:rsidR="009E377E">
                  <w:rPr>
                    <w:noProof/>
                    <w:webHidden/>
                  </w:rPr>
                  <w:t>15</w:t>
                </w:r>
                <w:r w:rsidR="00214C17">
                  <w:rPr>
                    <w:noProof/>
                    <w:webHidden/>
                  </w:rPr>
                  <w:fldChar w:fldCharType="end"/>
                </w:r>
              </w:hyperlink>
            </w:p>
            <w:p w14:paraId="4D741105" w14:textId="713D88BD" w:rsidR="00214C17" w:rsidRDefault="00C16CDD">
              <w:pPr>
                <w:pStyle w:val="21"/>
                <w:tabs>
                  <w:tab w:val="right" w:leader="dot" w:pos="9628"/>
                </w:tabs>
                <w:rPr>
                  <w:noProof/>
                  <w:sz w:val="22"/>
                  <w:szCs w:val="22"/>
                  <w14:ligatures w14:val="none"/>
                </w:rPr>
              </w:pPr>
              <w:hyperlink w:anchor="_Toc107010437" w:history="1">
                <w:r w:rsidR="00214C17" w:rsidRPr="00BC5C04">
                  <w:rPr>
                    <w:rStyle w:val="ad"/>
                    <w:noProof/>
                  </w:rPr>
                  <w:t>2 ПРАКТИЧЕСКИЙ РАЗДЕЛ</w:t>
                </w:r>
                <w:r w:rsidR="00214C17">
                  <w:rPr>
                    <w:noProof/>
                    <w:webHidden/>
                  </w:rPr>
                  <w:tab/>
                </w:r>
                <w:r w:rsidR="00214C17">
                  <w:rPr>
                    <w:noProof/>
                    <w:webHidden/>
                  </w:rPr>
                  <w:fldChar w:fldCharType="begin"/>
                </w:r>
                <w:r w:rsidR="00214C17">
                  <w:rPr>
                    <w:noProof/>
                    <w:webHidden/>
                  </w:rPr>
                  <w:instrText xml:space="preserve"> PAGEREF _Toc107010437 \h </w:instrText>
                </w:r>
                <w:r w:rsidR="00214C17">
                  <w:rPr>
                    <w:noProof/>
                    <w:webHidden/>
                  </w:rPr>
                </w:r>
                <w:r w:rsidR="00214C17">
                  <w:rPr>
                    <w:noProof/>
                    <w:webHidden/>
                  </w:rPr>
                  <w:fldChar w:fldCharType="separate"/>
                </w:r>
                <w:r w:rsidR="009E377E">
                  <w:rPr>
                    <w:noProof/>
                    <w:webHidden/>
                  </w:rPr>
                  <w:t>17</w:t>
                </w:r>
                <w:r w:rsidR="00214C17">
                  <w:rPr>
                    <w:noProof/>
                    <w:webHidden/>
                  </w:rPr>
                  <w:fldChar w:fldCharType="end"/>
                </w:r>
              </w:hyperlink>
            </w:p>
            <w:p w14:paraId="78BDCC6C" w14:textId="664BCDB0" w:rsidR="00214C17" w:rsidRDefault="00C16CDD">
              <w:pPr>
                <w:pStyle w:val="31"/>
                <w:tabs>
                  <w:tab w:val="right" w:leader="dot" w:pos="9628"/>
                </w:tabs>
                <w:rPr>
                  <w:noProof/>
                  <w:sz w:val="22"/>
                  <w:szCs w:val="22"/>
                  <w14:ligatures w14:val="none"/>
                </w:rPr>
              </w:pPr>
              <w:hyperlink w:anchor="_Toc107010438" w:history="1">
                <w:r w:rsidR="00214C17" w:rsidRPr="00BC5C04">
                  <w:rPr>
                    <w:rStyle w:val="ad"/>
                    <w:noProof/>
                  </w:rPr>
                  <w:t>2.1 Разработка собственного программного комплекса</w:t>
                </w:r>
                <w:r w:rsidR="00214C17">
                  <w:rPr>
                    <w:noProof/>
                    <w:webHidden/>
                  </w:rPr>
                  <w:tab/>
                </w:r>
                <w:r w:rsidR="00214C17">
                  <w:rPr>
                    <w:noProof/>
                    <w:webHidden/>
                  </w:rPr>
                  <w:fldChar w:fldCharType="begin"/>
                </w:r>
                <w:r w:rsidR="00214C17">
                  <w:rPr>
                    <w:noProof/>
                    <w:webHidden/>
                  </w:rPr>
                  <w:instrText xml:space="preserve"> PAGEREF _Toc107010438 \h </w:instrText>
                </w:r>
                <w:r w:rsidR="00214C17">
                  <w:rPr>
                    <w:noProof/>
                    <w:webHidden/>
                  </w:rPr>
                </w:r>
                <w:r w:rsidR="00214C17">
                  <w:rPr>
                    <w:noProof/>
                    <w:webHidden/>
                  </w:rPr>
                  <w:fldChar w:fldCharType="separate"/>
                </w:r>
                <w:r w:rsidR="009E377E">
                  <w:rPr>
                    <w:noProof/>
                    <w:webHidden/>
                  </w:rPr>
                  <w:t>17</w:t>
                </w:r>
                <w:r w:rsidR="00214C17">
                  <w:rPr>
                    <w:noProof/>
                    <w:webHidden/>
                  </w:rPr>
                  <w:fldChar w:fldCharType="end"/>
                </w:r>
              </w:hyperlink>
            </w:p>
            <w:p w14:paraId="245842BF" w14:textId="08EAC95F" w:rsidR="00214C17" w:rsidRDefault="00C16CDD">
              <w:pPr>
                <w:pStyle w:val="41"/>
                <w:tabs>
                  <w:tab w:val="right" w:leader="dot" w:pos="9628"/>
                </w:tabs>
                <w:rPr>
                  <w:noProof/>
                  <w:sz w:val="22"/>
                  <w:szCs w:val="22"/>
                  <w14:ligatures w14:val="none"/>
                </w:rPr>
              </w:pPr>
              <w:hyperlink w:anchor="_Toc107010439" w:history="1">
                <w:r w:rsidR="00214C17" w:rsidRPr="00BC5C04">
                  <w:rPr>
                    <w:rStyle w:val="ad"/>
                    <w:noProof/>
                  </w:rPr>
                  <w:t>2.1.1 Архитектура</w:t>
                </w:r>
                <w:r w:rsidR="00214C17">
                  <w:rPr>
                    <w:noProof/>
                    <w:webHidden/>
                  </w:rPr>
                  <w:tab/>
                </w:r>
                <w:r w:rsidR="00214C17">
                  <w:rPr>
                    <w:noProof/>
                    <w:webHidden/>
                  </w:rPr>
                  <w:fldChar w:fldCharType="begin"/>
                </w:r>
                <w:r w:rsidR="00214C17">
                  <w:rPr>
                    <w:noProof/>
                    <w:webHidden/>
                  </w:rPr>
                  <w:instrText xml:space="preserve"> PAGEREF _Toc107010439 \h </w:instrText>
                </w:r>
                <w:r w:rsidR="00214C17">
                  <w:rPr>
                    <w:noProof/>
                    <w:webHidden/>
                  </w:rPr>
                </w:r>
                <w:r w:rsidR="00214C17">
                  <w:rPr>
                    <w:noProof/>
                    <w:webHidden/>
                  </w:rPr>
                  <w:fldChar w:fldCharType="separate"/>
                </w:r>
                <w:r w:rsidR="009E377E">
                  <w:rPr>
                    <w:noProof/>
                    <w:webHidden/>
                  </w:rPr>
                  <w:t>17</w:t>
                </w:r>
                <w:r w:rsidR="00214C17">
                  <w:rPr>
                    <w:noProof/>
                    <w:webHidden/>
                  </w:rPr>
                  <w:fldChar w:fldCharType="end"/>
                </w:r>
              </w:hyperlink>
            </w:p>
            <w:p w14:paraId="1CDE3759" w14:textId="03B0FBBB" w:rsidR="00214C17" w:rsidRDefault="00214C17">
              <w:pPr>
                <w:jc w:val="left"/>
                <w:rPr>
                  <w:rStyle w:val="ad"/>
                  <w:noProof/>
                </w:rPr>
              </w:pPr>
              <w:r>
                <w:rPr>
                  <w:rStyle w:val="ad"/>
                  <w:noProof/>
                </w:rPr>
                <w:br w:type="page"/>
              </w:r>
            </w:p>
            <w:p w14:paraId="37B5EE7B" w14:textId="77777777" w:rsidR="000716FC" w:rsidRDefault="000716FC">
              <w:pPr>
                <w:jc w:val="left"/>
                <w:rPr>
                  <w:rStyle w:val="ad"/>
                  <w:noProof/>
                </w:rPr>
              </w:pPr>
            </w:p>
            <w:p w14:paraId="6905686F" w14:textId="3ED3DADF" w:rsidR="00214C17" w:rsidRDefault="00C16CDD">
              <w:pPr>
                <w:pStyle w:val="31"/>
                <w:tabs>
                  <w:tab w:val="right" w:leader="dot" w:pos="9628"/>
                </w:tabs>
                <w:rPr>
                  <w:noProof/>
                  <w:sz w:val="22"/>
                  <w:szCs w:val="22"/>
                  <w14:ligatures w14:val="none"/>
                </w:rPr>
              </w:pPr>
              <w:hyperlink w:anchor="_Toc107010440" w:history="1">
                <w:r w:rsidR="00214C17" w:rsidRPr="00BC5C04">
                  <w:rPr>
                    <w:rStyle w:val="ad"/>
                    <w:noProof/>
                  </w:rPr>
                  <w:t>2.2 Особенности реализации программного комплекса</w:t>
                </w:r>
                <w:r w:rsidR="00214C17">
                  <w:rPr>
                    <w:noProof/>
                    <w:webHidden/>
                  </w:rPr>
                  <w:tab/>
                </w:r>
                <w:r w:rsidR="00214C17">
                  <w:rPr>
                    <w:noProof/>
                    <w:webHidden/>
                  </w:rPr>
                  <w:fldChar w:fldCharType="begin"/>
                </w:r>
                <w:r w:rsidR="00214C17">
                  <w:rPr>
                    <w:noProof/>
                    <w:webHidden/>
                  </w:rPr>
                  <w:instrText xml:space="preserve"> PAGEREF _Toc107010440 \h </w:instrText>
                </w:r>
                <w:r w:rsidR="00214C17">
                  <w:rPr>
                    <w:noProof/>
                    <w:webHidden/>
                  </w:rPr>
                </w:r>
                <w:r w:rsidR="00214C17">
                  <w:rPr>
                    <w:noProof/>
                    <w:webHidden/>
                  </w:rPr>
                  <w:fldChar w:fldCharType="separate"/>
                </w:r>
                <w:r w:rsidR="009E377E">
                  <w:rPr>
                    <w:noProof/>
                    <w:webHidden/>
                  </w:rPr>
                  <w:t>18</w:t>
                </w:r>
                <w:r w:rsidR="00214C17">
                  <w:rPr>
                    <w:noProof/>
                    <w:webHidden/>
                  </w:rPr>
                  <w:fldChar w:fldCharType="end"/>
                </w:r>
              </w:hyperlink>
            </w:p>
            <w:p w14:paraId="0F845C5E" w14:textId="395F91C2" w:rsidR="00214C17" w:rsidRDefault="00C16CDD">
              <w:pPr>
                <w:pStyle w:val="41"/>
                <w:tabs>
                  <w:tab w:val="right" w:leader="dot" w:pos="9628"/>
                </w:tabs>
                <w:rPr>
                  <w:noProof/>
                  <w:sz w:val="22"/>
                  <w:szCs w:val="22"/>
                  <w14:ligatures w14:val="none"/>
                </w:rPr>
              </w:pPr>
              <w:hyperlink w:anchor="_Toc107010441" w:history="1">
                <w:r w:rsidR="00214C17" w:rsidRPr="00BC5C04">
                  <w:rPr>
                    <w:rStyle w:val="ad"/>
                    <w:noProof/>
                  </w:rPr>
                  <w:t>2.2.1 Универсальность</w:t>
                </w:r>
                <w:r w:rsidR="00214C17">
                  <w:rPr>
                    <w:noProof/>
                    <w:webHidden/>
                  </w:rPr>
                  <w:tab/>
                </w:r>
                <w:r w:rsidR="00214C17">
                  <w:rPr>
                    <w:noProof/>
                    <w:webHidden/>
                  </w:rPr>
                  <w:fldChar w:fldCharType="begin"/>
                </w:r>
                <w:r w:rsidR="00214C17">
                  <w:rPr>
                    <w:noProof/>
                    <w:webHidden/>
                  </w:rPr>
                  <w:instrText xml:space="preserve"> PAGEREF _Toc107010441 \h </w:instrText>
                </w:r>
                <w:r w:rsidR="00214C17">
                  <w:rPr>
                    <w:noProof/>
                    <w:webHidden/>
                  </w:rPr>
                </w:r>
                <w:r w:rsidR="00214C17">
                  <w:rPr>
                    <w:noProof/>
                    <w:webHidden/>
                  </w:rPr>
                  <w:fldChar w:fldCharType="separate"/>
                </w:r>
                <w:r w:rsidR="009E377E">
                  <w:rPr>
                    <w:noProof/>
                    <w:webHidden/>
                  </w:rPr>
                  <w:t>18</w:t>
                </w:r>
                <w:r w:rsidR="00214C17">
                  <w:rPr>
                    <w:noProof/>
                    <w:webHidden/>
                  </w:rPr>
                  <w:fldChar w:fldCharType="end"/>
                </w:r>
              </w:hyperlink>
            </w:p>
            <w:p w14:paraId="63D84728" w14:textId="7B7469F7" w:rsidR="00214C17" w:rsidRDefault="00C16CDD">
              <w:pPr>
                <w:pStyle w:val="41"/>
                <w:tabs>
                  <w:tab w:val="right" w:leader="dot" w:pos="9628"/>
                </w:tabs>
                <w:rPr>
                  <w:noProof/>
                  <w:sz w:val="22"/>
                  <w:szCs w:val="22"/>
                  <w14:ligatures w14:val="none"/>
                </w:rPr>
              </w:pPr>
              <w:hyperlink w:anchor="_Toc107010442" w:history="1">
                <w:r w:rsidR="00214C17" w:rsidRPr="00BC5C04">
                  <w:rPr>
                    <w:rStyle w:val="ad"/>
                    <w:noProof/>
                  </w:rPr>
                  <w:t>2.2.2 Реализация кроссплатформенности</w:t>
                </w:r>
                <w:r w:rsidR="00214C17">
                  <w:rPr>
                    <w:noProof/>
                    <w:webHidden/>
                  </w:rPr>
                  <w:tab/>
                </w:r>
                <w:r w:rsidR="00214C17">
                  <w:rPr>
                    <w:noProof/>
                    <w:webHidden/>
                  </w:rPr>
                  <w:fldChar w:fldCharType="begin"/>
                </w:r>
                <w:r w:rsidR="00214C17">
                  <w:rPr>
                    <w:noProof/>
                    <w:webHidden/>
                  </w:rPr>
                  <w:instrText xml:space="preserve"> PAGEREF _Toc107010442 \h </w:instrText>
                </w:r>
                <w:r w:rsidR="00214C17">
                  <w:rPr>
                    <w:noProof/>
                    <w:webHidden/>
                  </w:rPr>
                </w:r>
                <w:r w:rsidR="00214C17">
                  <w:rPr>
                    <w:noProof/>
                    <w:webHidden/>
                  </w:rPr>
                  <w:fldChar w:fldCharType="separate"/>
                </w:r>
                <w:r w:rsidR="009E377E">
                  <w:rPr>
                    <w:noProof/>
                    <w:webHidden/>
                  </w:rPr>
                  <w:t>18</w:t>
                </w:r>
                <w:r w:rsidR="00214C17">
                  <w:rPr>
                    <w:noProof/>
                    <w:webHidden/>
                  </w:rPr>
                  <w:fldChar w:fldCharType="end"/>
                </w:r>
              </w:hyperlink>
            </w:p>
            <w:p w14:paraId="7B2EAE88" w14:textId="1F09D28A" w:rsidR="00214C17" w:rsidRDefault="00C16CDD">
              <w:pPr>
                <w:pStyle w:val="41"/>
                <w:tabs>
                  <w:tab w:val="right" w:leader="dot" w:pos="9628"/>
                </w:tabs>
                <w:rPr>
                  <w:noProof/>
                  <w:sz w:val="22"/>
                  <w:szCs w:val="22"/>
                  <w14:ligatures w14:val="none"/>
                </w:rPr>
              </w:pPr>
              <w:hyperlink w:anchor="_Toc107010443" w:history="1">
                <w:r w:rsidR="00214C17" w:rsidRPr="00BC5C04">
                  <w:rPr>
                    <w:rStyle w:val="ad"/>
                    <w:noProof/>
                  </w:rPr>
                  <w:t>2.2.1 Выбор протокола подключения к ПЛК</w:t>
                </w:r>
                <w:r w:rsidR="00214C17">
                  <w:rPr>
                    <w:noProof/>
                    <w:webHidden/>
                  </w:rPr>
                  <w:tab/>
                </w:r>
                <w:r w:rsidR="00214C17">
                  <w:rPr>
                    <w:noProof/>
                    <w:webHidden/>
                  </w:rPr>
                  <w:fldChar w:fldCharType="begin"/>
                </w:r>
                <w:r w:rsidR="00214C17">
                  <w:rPr>
                    <w:noProof/>
                    <w:webHidden/>
                  </w:rPr>
                  <w:instrText xml:space="preserve"> PAGEREF _Toc107010443 \h </w:instrText>
                </w:r>
                <w:r w:rsidR="00214C17">
                  <w:rPr>
                    <w:noProof/>
                    <w:webHidden/>
                  </w:rPr>
                </w:r>
                <w:r w:rsidR="00214C17">
                  <w:rPr>
                    <w:noProof/>
                    <w:webHidden/>
                  </w:rPr>
                  <w:fldChar w:fldCharType="separate"/>
                </w:r>
                <w:r w:rsidR="009E377E">
                  <w:rPr>
                    <w:noProof/>
                    <w:webHidden/>
                  </w:rPr>
                  <w:t>19</w:t>
                </w:r>
                <w:r w:rsidR="00214C17">
                  <w:rPr>
                    <w:noProof/>
                    <w:webHidden/>
                  </w:rPr>
                  <w:fldChar w:fldCharType="end"/>
                </w:r>
              </w:hyperlink>
            </w:p>
            <w:p w14:paraId="48EA91EA" w14:textId="36DD77AE" w:rsidR="00214C17" w:rsidRDefault="00C16CDD">
              <w:pPr>
                <w:pStyle w:val="31"/>
                <w:tabs>
                  <w:tab w:val="right" w:leader="dot" w:pos="9628"/>
                </w:tabs>
                <w:rPr>
                  <w:noProof/>
                  <w:sz w:val="22"/>
                  <w:szCs w:val="22"/>
                  <w14:ligatures w14:val="none"/>
                </w:rPr>
              </w:pPr>
              <w:hyperlink w:anchor="_Toc107010444" w:history="1">
                <w:r w:rsidR="00214C17" w:rsidRPr="00BC5C04">
                  <w:rPr>
                    <w:rStyle w:val="ad"/>
                    <w:noProof/>
                  </w:rPr>
                  <w:t>2.3 Особенности реализации «BuilderPLC»</w:t>
                </w:r>
                <w:r w:rsidR="00214C17">
                  <w:rPr>
                    <w:noProof/>
                    <w:webHidden/>
                  </w:rPr>
                  <w:tab/>
                </w:r>
                <w:r w:rsidR="00214C17">
                  <w:rPr>
                    <w:noProof/>
                    <w:webHidden/>
                  </w:rPr>
                  <w:fldChar w:fldCharType="begin"/>
                </w:r>
                <w:r w:rsidR="00214C17">
                  <w:rPr>
                    <w:noProof/>
                    <w:webHidden/>
                  </w:rPr>
                  <w:instrText xml:space="preserve"> PAGEREF _Toc107010444 \h </w:instrText>
                </w:r>
                <w:r w:rsidR="00214C17">
                  <w:rPr>
                    <w:noProof/>
                    <w:webHidden/>
                  </w:rPr>
                </w:r>
                <w:r w:rsidR="00214C17">
                  <w:rPr>
                    <w:noProof/>
                    <w:webHidden/>
                  </w:rPr>
                  <w:fldChar w:fldCharType="separate"/>
                </w:r>
                <w:r w:rsidR="009E377E">
                  <w:rPr>
                    <w:noProof/>
                    <w:webHidden/>
                  </w:rPr>
                  <w:t>20</w:t>
                </w:r>
                <w:r w:rsidR="00214C17">
                  <w:rPr>
                    <w:noProof/>
                    <w:webHidden/>
                  </w:rPr>
                  <w:fldChar w:fldCharType="end"/>
                </w:r>
              </w:hyperlink>
            </w:p>
            <w:p w14:paraId="69EC973F" w14:textId="1E911BB7" w:rsidR="00214C17" w:rsidRDefault="00C16CDD">
              <w:pPr>
                <w:pStyle w:val="41"/>
                <w:tabs>
                  <w:tab w:val="right" w:leader="dot" w:pos="9628"/>
                </w:tabs>
                <w:rPr>
                  <w:noProof/>
                  <w:sz w:val="22"/>
                  <w:szCs w:val="22"/>
                  <w14:ligatures w14:val="none"/>
                </w:rPr>
              </w:pPr>
              <w:hyperlink w:anchor="_Toc107010445" w:history="1">
                <w:r w:rsidR="00214C17" w:rsidRPr="00BC5C04">
                  <w:rPr>
                    <w:rStyle w:val="ad"/>
                    <w:noProof/>
                  </w:rPr>
                  <w:t>2.3.1 Интерфейс и использование</w:t>
                </w:r>
                <w:r w:rsidR="00214C17">
                  <w:rPr>
                    <w:noProof/>
                    <w:webHidden/>
                  </w:rPr>
                  <w:tab/>
                </w:r>
                <w:r w:rsidR="00214C17">
                  <w:rPr>
                    <w:noProof/>
                    <w:webHidden/>
                  </w:rPr>
                  <w:fldChar w:fldCharType="begin"/>
                </w:r>
                <w:r w:rsidR="00214C17">
                  <w:rPr>
                    <w:noProof/>
                    <w:webHidden/>
                  </w:rPr>
                  <w:instrText xml:space="preserve"> PAGEREF _Toc107010445 \h </w:instrText>
                </w:r>
                <w:r w:rsidR="00214C17">
                  <w:rPr>
                    <w:noProof/>
                    <w:webHidden/>
                  </w:rPr>
                </w:r>
                <w:r w:rsidR="00214C17">
                  <w:rPr>
                    <w:noProof/>
                    <w:webHidden/>
                  </w:rPr>
                  <w:fldChar w:fldCharType="separate"/>
                </w:r>
                <w:r w:rsidR="009E377E">
                  <w:rPr>
                    <w:noProof/>
                    <w:webHidden/>
                  </w:rPr>
                  <w:t>20</w:t>
                </w:r>
                <w:r w:rsidR="00214C17">
                  <w:rPr>
                    <w:noProof/>
                    <w:webHidden/>
                  </w:rPr>
                  <w:fldChar w:fldCharType="end"/>
                </w:r>
              </w:hyperlink>
            </w:p>
            <w:p w14:paraId="3473328A" w14:textId="33FC9603" w:rsidR="00214C17" w:rsidRDefault="00C16CDD">
              <w:pPr>
                <w:pStyle w:val="41"/>
                <w:tabs>
                  <w:tab w:val="right" w:leader="dot" w:pos="9628"/>
                </w:tabs>
                <w:rPr>
                  <w:noProof/>
                  <w:sz w:val="22"/>
                  <w:szCs w:val="22"/>
                  <w14:ligatures w14:val="none"/>
                </w:rPr>
              </w:pPr>
              <w:hyperlink w:anchor="_Toc107010446" w:history="1">
                <w:r w:rsidR="00214C17" w:rsidRPr="00BC5C04">
                  <w:rPr>
                    <w:rStyle w:val="ad"/>
                    <w:noProof/>
                  </w:rPr>
                  <w:t>2.3.2 Работа с файлами</w:t>
                </w:r>
                <w:r w:rsidR="00214C17">
                  <w:rPr>
                    <w:noProof/>
                    <w:webHidden/>
                  </w:rPr>
                  <w:tab/>
                </w:r>
                <w:r w:rsidR="00214C17">
                  <w:rPr>
                    <w:noProof/>
                    <w:webHidden/>
                  </w:rPr>
                  <w:fldChar w:fldCharType="begin"/>
                </w:r>
                <w:r w:rsidR="00214C17">
                  <w:rPr>
                    <w:noProof/>
                    <w:webHidden/>
                  </w:rPr>
                  <w:instrText xml:space="preserve"> PAGEREF _Toc107010446 \h </w:instrText>
                </w:r>
                <w:r w:rsidR="00214C17">
                  <w:rPr>
                    <w:noProof/>
                    <w:webHidden/>
                  </w:rPr>
                </w:r>
                <w:r w:rsidR="00214C17">
                  <w:rPr>
                    <w:noProof/>
                    <w:webHidden/>
                  </w:rPr>
                  <w:fldChar w:fldCharType="separate"/>
                </w:r>
                <w:r w:rsidR="009E377E">
                  <w:rPr>
                    <w:noProof/>
                    <w:webHidden/>
                  </w:rPr>
                  <w:t>22</w:t>
                </w:r>
                <w:r w:rsidR="00214C17">
                  <w:rPr>
                    <w:noProof/>
                    <w:webHidden/>
                  </w:rPr>
                  <w:fldChar w:fldCharType="end"/>
                </w:r>
              </w:hyperlink>
            </w:p>
            <w:p w14:paraId="4266AC21" w14:textId="1D294BF9" w:rsidR="00214C17" w:rsidRDefault="00C16CDD">
              <w:pPr>
                <w:pStyle w:val="31"/>
                <w:tabs>
                  <w:tab w:val="right" w:leader="dot" w:pos="9628"/>
                </w:tabs>
                <w:rPr>
                  <w:noProof/>
                  <w:sz w:val="22"/>
                  <w:szCs w:val="22"/>
                  <w14:ligatures w14:val="none"/>
                </w:rPr>
              </w:pPr>
              <w:hyperlink w:anchor="_Toc107010447" w:history="1">
                <w:r w:rsidR="00214C17" w:rsidRPr="00BC5C04">
                  <w:rPr>
                    <w:rStyle w:val="ad"/>
                    <w:noProof/>
                  </w:rPr>
                  <w:t>2.4 Особенности реализации сервера</w:t>
                </w:r>
                <w:r w:rsidR="00214C17">
                  <w:rPr>
                    <w:noProof/>
                    <w:webHidden/>
                  </w:rPr>
                  <w:tab/>
                </w:r>
                <w:r w:rsidR="00214C17">
                  <w:rPr>
                    <w:noProof/>
                    <w:webHidden/>
                  </w:rPr>
                  <w:fldChar w:fldCharType="begin"/>
                </w:r>
                <w:r w:rsidR="00214C17">
                  <w:rPr>
                    <w:noProof/>
                    <w:webHidden/>
                  </w:rPr>
                  <w:instrText xml:space="preserve"> PAGEREF _Toc107010447 \h </w:instrText>
                </w:r>
                <w:r w:rsidR="00214C17">
                  <w:rPr>
                    <w:noProof/>
                    <w:webHidden/>
                  </w:rPr>
                </w:r>
                <w:r w:rsidR="00214C17">
                  <w:rPr>
                    <w:noProof/>
                    <w:webHidden/>
                  </w:rPr>
                  <w:fldChar w:fldCharType="separate"/>
                </w:r>
                <w:r w:rsidR="009E377E">
                  <w:rPr>
                    <w:noProof/>
                    <w:webHidden/>
                  </w:rPr>
                  <w:t>22</w:t>
                </w:r>
                <w:r w:rsidR="00214C17">
                  <w:rPr>
                    <w:noProof/>
                    <w:webHidden/>
                  </w:rPr>
                  <w:fldChar w:fldCharType="end"/>
                </w:r>
              </w:hyperlink>
            </w:p>
            <w:p w14:paraId="77E63937" w14:textId="42617C6C" w:rsidR="00214C17" w:rsidRDefault="00C16CDD">
              <w:pPr>
                <w:pStyle w:val="41"/>
                <w:tabs>
                  <w:tab w:val="right" w:leader="dot" w:pos="9628"/>
                </w:tabs>
                <w:rPr>
                  <w:noProof/>
                  <w:sz w:val="22"/>
                  <w:szCs w:val="22"/>
                  <w14:ligatures w14:val="none"/>
                </w:rPr>
              </w:pPr>
              <w:hyperlink w:anchor="_Toc107010448" w:history="1">
                <w:r w:rsidR="00214C17" w:rsidRPr="00BC5C04">
                  <w:rPr>
                    <w:rStyle w:val="ad"/>
                    <w:noProof/>
                  </w:rPr>
                  <w:t>2.4.1 Удобство развертывания</w:t>
                </w:r>
                <w:r w:rsidR="00214C17">
                  <w:rPr>
                    <w:noProof/>
                    <w:webHidden/>
                  </w:rPr>
                  <w:tab/>
                </w:r>
                <w:r w:rsidR="00214C17">
                  <w:rPr>
                    <w:noProof/>
                    <w:webHidden/>
                  </w:rPr>
                  <w:fldChar w:fldCharType="begin"/>
                </w:r>
                <w:r w:rsidR="00214C17">
                  <w:rPr>
                    <w:noProof/>
                    <w:webHidden/>
                  </w:rPr>
                  <w:instrText xml:space="preserve"> PAGEREF _Toc107010448 \h </w:instrText>
                </w:r>
                <w:r w:rsidR="00214C17">
                  <w:rPr>
                    <w:noProof/>
                    <w:webHidden/>
                  </w:rPr>
                </w:r>
                <w:r w:rsidR="00214C17">
                  <w:rPr>
                    <w:noProof/>
                    <w:webHidden/>
                  </w:rPr>
                  <w:fldChar w:fldCharType="separate"/>
                </w:r>
                <w:r w:rsidR="009E377E">
                  <w:rPr>
                    <w:noProof/>
                    <w:webHidden/>
                  </w:rPr>
                  <w:t>23</w:t>
                </w:r>
                <w:r w:rsidR="00214C17">
                  <w:rPr>
                    <w:noProof/>
                    <w:webHidden/>
                  </w:rPr>
                  <w:fldChar w:fldCharType="end"/>
                </w:r>
              </w:hyperlink>
            </w:p>
            <w:p w14:paraId="562DDAE8" w14:textId="6107F48D" w:rsidR="00214C17" w:rsidRDefault="00C16CDD">
              <w:pPr>
                <w:pStyle w:val="41"/>
                <w:tabs>
                  <w:tab w:val="right" w:leader="dot" w:pos="9628"/>
                </w:tabs>
                <w:rPr>
                  <w:noProof/>
                  <w:sz w:val="22"/>
                  <w:szCs w:val="22"/>
                  <w14:ligatures w14:val="none"/>
                </w:rPr>
              </w:pPr>
              <w:hyperlink w:anchor="_Toc107010449" w:history="1">
                <w:r w:rsidR="00214C17" w:rsidRPr="00BC5C04">
                  <w:rPr>
                    <w:rStyle w:val="ad"/>
                    <w:noProof/>
                  </w:rPr>
                  <w:t>2.4.2 Конфигурирование сервера</w:t>
                </w:r>
                <w:r w:rsidR="00214C17">
                  <w:rPr>
                    <w:noProof/>
                    <w:webHidden/>
                  </w:rPr>
                  <w:tab/>
                </w:r>
                <w:r w:rsidR="00214C17">
                  <w:rPr>
                    <w:noProof/>
                    <w:webHidden/>
                  </w:rPr>
                  <w:fldChar w:fldCharType="begin"/>
                </w:r>
                <w:r w:rsidR="00214C17">
                  <w:rPr>
                    <w:noProof/>
                    <w:webHidden/>
                  </w:rPr>
                  <w:instrText xml:space="preserve"> PAGEREF _Toc107010449 \h </w:instrText>
                </w:r>
                <w:r w:rsidR="00214C17">
                  <w:rPr>
                    <w:noProof/>
                    <w:webHidden/>
                  </w:rPr>
                </w:r>
                <w:r w:rsidR="00214C17">
                  <w:rPr>
                    <w:noProof/>
                    <w:webHidden/>
                  </w:rPr>
                  <w:fldChar w:fldCharType="separate"/>
                </w:r>
                <w:r w:rsidR="009E377E">
                  <w:rPr>
                    <w:noProof/>
                    <w:webHidden/>
                  </w:rPr>
                  <w:t>23</w:t>
                </w:r>
                <w:r w:rsidR="00214C17">
                  <w:rPr>
                    <w:noProof/>
                    <w:webHidden/>
                  </w:rPr>
                  <w:fldChar w:fldCharType="end"/>
                </w:r>
              </w:hyperlink>
            </w:p>
            <w:p w14:paraId="3833CDB9" w14:textId="21084111" w:rsidR="00214C17" w:rsidRDefault="00C16CDD">
              <w:pPr>
                <w:pStyle w:val="41"/>
                <w:tabs>
                  <w:tab w:val="right" w:leader="dot" w:pos="9628"/>
                </w:tabs>
                <w:rPr>
                  <w:noProof/>
                  <w:sz w:val="22"/>
                  <w:szCs w:val="22"/>
                  <w14:ligatures w14:val="none"/>
                </w:rPr>
              </w:pPr>
              <w:hyperlink w:anchor="_Toc107010450" w:history="1">
                <w:r w:rsidR="00214C17" w:rsidRPr="00BC5C04">
                  <w:rPr>
                    <w:rStyle w:val="ad"/>
                    <w:noProof/>
                  </w:rPr>
                  <w:t>2.4.3 Особенности использования веб-фреймворка</w:t>
                </w:r>
                <w:r w:rsidR="00214C17">
                  <w:rPr>
                    <w:noProof/>
                    <w:webHidden/>
                  </w:rPr>
                  <w:tab/>
                </w:r>
                <w:r w:rsidR="00214C17">
                  <w:rPr>
                    <w:noProof/>
                    <w:webHidden/>
                  </w:rPr>
                  <w:fldChar w:fldCharType="begin"/>
                </w:r>
                <w:r w:rsidR="00214C17">
                  <w:rPr>
                    <w:noProof/>
                    <w:webHidden/>
                  </w:rPr>
                  <w:instrText xml:space="preserve"> PAGEREF _Toc107010450 \h </w:instrText>
                </w:r>
                <w:r w:rsidR="00214C17">
                  <w:rPr>
                    <w:noProof/>
                    <w:webHidden/>
                  </w:rPr>
                </w:r>
                <w:r w:rsidR="00214C17">
                  <w:rPr>
                    <w:noProof/>
                    <w:webHidden/>
                  </w:rPr>
                  <w:fldChar w:fldCharType="separate"/>
                </w:r>
                <w:r w:rsidR="009E377E">
                  <w:rPr>
                    <w:noProof/>
                    <w:webHidden/>
                  </w:rPr>
                  <w:t>23</w:t>
                </w:r>
                <w:r w:rsidR="00214C17">
                  <w:rPr>
                    <w:noProof/>
                    <w:webHidden/>
                  </w:rPr>
                  <w:fldChar w:fldCharType="end"/>
                </w:r>
              </w:hyperlink>
            </w:p>
            <w:p w14:paraId="36680B13" w14:textId="3B30F0F1" w:rsidR="00214C17" w:rsidRDefault="00C16CDD">
              <w:pPr>
                <w:pStyle w:val="21"/>
                <w:tabs>
                  <w:tab w:val="right" w:leader="dot" w:pos="9628"/>
                </w:tabs>
                <w:rPr>
                  <w:noProof/>
                  <w:sz w:val="22"/>
                  <w:szCs w:val="22"/>
                  <w14:ligatures w14:val="none"/>
                </w:rPr>
              </w:pPr>
              <w:hyperlink w:anchor="_Toc107010451" w:history="1">
                <w:r w:rsidR="00214C17" w:rsidRPr="00BC5C04">
                  <w:rPr>
                    <w:rStyle w:val="ad"/>
                    <w:noProof/>
                  </w:rPr>
                  <w:t>3 ЭКОНОМИЧЕСКАЯ ЧАСТЬ</w:t>
                </w:r>
                <w:r w:rsidR="00214C17">
                  <w:rPr>
                    <w:noProof/>
                    <w:webHidden/>
                  </w:rPr>
                  <w:tab/>
                </w:r>
                <w:r w:rsidR="00214C17">
                  <w:rPr>
                    <w:noProof/>
                    <w:webHidden/>
                  </w:rPr>
                  <w:fldChar w:fldCharType="begin"/>
                </w:r>
                <w:r w:rsidR="00214C17">
                  <w:rPr>
                    <w:noProof/>
                    <w:webHidden/>
                  </w:rPr>
                  <w:instrText xml:space="preserve"> PAGEREF _Toc107010451 \h </w:instrText>
                </w:r>
                <w:r w:rsidR="00214C17">
                  <w:rPr>
                    <w:noProof/>
                    <w:webHidden/>
                  </w:rPr>
                </w:r>
                <w:r w:rsidR="00214C17">
                  <w:rPr>
                    <w:noProof/>
                    <w:webHidden/>
                  </w:rPr>
                  <w:fldChar w:fldCharType="separate"/>
                </w:r>
                <w:r w:rsidR="009E377E">
                  <w:rPr>
                    <w:noProof/>
                    <w:webHidden/>
                  </w:rPr>
                  <w:t>27</w:t>
                </w:r>
                <w:r w:rsidR="00214C17">
                  <w:rPr>
                    <w:noProof/>
                    <w:webHidden/>
                  </w:rPr>
                  <w:fldChar w:fldCharType="end"/>
                </w:r>
              </w:hyperlink>
            </w:p>
            <w:p w14:paraId="507D9BB6" w14:textId="6A740146" w:rsidR="00214C17" w:rsidRDefault="00C16CDD">
              <w:pPr>
                <w:pStyle w:val="31"/>
                <w:tabs>
                  <w:tab w:val="right" w:leader="dot" w:pos="9628"/>
                </w:tabs>
                <w:rPr>
                  <w:noProof/>
                  <w:sz w:val="22"/>
                  <w:szCs w:val="22"/>
                  <w14:ligatures w14:val="none"/>
                </w:rPr>
              </w:pPr>
              <w:hyperlink w:anchor="_Toc107010452" w:history="1">
                <w:r w:rsidR="00214C17" w:rsidRPr="00BC5C04">
                  <w:rPr>
                    <w:rStyle w:val="ad"/>
                    <w:noProof/>
                  </w:rPr>
                  <w:t>3.1 Экономическое обоснование</w:t>
                </w:r>
                <w:r w:rsidR="00214C17">
                  <w:rPr>
                    <w:noProof/>
                    <w:webHidden/>
                  </w:rPr>
                  <w:tab/>
                </w:r>
                <w:r w:rsidR="00214C17">
                  <w:rPr>
                    <w:noProof/>
                    <w:webHidden/>
                  </w:rPr>
                  <w:fldChar w:fldCharType="begin"/>
                </w:r>
                <w:r w:rsidR="00214C17">
                  <w:rPr>
                    <w:noProof/>
                    <w:webHidden/>
                  </w:rPr>
                  <w:instrText xml:space="preserve"> PAGEREF _Toc107010452 \h </w:instrText>
                </w:r>
                <w:r w:rsidR="00214C17">
                  <w:rPr>
                    <w:noProof/>
                    <w:webHidden/>
                  </w:rPr>
                </w:r>
                <w:r w:rsidR="00214C17">
                  <w:rPr>
                    <w:noProof/>
                    <w:webHidden/>
                  </w:rPr>
                  <w:fldChar w:fldCharType="separate"/>
                </w:r>
                <w:r w:rsidR="009E377E">
                  <w:rPr>
                    <w:noProof/>
                    <w:webHidden/>
                  </w:rPr>
                  <w:t>27</w:t>
                </w:r>
                <w:r w:rsidR="00214C17">
                  <w:rPr>
                    <w:noProof/>
                    <w:webHidden/>
                  </w:rPr>
                  <w:fldChar w:fldCharType="end"/>
                </w:r>
              </w:hyperlink>
            </w:p>
            <w:p w14:paraId="7DCB7DB7" w14:textId="67441393" w:rsidR="00214C17" w:rsidRDefault="00C16CDD">
              <w:pPr>
                <w:pStyle w:val="31"/>
                <w:tabs>
                  <w:tab w:val="right" w:leader="dot" w:pos="9628"/>
                </w:tabs>
                <w:rPr>
                  <w:noProof/>
                  <w:sz w:val="22"/>
                  <w:szCs w:val="22"/>
                  <w14:ligatures w14:val="none"/>
                </w:rPr>
              </w:pPr>
              <w:hyperlink w:anchor="_Toc107010453" w:history="1">
                <w:r w:rsidR="00214C17" w:rsidRPr="00BC5C04">
                  <w:rPr>
                    <w:rStyle w:val="ad"/>
                    <w:noProof/>
                  </w:rPr>
                  <w:t>3.2 Лицензирование разработанного программного обеспечения</w:t>
                </w:r>
                <w:r w:rsidR="00214C17">
                  <w:rPr>
                    <w:noProof/>
                    <w:webHidden/>
                  </w:rPr>
                  <w:tab/>
                </w:r>
                <w:r w:rsidR="00214C17">
                  <w:rPr>
                    <w:noProof/>
                    <w:webHidden/>
                  </w:rPr>
                  <w:fldChar w:fldCharType="begin"/>
                </w:r>
                <w:r w:rsidR="00214C17">
                  <w:rPr>
                    <w:noProof/>
                    <w:webHidden/>
                  </w:rPr>
                  <w:instrText xml:space="preserve"> PAGEREF _Toc107010453 \h </w:instrText>
                </w:r>
                <w:r w:rsidR="00214C17">
                  <w:rPr>
                    <w:noProof/>
                    <w:webHidden/>
                  </w:rPr>
                </w:r>
                <w:r w:rsidR="00214C17">
                  <w:rPr>
                    <w:noProof/>
                    <w:webHidden/>
                  </w:rPr>
                  <w:fldChar w:fldCharType="separate"/>
                </w:r>
                <w:r w:rsidR="009E377E">
                  <w:rPr>
                    <w:noProof/>
                    <w:webHidden/>
                  </w:rPr>
                  <w:t>27</w:t>
                </w:r>
                <w:r w:rsidR="00214C17">
                  <w:rPr>
                    <w:noProof/>
                    <w:webHidden/>
                  </w:rPr>
                  <w:fldChar w:fldCharType="end"/>
                </w:r>
              </w:hyperlink>
            </w:p>
            <w:p w14:paraId="02A2C534" w14:textId="2A8D2292" w:rsidR="00214C17" w:rsidRDefault="00C16CDD">
              <w:pPr>
                <w:pStyle w:val="11"/>
                <w:rPr>
                  <w:noProof/>
                  <w:sz w:val="22"/>
                  <w:szCs w:val="22"/>
                  <w14:ligatures w14:val="none"/>
                </w:rPr>
              </w:pPr>
              <w:hyperlink w:anchor="_Toc107010454" w:history="1">
                <w:r w:rsidR="00214C17" w:rsidRPr="00BC5C04">
                  <w:rPr>
                    <w:rStyle w:val="ad"/>
                    <w:noProof/>
                  </w:rPr>
                  <w:t>ЗАКЛЮЧЕНИЕ</w:t>
                </w:r>
                <w:r w:rsidR="00214C17">
                  <w:rPr>
                    <w:noProof/>
                    <w:webHidden/>
                  </w:rPr>
                  <w:tab/>
                </w:r>
                <w:r w:rsidR="00214C17">
                  <w:rPr>
                    <w:noProof/>
                    <w:webHidden/>
                  </w:rPr>
                  <w:fldChar w:fldCharType="begin"/>
                </w:r>
                <w:r w:rsidR="00214C17">
                  <w:rPr>
                    <w:noProof/>
                    <w:webHidden/>
                  </w:rPr>
                  <w:instrText xml:space="preserve"> PAGEREF _Toc107010454 \h </w:instrText>
                </w:r>
                <w:r w:rsidR="00214C17">
                  <w:rPr>
                    <w:noProof/>
                    <w:webHidden/>
                  </w:rPr>
                </w:r>
                <w:r w:rsidR="00214C17">
                  <w:rPr>
                    <w:noProof/>
                    <w:webHidden/>
                  </w:rPr>
                  <w:fldChar w:fldCharType="separate"/>
                </w:r>
                <w:r w:rsidR="009E377E">
                  <w:rPr>
                    <w:noProof/>
                    <w:webHidden/>
                  </w:rPr>
                  <w:t>28</w:t>
                </w:r>
                <w:r w:rsidR="00214C17">
                  <w:rPr>
                    <w:noProof/>
                    <w:webHidden/>
                  </w:rPr>
                  <w:fldChar w:fldCharType="end"/>
                </w:r>
              </w:hyperlink>
            </w:p>
            <w:p w14:paraId="397408C6" w14:textId="17A80988" w:rsidR="00214C17" w:rsidRDefault="00C16CDD">
              <w:pPr>
                <w:pStyle w:val="11"/>
                <w:rPr>
                  <w:noProof/>
                  <w:sz w:val="22"/>
                  <w:szCs w:val="22"/>
                  <w14:ligatures w14:val="none"/>
                </w:rPr>
              </w:pPr>
              <w:hyperlink w:anchor="_Toc107010455" w:history="1">
                <w:r w:rsidR="00214C17" w:rsidRPr="00BC5C04">
                  <w:rPr>
                    <w:rStyle w:val="ad"/>
                    <w:noProof/>
                  </w:rPr>
                  <w:t>СПИСОК ИСПОЛЬЗУЕМЫХ ИСТОЧНИКОВ</w:t>
                </w:r>
                <w:r w:rsidR="00214C17">
                  <w:rPr>
                    <w:noProof/>
                    <w:webHidden/>
                  </w:rPr>
                  <w:tab/>
                </w:r>
                <w:r w:rsidR="00214C17">
                  <w:rPr>
                    <w:noProof/>
                    <w:webHidden/>
                  </w:rPr>
                  <w:fldChar w:fldCharType="begin"/>
                </w:r>
                <w:r w:rsidR="00214C17">
                  <w:rPr>
                    <w:noProof/>
                    <w:webHidden/>
                  </w:rPr>
                  <w:instrText xml:space="preserve"> PAGEREF _Toc107010455 \h </w:instrText>
                </w:r>
                <w:r w:rsidR="00214C17">
                  <w:rPr>
                    <w:noProof/>
                    <w:webHidden/>
                  </w:rPr>
                </w:r>
                <w:r w:rsidR="00214C17">
                  <w:rPr>
                    <w:noProof/>
                    <w:webHidden/>
                  </w:rPr>
                  <w:fldChar w:fldCharType="separate"/>
                </w:r>
                <w:r w:rsidR="009E377E">
                  <w:rPr>
                    <w:noProof/>
                    <w:webHidden/>
                  </w:rPr>
                  <w:t>29</w:t>
                </w:r>
                <w:r w:rsidR="00214C17">
                  <w:rPr>
                    <w:noProof/>
                    <w:webHidden/>
                  </w:rPr>
                  <w:fldChar w:fldCharType="end"/>
                </w:r>
              </w:hyperlink>
            </w:p>
            <w:p w14:paraId="33816634" w14:textId="3C25D214" w:rsidR="00214C17" w:rsidRDefault="00C16CDD">
              <w:pPr>
                <w:pStyle w:val="21"/>
                <w:tabs>
                  <w:tab w:val="right" w:leader="dot" w:pos="9628"/>
                </w:tabs>
                <w:rPr>
                  <w:noProof/>
                  <w:sz w:val="22"/>
                  <w:szCs w:val="22"/>
                  <w14:ligatures w14:val="none"/>
                </w:rPr>
              </w:pPr>
              <w:hyperlink w:anchor="_Toc107010456" w:history="1">
                <w:r w:rsidR="00214C17" w:rsidRPr="00BC5C04">
                  <w:rPr>
                    <w:rStyle w:val="ad"/>
                    <w:noProof/>
                  </w:rPr>
                  <w:t>Приложение 1</w:t>
                </w:r>
                <w:r w:rsidR="00214C17">
                  <w:rPr>
                    <w:noProof/>
                    <w:webHidden/>
                  </w:rPr>
                  <w:tab/>
                </w:r>
                <w:r w:rsidR="00214C17">
                  <w:rPr>
                    <w:noProof/>
                    <w:webHidden/>
                  </w:rPr>
                  <w:fldChar w:fldCharType="begin"/>
                </w:r>
                <w:r w:rsidR="00214C17">
                  <w:rPr>
                    <w:noProof/>
                    <w:webHidden/>
                  </w:rPr>
                  <w:instrText xml:space="preserve"> PAGEREF _Toc107010456 \h </w:instrText>
                </w:r>
                <w:r w:rsidR="00214C17">
                  <w:rPr>
                    <w:noProof/>
                    <w:webHidden/>
                  </w:rPr>
                </w:r>
                <w:r w:rsidR="00214C17">
                  <w:rPr>
                    <w:noProof/>
                    <w:webHidden/>
                  </w:rPr>
                  <w:fldChar w:fldCharType="separate"/>
                </w:r>
                <w:r w:rsidR="009E377E">
                  <w:rPr>
                    <w:noProof/>
                    <w:webHidden/>
                  </w:rPr>
                  <w:t>30</w:t>
                </w:r>
                <w:r w:rsidR="00214C17">
                  <w:rPr>
                    <w:noProof/>
                    <w:webHidden/>
                  </w:rPr>
                  <w:fldChar w:fldCharType="end"/>
                </w:r>
              </w:hyperlink>
            </w:p>
            <w:p w14:paraId="063AB44F" w14:textId="1D125C80" w:rsidR="00214C17" w:rsidRDefault="00C16CDD">
              <w:pPr>
                <w:pStyle w:val="21"/>
                <w:tabs>
                  <w:tab w:val="right" w:leader="dot" w:pos="9628"/>
                </w:tabs>
                <w:rPr>
                  <w:noProof/>
                  <w:sz w:val="22"/>
                  <w:szCs w:val="22"/>
                  <w14:ligatures w14:val="none"/>
                </w:rPr>
              </w:pPr>
              <w:hyperlink w:anchor="_Toc107010457" w:history="1">
                <w:r w:rsidR="00214C17" w:rsidRPr="00BC5C04">
                  <w:rPr>
                    <w:rStyle w:val="ad"/>
                    <w:noProof/>
                  </w:rPr>
                  <w:t>Приложение 2</w:t>
                </w:r>
                <w:r w:rsidR="00214C17">
                  <w:rPr>
                    <w:noProof/>
                    <w:webHidden/>
                  </w:rPr>
                  <w:tab/>
                </w:r>
                <w:r w:rsidR="00214C17">
                  <w:rPr>
                    <w:noProof/>
                    <w:webHidden/>
                  </w:rPr>
                  <w:fldChar w:fldCharType="begin"/>
                </w:r>
                <w:r w:rsidR="00214C17">
                  <w:rPr>
                    <w:noProof/>
                    <w:webHidden/>
                  </w:rPr>
                  <w:instrText xml:space="preserve"> PAGEREF _Toc107010457 \h </w:instrText>
                </w:r>
                <w:r w:rsidR="00214C17">
                  <w:rPr>
                    <w:noProof/>
                    <w:webHidden/>
                  </w:rPr>
                </w:r>
                <w:r w:rsidR="00214C17">
                  <w:rPr>
                    <w:noProof/>
                    <w:webHidden/>
                  </w:rPr>
                  <w:fldChar w:fldCharType="separate"/>
                </w:r>
                <w:r w:rsidR="009E377E">
                  <w:rPr>
                    <w:noProof/>
                    <w:webHidden/>
                  </w:rPr>
                  <w:t>32</w:t>
                </w:r>
                <w:r w:rsidR="00214C17">
                  <w:rPr>
                    <w:noProof/>
                    <w:webHidden/>
                  </w:rPr>
                  <w:fldChar w:fldCharType="end"/>
                </w:r>
              </w:hyperlink>
            </w:p>
            <w:p w14:paraId="305C17EE" w14:textId="1523DEE4" w:rsidR="008874E8" w:rsidRDefault="00B52916" w:rsidP="00FD76FF">
              <w:r>
                <w:fldChar w:fldCharType="end"/>
              </w:r>
            </w:p>
          </w:sdtContent>
        </w:sdt>
        <w:p w14:paraId="75131200" w14:textId="77777777" w:rsidR="00A540A7" w:rsidRDefault="00A540A7" w:rsidP="00FD76FF">
          <w:pPr>
            <w:sectPr w:rsidR="00A540A7" w:rsidSect="00187846">
              <w:footerReference w:type="default" r:id="rId13"/>
              <w:footerReference w:type="first" r:id="rId14"/>
              <w:pgSz w:w="11906" w:h="16838"/>
              <w:pgMar w:top="1134" w:right="567" w:bottom="1134" w:left="1701" w:header="709" w:footer="709" w:gutter="0"/>
              <w:pgNumType w:start="2"/>
              <w:cols w:space="708"/>
              <w:titlePg/>
              <w:docGrid w:linePitch="381"/>
            </w:sectPr>
          </w:pPr>
        </w:p>
        <w:p w14:paraId="580EE06C" w14:textId="77777777" w:rsidR="00C36F3F" w:rsidRDefault="00DC1CDB" w:rsidP="00FD76FF">
          <w:r>
            <w:rPr>
              <w:noProof/>
            </w:rPr>
            <mc:AlternateContent>
              <mc:Choice Requires="wpg">
                <w:drawing>
                  <wp:anchor distT="0" distB="0" distL="114300" distR="114300" simplePos="0" relativeHeight="251659264" behindDoc="1" locked="0" layoutInCell="0" allowOverlap="1" wp14:anchorId="20AFA041" wp14:editId="37CCE47B">
                    <wp:simplePos x="76200" y="76200"/>
                    <wp:positionH relativeFrom="margin">
                      <wp:align>left</wp:align>
                    </wp:positionH>
                    <wp:positionV relativeFrom="margin">
                      <wp:align>center</wp:align>
                    </wp:positionV>
                    <wp:extent cx="6276975" cy="9458325"/>
                    <wp:effectExtent l="0" t="0" r="20955" b="28575"/>
                    <wp:wrapNone/>
                    <wp:docPr id="3" name="Группа 2"/>
                    <wp:cNvGraphicFramePr/>
                    <a:graphic xmlns:a="http://schemas.openxmlformats.org/drawingml/2006/main">
                      <a:graphicData uri="http://schemas.microsoft.com/office/word/2010/wordprocessingGroup">
                        <wpg:wgp>
                          <wpg:cNvGrpSpPr/>
                          <wpg:grpSpPr bwMode="auto">
                            <a:xfrm>
                              <a:off x="0" y="0"/>
                              <a:ext cx="6276975" cy="9458324"/>
                              <a:chOff x="0" y="0"/>
                              <a:chExt cx="20000" cy="20000"/>
                            </a:xfrm>
                          </wpg:grpSpPr>
                          <wps:wsp>
                            <wps:cNvPr id="4" name="Прямоугольник 4"/>
                            <wps:cNvSpPr>
                              <a:spLocks noChangeArrowheads="1"/>
                            </wps:cNvSpPr>
                            <wps:spPr bwMode="auto">
                              <a:xfrm>
                                <a:off x="0" y="0"/>
                                <a:ext cx="20000" cy="20000"/>
                              </a:xfrm>
                              <a:prstGeom prst="rect">
                                <a:avLst/>
                              </a:prstGeom>
                              <a:noFill/>
                              <a:ln w="25400">
                                <a:solidFill>
                                  <a:srgbClr val="000000"/>
                                </a:solidFill>
                                <a:miter lim="800000"/>
                                <a:headEnd/>
                                <a:tailEnd/>
                              </a:ln>
                            </wps:spPr>
                            <wps:bodyPr rot="0">
                              <a:prstTxWarp prst="textNoShape">
                                <a:avLst/>
                              </a:prstTxWarp>
                              <a:noAutofit/>
                            </wps:bodyPr>
                          </wps:wsp>
                          <wps:wsp>
                            <wps:cNvPr id="5" name="Прямая соединительная линия 5"/>
                            <wps:cNvCnPr/>
                            <wps:spPr bwMode="auto">
                              <a:xfrm>
                                <a:off x="993" y="17183"/>
                                <a:ext cx="2" cy="1038"/>
                              </a:xfrm>
                              <a:prstGeom prst="line">
                                <a:avLst/>
                              </a:prstGeom>
                              <a:noFill/>
                              <a:ln w="25400">
                                <a:solidFill>
                                  <a:srgbClr val="000000"/>
                                </a:solidFill>
                                <a:round/>
                                <a:headEnd/>
                                <a:tailEnd/>
                              </a:ln>
                            </wps:spPr>
                            <wps:bodyPr/>
                          </wps:wsp>
                          <wps:wsp>
                            <wps:cNvPr id="6" name="Прямая соединительная линия 6"/>
                            <wps:cNvCnPr/>
                            <wps:spPr bwMode="auto">
                              <a:xfrm>
                                <a:off x="10" y="17173"/>
                                <a:ext cx="19967" cy="1"/>
                              </a:xfrm>
                              <a:prstGeom prst="line">
                                <a:avLst/>
                              </a:prstGeom>
                              <a:noFill/>
                              <a:ln w="25400">
                                <a:solidFill>
                                  <a:srgbClr val="000000"/>
                                </a:solidFill>
                                <a:round/>
                                <a:headEnd/>
                                <a:tailEnd/>
                              </a:ln>
                            </wps:spPr>
                            <wps:bodyPr/>
                          </wps:wsp>
                          <wps:wsp>
                            <wps:cNvPr id="7" name="Прямая соединительная линия 7"/>
                            <wps:cNvCnPr/>
                            <wps:spPr bwMode="auto">
                              <a:xfrm>
                                <a:off x="2186" y="17192"/>
                                <a:ext cx="2" cy="2797"/>
                              </a:xfrm>
                              <a:prstGeom prst="line">
                                <a:avLst/>
                              </a:prstGeom>
                              <a:noFill/>
                              <a:ln w="25400">
                                <a:solidFill>
                                  <a:srgbClr val="000000"/>
                                </a:solidFill>
                                <a:round/>
                                <a:headEnd/>
                                <a:tailEnd/>
                              </a:ln>
                            </wps:spPr>
                            <wps:bodyPr/>
                          </wps:wsp>
                          <wps:wsp>
                            <wps:cNvPr id="8" name="Прямая соединительная линия 8"/>
                            <wps:cNvCnPr/>
                            <wps:spPr bwMode="auto">
                              <a:xfrm>
                                <a:off x="4919" y="17192"/>
                                <a:ext cx="2" cy="2797"/>
                              </a:xfrm>
                              <a:prstGeom prst="line">
                                <a:avLst/>
                              </a:prstGeom>
                              <a:noFill/>
                              <a:ln w="25400">
                                <a:solidFill>
                                  <a:srgbClr val="000000"/>
                                </a:solidFill>
                                <a:round/>
                                <a:headEnd/>
                                <a:tailEnd/>
                              </a:ln>
                            </wps:spPr>
                            <wps:bodyPr/>
                          </wps:wsp>
                          <wps:wsp>
                            <wps:cNvPr id="9" name="Прямая соединительная линия 9"/>
                            <wps:cNvCnPr/>
                            <wps:spPr bwMode="auto">
                              <a:xfrm>
                                <a:off x="6557" y="17192"/>
                                <a:ext cx="2" cy="2797"/>
                              </a:xfrm>
                              <a:prstGeom prst="line">
                                <a:avLst/>
                              </a:prstGeom>
                              <a:noFill/>
                              <a:ln w="25400">
                                <a:solidFill>
                                  <a:srgbClr val="000000"/>
                                </a:solidFill>
                                <a:round/>
                                <a:headEnd/>
                                <a:tailEnd/>
                              </a:ln>
                            </wps:spPr>
                            <wps:bodyPr/>
                          </wps:wsp>
                          <wps:wsp>
                            <wps:cNvPr id="10" name="Прямая соединительная линия 10"/>
                            <wps:cNvCnPr/>
                            <wps:spPr bwMode="auto">
                              <a:xfrm>
                                <a:off x="7650" y="17183"/>
                                <a:ext cx="2" cy="2796"/>
                              </a:xfrm>
                              <a:prstGeom prst="line">
                                <a:avLst/>
                              </a:prstGeom>
                              <a:noFill/>
                              <a:ln w="25400">
                                <a:solidFill>
                                  <a:srgbClr val="000000"/>
                                </a:solidFill>
                                <a:round/>
                                <a:headEnd/>
                                <a:tailEnd/>
                              </a:ln>
                            </wps:spPr>
                            <wps:bodyPr/>
                          </wps:wsp>
                          <wps:wsp>
                            <wps:cNvPr id="11" name="Прямая соединительная линия 11"/>
                            <wps:cNvCnPr/>
                            <wps:spPr bwMode="auto">
                              <a:xfrm>
                                <a:off x="15848" y="18239"/>
                                <a:ext cx="4" cy="693"/>
                              </a:xfrm>
                              <a:prstGeom prst="line">
                                <a:avLst/>
                              </a:prstGeom>
                              <a:noFill/>
                              <a:ln w="25400">
                                <a:solidFill>
                                  <a:srgbClr val="000000"/>
                                </a:solidFill>
                                <a:round/>
                                <a:headEnd/>
                                <a:tailEnd/>
                              </a:ln>
                            </wps:spPr>
                            <wps:bodyPr/>
                          </wps:wsp>
                          <wps:wsp>
                            <wps:cNvPr id="12" name="Прямая соединительная линия 12"/>
                            <wps:cNvCnPr/>
                            <wps:spPr bwMode="auto">
                              <a:xfrm>
                                <a:off x="10" y="19293"/>
                                <a:ext cx="7621" cy="2"/>
                              </a:xfrm>
                              <a:prstGeom prst="line">
                                <a:avLst/>
                              </a:prstGeom>
                              <a:noFill/>
                              <a:ln w="12700">
                                <a:solidFill>
                                  <a:srgbClr val="000000"/>
                                </a:solidFill>
                                <a:round/>
                                <a:headEnd/>
                                <a:tailEnd/>
                              </a:ln>
                            </wps:spPr>
                            <wps:bodyPr/>
                          </wps:wsp>
                          <wps:wsp>
                            <wps:cNvPr id="13" name="Прямая соединительная линия 13"/>
                            <wps:cNvCnPr/>
                            <wps:spPr bwMode="auto">
                              <a:xfrm>
                                <a:off x="10" y="19646"/>
                                <a:ext cx="7621" cy="1"/>
                              </a:xfrm>
                              <a:prstGeom prst="line">
                                <a:avLst/>
                              </a:prstGeom>
                              <a:noFill/>
                              <a:ln w="12700">
                                <a:solidFill>
                                  <a:srgbClr val="000000"/>
                                </a:solidFill>
                                <a:round/>
                                <a:headEnd/>
                                <a:tailEnd/>
                              </a:ln>
                            </wps:spPr>
                            <wps:bodyPr/>
                          </wps:wsp>
                          <wps:wsp>
                            <wps:cNvPr id="14" name="Прямоугольник 14"/>
                            <wps:cNvSpPr>
                              <a:spLocks noChangeArrowheads="1"/>
                            </wps:cNvSpPr>
                            <wps:spPr bwMode="auto">
                              <a:xfrm>
                                <a:off x="54" y="17912"/>
                                <a:ext cx="883" cy="309"/>
                              </a:xfrm>
                              <a:prstGeom prst="rect">
                                <a:avLst/>
                              </a:prstGeom>
                              <a:noFill/>
                              <a:ln>
                                <a:noFill/>
                              </a:ln>
                            </wps:spPr>
                            <wps:txbx>
                              <w:txbxContent>
                                <w:p w14:paraId="05D4D08A" w14:textId="77777777" w:rsidR="00DC1CDB" w:rsidRPr="005D5F4E" w:rsidRDefault="00DC1CDB" w:rsidP="00DC1CDB">
                                  <w:pPr>
                                    <w:pStyle w:val="af2"/>
                                    <w:jc w:val="center"/>
                                  </w:pPr>
                                  <w:r>
                                    <w:rPr>
                                      <w:rFonts w:ascii="Times New Roman" w:hAnsi="Times New Roman"/>
                                      <w:i w:val="0"/>
                                      <w:iCs/>
                                      <w:sz w:val="18"/>
                                    </w:rPr>
                                    <w:t>Изм</w:t>
                                  </w:r>
                                  <w:r w:rsidRPr="005D5F4E">
                                    <w:t>.</w:t>
                                  </w:r>
                                </w:p>
                              </w:txbxContent>
                            </wps:txbx>
                            <wps:bodyPr rot="0" vert="horz" wrap="square" lIns="12700" tIns="12700" rIns="12700" bIns="12700" anchor="t" anchorCtr="0" upright="1">
                              <a:noAutofit/>
                            </wps:bodyPr>
                          </wps:wsp>
                          <wps:wsp>
                            <wps:cNvPr id="15" name="Прямоугольник 15"/>
                            <wps:cNvSpPr>
                              <a:spLocks noChangeArrowheads="1"/>
                            </wps:cNvSpPr>
                            <wps:spPr bwMode="auto">
                              <a:xfrm>
                                <a:off x="1051" y="17912"/>
                                <a:ext cx="1100" cy="309"/>
                              </a:xfrm>
                              <a:prstGeom prst="rect">
                                <a:avLst/>
                              </a:prstGeom>
                              <a:noFill/>
                              <a:ln>
                                <a:noFill/>
                              </a:ln>
                            </wps:spPr>
                            <wps:txbx>
                              <w:txbxContent>
                                <w:p w14:paraId="4D2C3584" w14:textId="77777777" w:rsidR="00DC1CDB" w:rsidRDefault="00DC1CDB" w:rsidP="00DC1CDB">
                                  <w:pPr>
                                    <w:pStyle w:val="af2"/>
                                    <w:jc w:val="center"/>
                                    <w:rPr>
                                      <w:rFonts w:ascii="Times New Roman" w:hAnsi="Times New Roman"/>
                                      <w:i w:val="0"/>
                                      <w:iCs/>
                                      <w:sz w:val="18"/>
                                    </w:rPr>
                                  </w:pPr>
                                  <w:r>
                                    <w:rPr>
                                      <w:rFonts w:ascii="Times New Roman" w:hAnsi="Times New Roman"/>
                                      <w:i w:val="0"/>
                                      <w:iCs/>
                                      <w:sz w:val="18"/>
                                    </w:rPr>
                                    <w:t>Лист</w:t>
                                  </w:r>
                                </w:p>
                              </w:txbxContent>
                            </wps:txbx>
                            <wps:bodyPr rot="0" vert="horz" wrap="square" lIns="12700" tIns="12700" rIns="12700" bIns="12700" anchor="t" anchorCtr="0" upright="1">
                              <a:noAutofit/>
                            </wps:bodyPr>
                          </wps:wsp>
                          <wps:wsp>
                            <wps:cNvPr id="16" name="Прямоугольник 16"/>
                            <wps:cNvSpPr>
                              <a:spLocks noChangeArrowheads="1"/>
                            </wps:cNvSpPr>
                            <wps:spPr bwMode="auto">
                              <a:xfrm>
                                <a:off x="2267" y="17912"/>
                                <a:ext cx="2573" cy="309"/>
                              </a:xfrm>
                              <a:prstGeom prst="rect">
                                <a:avLst/>
                              </a:prstGeom>
                              <a:noFill/>
                              <a:ln>
                                <a:noFill/>
                              </a:ln>
                            </wps:spPr>
                            <wps:txbx>
                              <w:txbxContent>
                                <w:p w14:paraId="12BFA30F" w14:textId="77777777" w:rsidR="00DC1CDB" w:rsidRDefault="00DC1CDB" w:rsidP="00DC1CDB">
                                  <w:pPr>
                                    <w:pStyle w:val="af2"/>
                                    <w:jc w:val="center"/>
                                    <w:rPr>
                                      <w:rFonts w:ascii="Times New Roman" w:hAnsi="Times New Roman"/>
                                      <w:i w:val="0"/>
                                      <w:iCs/>
                                      <w:sz w:val="18"/>
                                    </w:rPr>
                                  </w:pPr>
                                  <w:r>
                                    <w:rPr>
                                      <w:rFonts w:ascii="Times New Roman" w:hAnsi="Times New Roman"/>
                                      <w:i w:val="0"/>
                                      <w:iCs/>
                                      <w:sz w:val="18"/>
                                    </w:rPr>
                                    <w:t>№ докум.</w:t>
                                  </w:r>
                                </w:p>
                              </w:txbxContent>
                            </wps:txbx>
                            <wps:bodyPr rot="0" vert="horz" wrap="square" lIns="12700" tIns="12700" rIns="12700" bIns="12700" anchor="t" anchorCtr="0" upright="1">
                              <a:noAutofit/>
                            </wps:bodyPr>
                          </wps:wsp>
                          <wps:wsp>
                            <wps:cNvPr id="17" name="Прямоугольник 17"/>
                            <wps:cNvSpPr>
                              <a:spLocks noChangeArrowheads="1"/>
                            </wps:cNvSpPr>
                            <wps:spPr bwMode="auto">
                              <a:xfrm>
                                <a:off x="4983" y="17912"/>
                                <a:ext cx="1534" cy="309"/>
                              </a:xfrm>
                              <a:prstGeom prst="rect">
                                <a:avLst/>
                              </a:prstGeom>
                              <a:noFill/>
                              <a:ln>
                                <a:noFill/>
                              </a:ln>
                            </wps:spPr>
                            <wps:txbx>
                              <w:txbxContent>
                                <w:p w14:paraId="7C1E0F50" w14:textId="77777777" w:rsidR="00DC1CDB" w:rsidRDefault="00DC1CDB" w:rsidP="00DC1CDB">
                                  <w:pPr>
                                    <w:pStyle w:val="af2"/>
                                    <w:jc w:val="center"/>
                                    <w:rPr>
                                      <w:rFonts w:ascii="Times New Roman" w:hAnsi="Times New Roman"/>
                                      <w:sz w:val="18"/>
                                    </w:rPr>
                                  </w:pPr>
                                  <w:r>
                                    <w:rPr>
                                      <w:rFonts w:ascii="Times New Roman" w:hAnsi="Times New Roman"/>
                                      <w:i w:val="0"/>
                                      <w:iCs/>
                                      <w:sz w:val="18"/>
                                    </w:rPr>
                                    <w:t>Подпись</w:t>
                                  </w:r>
                                </w:p>
                              </w:txbxContent>
                            </wps:txbx>
                            <wps:bodyPr rot="0" vert="horz" wrap="square" lIns="12700" tIns="12700" rIns="12700" bIns="12700" anchor="t" anchorCtr="0" upright="1">
                              <a:noAutofit/>
                            </wps:bodyPr>
                          </wps:wsp>
                          <wps:wsp>
                            <wps:cNvPr id="18" name="Прямоугольник 18"/>
                            <wps:cNvSpPr>
                              <a:spLocks noChangeArrowheads="1"/>
                            </wps:cNvSpPr>
                            <wps:spPr bwMode="auto">
                              <a:xfrm>
                                <a:off x="6604" y="17912"/>
                                <a:ext cx="1000" cy="309"/>
                              </a:xfrm>
                              <a:prstGeom prst="rect">
                                <a:avLst/>
                              </a:prstGeom>
                              <a:noFill/>
                              <a:ln>
                                <a:noFill/>
                              </a:ln>
                            </wps:spPr>
                            <wps:txbx>
                              <w:txbxContent>
                                <w:p w14:paraId="7DCA796E" w14:textId="77777777" w:rsidR="00DC1CDB" w:rsidRDefault="00DC1CDB" w:rsidP="00DC1CDB">
                                  <w:pPr>
                                    <w:pStyle w:val="af2"/>
                                    <w:jc w:val="center"/>
                                    <w:rPr>
                                      <w:rFonts w:ascii="Times New Roman" w:hAnsi="Times New Roman"/>
                                      <w:sz w:val="18"/>
                                    </w:rPr>
                                  </w:pPr>
                                  <w:r>
                                    <w:rPr>
                                      <w:rFonts w:ascii="Times New Roman" w:hAnsi="Times New Roman"/>
                                      <w:i w:val="0"/>
                                      <w:iCs/>
                                      <w:sz w:val="18"/>
                                    </w:rPr>
                                    <w:t>Дата</w:t>
                                  </w:r>
                                </w:p>
                              </w:txbxContent>
                            </wps:txbx>
                            <wps:bodyPr rot="0" vert="horz" wrap="square" lIns="12700" tIns="12700" rIns="12700" bIns="12700" anchor="t" anchorCtr="0" upright="1">
                              <a:noAutofit/>
                            </wps:bodyPr>
                          </wps:wsp>
                          <wps:wsp>
                            <wps:cNvPr id="19" name="Прямоугольник 19"/>
                            <wps:cNvSpPr>
                              <a:spLocks noChangeArrowheads="1"/>
                            </wps:cNvSpPr>
                            <wps:spPr bwMode="auto">
                              <a:xfrm>
                                <a:off x="15929" y="18258"/>
                                <a:ext cx="1475" cy="309"/>
                              </a:xfrm>
                              <a:prstGeom prst="rect">
                                <a:avLst/>
                              </a:prstGeom>
                              <a:noFill/>
                              <a:ln>
                                <a:noFill/>
                              </a:ln>
                            </wps:spPr>
                            <wps:txbx>
                              <w:txbxContent>
                                <w:p w14:paraId="5B540BDE" w14:textId="77777777" w:rsidR="00DC1CDB" w:rsidRDefault="00DC1CDB" w:rsidP="00DC1CDB">
                                  <w:pPr>
                                    <w:pStyle w:val="af2"/>
                                    <w:jc w:val="center"/>
                                    <w:rPr>
                                      <w:rFonts w:ascii="Times New Roman" w:hAnsi="Times New Roman"/>
                                      <w:i w:val="0"/>
                                      <w:iCs/>
                                      <w:sz w:val="18"/>
                                    </w:rPr>
                                  </w:pPr>
                                  <w:r>
                                    <w:rPr>
                                      <w:rFonts w:ascii="Times New Roman" w:hAnsi="Times New Roman"/>
                                      <w:i w:val="0"/>
                                      <w:iCs/>
                                      <w:sz w:val="18"/>
                                    </w:rPr>
                                    <w:t>Лист</w:t>
                                  </w:r>
                                </w:p>
                              </w:txbxContent>
                            </wps:txbx>
                            <wps:bodyPr rot="0" vert="horz" wrap="square" lIns="12700" tIns="12700" rIns="12700" bIns="12700" anchor="t" anchorCtr="0" upright="1">
                              <a:noAutofit/>
                            </wps:bodyPr>
                          </wps:wsp>
                          <wps:wsp>
                            <wps:cNvPr id="20" name="Прямоугольник 20"/>
                            <wps:cNvSpPr>
                              <a:spLocks noChangeArrowheads="1"/>
                            </wps:cNvSpPr>
                            <wps:spPr bwMode="auto">
                              <a:xfrm>
                                <a:off x="15929" y="18623"/>
                                <a:ext cx="1475" cy="310"/>
                              </a:xfrm>
                              <a:prstGeom prst="rect">
                                <a:avLst/>
                              </a:prstGeom>
                              <a:noFill/>
                              <a:ln>
                                <a:noFill/>
                              </a:ln>
                            </wps:spPr>
                            <wps:txbx>
                              <w:txbxContent>
                                <w:p w14:paraId="4CE28E61" w14:textId="511095BF" w:rsidR="00DC1CDB" w:rsidRPr="008F3AF8" w:rsidRDefault="005D5F4E" w:rsidP="00DC1CDB">
                                  <w:pPr>
                                    <w:pStyle w:val="af2"/>
                                    <w:jc w:val="center"/>
                                    <w:rPr>
                                      <w:rFonts w:ascii="Times New Roman" w:hAnsi="Times New Roman"/>
                                      <w:i w:val="0"/>
                                      <w:iCs/>
                                      <w:sz w:val="18"/>
                                      <w:lang w:val="ru-RU"/>
                                    </w:rPr>
                                  </w:pPr>
                                  <w:r w:rsidRPr="008F3AF8">
                                    <w:rPr>
                                      <w:rFonts w:ascii="Times New Roman" w:hAnsi="Times New Roman"/>
                                      <w:i w:val="0"/>
                                      <w:iCs/>
                                      <w:sz w:val="18"/>
                                      <w:lang w:val="ru-RU"/>
                                    </w:rPr>
                                    <w:fldChar w:fldCharType="begin"/>
                                  </w:r>
                                  <w:r w:rsidRPr="008F3AF8">
                                    <w:rPr>
                                      <w:rFonts w:ascii="Times New Roman" w:hAnsi="Times New Roman"/>
                                      <w:i w:val="0"/>
                                      <w:iCs/>
                                      <w:sz w:val="18"/>
                                      <w:lang w:val="ru-RU"/>
                                    </w:rPr>
                                    <w:instrText>PAGE  \* Arabic  \* MERGEFORMAT</w:instrText>
                                  </w:r>
                                  <w:r w:rsidRPr="008F3AF8">
                                    <w:rPr>
                                      <w:rFonts w:ascii="Times New Roman" w:hAnsi="Times New Roman"/>
                                      <w:i w:val="0"/>
                                      <w:iCs/>
                                      <w:sz w:val="18"/>
                                      <w:lang w:val="ru-RU"/>
                                    </w:rPr>
                                    <w:fldChar w:fldCharType="separate"/>
                                  </w:r>
                                  <w:r w:rsidR="00FC1D4F">
                                    <w:rPr>
                                      <w:rFonts w:ascii="Times New Roman" w:hAnsi="Times New Roman"/>
                                      <w:i w:val="0"/>
                                      <w:iCs/>
                                      <w:noProof/>
                                      <w:sz w:val="18"/>
                                      <w:lang w:val="ru-RU"/>
                                    </w:rPr>
                                    <w:t>3</w:t>
                                  </w:r>
                                  <w:r w:rsidRPr="008F3AF8">
                                    <w:rPr>
                                      <w:rFonts w:ascii="Times New Roman" w:hAnsi="Times New Roman"/>
                                      <w:i w:val="0"/>
                                      <w:iCs/>
                                      <w:sz w:val="18"/>
                                      <w:lang w:val="ru-RU"/>
                                    </w:rPr>
                                    <w:fldChar w:fldCharType="end"/>
                                  </w:r>
                                </w:p>
                              </w:txbxContent>
                            </wps:txbx>
                            <wps:bodyPr rot="0" vert="horz" wrap="square" lIns="12700" tIns="12700" rIns="12700" bIns="12700" anchor="t" anchorCtr="0" upright="1">
                              <a:noAutofit/>
                            </wps:bodyPr>
                          </wps:wsp>
                          <wps:wsp>
                            <wps:cNvPr id="21" name="Прямоугольник 21"/>
                            <wps:cNvSpPr>
                              <a:spLocks noChangeArrowheads="1"/>
                            </wps:cNvSpPr>
                            <wps:spPr bwMode="auto">
                              <a:xfrm>
                                <a:off x="7760" y="17481"/>
                                <a:ext cx="12159" cy="477"/>
                              </a:xfrm>
                              <a:prstGeom prst="rect">
                                <a:avLst/>
                              </a:prstGeom>
                              <a:noFill/>
                              <a:ln>
                                <a:noFill/>
                              </a:ln>
                            </wps:spPr>
                            <wps:txbx>
                              <w:txbxContent>
                                <w:p w14:paraId="177AA54B" w14:textId="77777777" w:rsidR="00DC1CDB" w:rsidRDefault="00DC1CDB" w:rsidP="00DC1CDB">
                                  <w:pPr>
                                    <w:pStyle w:val="1"/>
                                    <w:rPr>
                                      <w:sz w:val="36"/>
                                    </w:rPr>
                                  </w:pPr>
                                </w:p>
                                <w:p w14:paraId="5723F307" w14:textId="77777777" w:rsidR="00DC1CDB" w:rsidRDefault="00DC1CDB" w:rsidP="00DC1CDB">
                                  <w:pPr>
                                    <w:rPr>
                                      <w:lang w:eastAsia="en-US" w:bidi="en-US"/>
                                    </w:rPr>
                                  </w:pPr>
                                </w:p>
                                <w:p w14:paraId="192F4A02" w14:textId="77777777" w:rsidR="00DC1CDB" w:rsidRDefault="00DC1CDB" w:rsidP="00DC1CDB">
                                  <w:pPr>
                                    <w:rPr>
                                      <w:lang w:eastAsia="en-US" w:bidi="en-US"/>
                                    </w:rPr>
                                  </w:pPr>
                                </w:p>
                                <w:p w14:paraId="4636E8DF" w14:textId="77777777" w:rsidR="00DC1CDB" w:rsidRDefault="00DC1CDB" w:rsidP="00DC1CDB">
                                  <w:pPr>
                                    <w:rPr>
                                      <w:lang w:eastAsia="en-US" w:bidi="en-US"/>
                                    </w:rPr>
                                  </w:pPr>
                                </w:p>
                                <w:p w14:paraId="43908B0D" w14:textId="77777777" w:rsidR="00DC1CDB" w:rsidRDefault="00DC1CDB" w:rsidP="00DC1CDB">
                                  <w:pPr>
                                    <w:rPr>
                                      <w:lang w:eastAsia="en-US" w:bidi="en-US"/>
                                    </w:rPr>
                                  </w:pPr>
                                </w:p>
                                <w:p w14:paraId="1B335BF9" w14:textId="77777777" w:rsidR="00DC1CDB" w:rsidRDefault="00DC1CDB" w:rsidP="00DC1CDB">
                                  <w:pPr>
                                    <w:rPr>
                                      <w:lang w:eastAsia="en-US" w:bidi="en-US"/>
                                    </w:rPr>
                                  </w:pPr>
                                </w:p>
                                <w:p w14:paraId="1C5C28AA" w14:textId="77777777" w:rsidR="00DC1CDB" w:rsidRDefault="00DC1CDB" w:rsidP="00DC1CDB">
                                  <w:pPr>
                                    <w:rPr>
                                      <w:lang w:eastAsia="en-US" w:bidi="en-US"/>
                                    </w:rPr>
                                  </w:pPr>
                                </w:p>
                                <w:p w14:paraId="1690C6FF" w14:textId="77777777" w:rsidR="00DC1CDB" w:rsidRDefault="00DC1CDB" w:rsidP="00DC1CDB">
                                  <w:pPr>
                                    <w:rPr>
                                      <w:lang w:eastAsia="en-US" w:bidi="en-US"/>
                                    </w:rPr>
                                  </w:pPr>
                                </w:p>
                                <w:p w14:paraId="4B2ED1D1" w14:textId="77777777" w:rsidR="00DC1CDB" w:rsidRDefault="00DC1CDB" w:rsidP="00DC1CDB">
                                  <w:pPr>
                                    <w:rPr>
                                      <w:lang w:eastAsia="en-US" w:bidi="en-US"/>
                                    </w:rPr>
                                  </w:pPr>
                                </w:p>
                                <w:p w14:paraId="5E342D12" w14:textId="77777777" w:rsidR="00DC1CDB" w:rsidRDefault="00DC1CDB" w:rsidP="00DC1CDB">
                                  <w:pPr>
                                    <w:rPr>
                                      <w:lang w:eastAsia="en-US" w:bidi="en-US"/>
                                    </w:rPr>
                                  </w:pPr>
                                </w:p>
                                <w:p w14:paraId="12B1E5D5" w14:textId="77777777" w:rsidR="00DC1CDB" w:rsidRDefault="00DC1CDB" w:rsidP="00DC1CDB">
                                  <w:pPr>
                                    <w:rPr>
                                      <w:lang w:eastAsia="en-US" w:bidi="en-US"/>
                                    </w:rPr>
                                  </w:pPr>
                                </w:p>
                                <w:p w14:paraId="4DCACB22" w14:textId="77777777" w:rsidR="00DC1CDB" w:rsidRDefault="00DC1CDB" w:rsidP="00DC1CDB">
                                  <w:pPr>
                                    <w:rPr>
                                      <w:lang w:eastAsia="en-US" w:bidi="en-US"/>
                                    </w:rPr>
                                  </w:pPr>
                                </w:p>
                                <w:p w14:paraId="77DFBE60" w14:textId="77777777" w:rsidR="00DC1CDB" w:rsidRDefault="00DC1CDB" w:rsidP="00DC1CDB">
                                  <w:pPr>
                                    <w:rPr>
                                      <w:lang w:eastAsia="en-US" w:bidi="en-US"/>
                                    </w:rPr>
                                  </w:pPr>
                                </w:p>
                                <w:p w14:paraId="5D975FB6" w14:textId="77777777" w:rsidR="00DC1CDB" w:rsidRDefault="00DC1CDB" w:rsidP="00DC1CDB">
                                  <w:pPr>
                                    <w:rPr>
                                      <w:lang w:eastAsia="en-US" w:bidi="en-US"/>
                                    </w:rPr>
                                  </w:pPr>
                                </w:p>
                                <w:p w14:paraId="133FA642" w14:textId="77777777" w:rsidR="00DC1CDB" w:rsidRDefault="00DC1CDB" w:rsidP="00DC1CDB">
                                  <w:pPr>
                                    <w:rPr>
                                      <w:lang w:eastAsia="en-US" w:bidi="en-US"/>
                                    </w:rPr>
                                  </w:pPr>
                                </w:p>
                                <w:p w14:paraId="0BD9DCFD" w14:textId="77777777" w:rsidR="00DC1CDB" w:rsidRDefault="00DC1CDB" w:rsidP="00DC1CDB">
                                  <w:pPr>
                                    <w:rPr>
                                      <w:lang w:eastAsia="en-US" w:bidi="en-US"/>
                                    </w:rPr>
                                  </w:pPr>
                                </w:p>
                                <w:p w14:paraId="3FFF936D" w14:textId="77777777" w:rsidR="00DC1CDB" w:rsidRDefault="00DC1CDB" w:rsidP="00DC1CDB">
                                  <w:pPr>
                                    <w:rPr>
                                      <w:lang w:eastAsia="en-US" w:bidi="en-US"/>
                                    </w:rPr>
                                  </w:pPr>
                                </w:p>
                                <w:p w14:paraId="4AC79B4F" w14:textId="77777777" w:rsidR="00DC1CDB" w:rsidRDefault="00DC1CDB" w:rsidP="00DC1CDB">
                                  <w:pPr>
                                    <w:rPr>
                                      <w:lang w:eastAsia="en-US" w:bidi="en-US"/>
                                    </w:rPr>
                                  </w:pPr>
                                </w:p>
                                <w:p w14:paraId="669DEFF3" w14:textId="77777777" w:rsidR="00DC1CDB" w:rsidRDefault="00DC1CDB" w:rsidP="00DC1CDB">
                                  <w:pPr>
                                    <w:rPr>
                                      <w:lang w:eastAsia="en-US" w:bidi="en-US"/>
                                    </w:rPr>
                                  </w:pPr>
                                </w:p>
                                <w:p w14:paraId="540B3DB4" w14:textId="77777777" w:rsidR="00DC1CDB" w:rsidRDefault="00DC1CDB" w:rsidP="00DC1CDB">
                                  <w:pPr>
                                    <w:rPr>
                                      <w:lang w:eastAsia="en-US" w:bidi="en-US"/>
                                    </w:rPr>
                                  </w:pPr>
                                </w:p>
                                <w:p w14:paraId="4E4B08F8" w14:textId="77777777" w:rsidR="00DC1CDB" w:rsidRDefault="00DC1CDB" w:rsidP="00DC1CDB">
                                  <w:pPr>
                                    <w:rPr>
                                      <w:lang w:eastAsia="en-US" w:bidi="en-US"/>
                                    </w:rPr>
                                  </w:pPr>
                                </w:p>
                                <w:p w14:paraId="2FA3DF1F" w14:textId="77777777" w:rsidR="00DC1CDB" w:rsidRDefault="00DC1CDB" w:rsidP="00DC1CDB">
                                  <w:pPr>
                                    <w:rPr>
                                      <w:lang w:eastAsia="en-US" w:bidi="en-US"/>
                                    </w:rPr>
                                  </w:pPr>
                                </w:p>
                                <w:p w14:paraId="3CB3779C" w14:textId="77777777" w:rsidR="00DC1CDB" w:rsidRDefault="00DC1CDB" w:rsidP="00DC1CDB">
                                  <w:pPr>
                                    <w:rPr>
                                      <w:lang w:eastAsia="en-US" w:bidi="en-US"/>
                                    </w:rPr>
                                  </w:pPr>
                                </w:p>
                                <w:p w14:paraId="4C008339" w14:textId="77777777" w:rsidR="00DC1CDB" w:rsidRDefault="00DC1CDB" w:rsidP="00DC1CDB">
                                  <w:pPr>
                                    <w:rPr>
                                      <w:lang w:eastAsia="en-US" w:bidi="en-US"/>
                                    </w:rPr>
                                  </w:pPr>
                                </w:p>
                                <w:p w14:paraId="4AB6FC98" w14:textId="77777777" w:rsidR="00DC1CDB" w:rsidRDefault="00DC1CDB" w:rsidP="00DC1CDB">
                                  <w:pPr>
                                    <w:rPr>
                                      <w:lang w:eastAsia="en-US" w:bidi="en-US"/>
                                    </w:rPr>
                                  </w:pPr>
                                </w:p>
                                <w:p w14:paraId="690539B8" w14:textId="77777777" w:rsidR="00DC1CDB" w:rsidRDefault="00DC1CDB" w:rsidP="00DC1CDB">
                                  <w:pPr>
                                    <w:rPr>
                                      <w:lang w:eastAsia="en-US" w:bidi="en-US"/>
                                    </w:rPr>
                                  </w:pPr>
                                </w:p>
                                <w:p w14:paraId="08843445" w14:textId="77777777" w:rsidR="00DC1CDB" w:rsidRDefault="00DC1CDB" w:rsidP="00DC1CDB">
                                  <w:pPr>
                                    <w:rPr>
                                      <w:lang w:eastAsia="en-US" w:bidi="en-US"/>
                                    </w:rPr>
                                  </w:pPr>
                                </w:p>
                                <w:p w14:paraId="52D5E82C" w14:textId="77777777" w:rsidR="00DC1CDB" w:rsidRDefault="00DC1CDB" w:rsidP="00DC1CDB">
                                  <w:pPr>
                                    <w:rPr>
                                      <w:lang w:eastAsia="en-US" w:bidi="en-US"/>
                                    </w:rPr>
                                  </w:pPr>
                                </w:p>
                                <w:p w14:paraId="7338C728" w14:textId="77777777" w:rsidR="00DC1CDB" w:rsidRDefault="00DC1CDB" w:rsidP="00DC1CDB">
                                  <w:pPr>
                                    <w:rPr>
                                      <w:lang w:eastAsia="en-US" w:bidi="en-US"/>
                                    </w:rPr>
                                  </w:pPr>
                                </w:p>
                                <w:p w14:paraId="643D4E4D" w14:textId="77777777" w:rsidR="00DC1CDB" w:rsidRDefault="00DC1CDB" w:rsidP="00DC1CDB">
                                  <w:pPr>
                                    <w:rPr>
                                      <w:lang w:eastAsia="en-US" w:bidi="en-US"/>
                                    </w:rPr>
                                  </w:pPr>
                                </w:p>
                                <w:p w14:paraId="1EF1DB15" w14:textId="77777777" w:rsidR="00DC1CDB" w:rsidRDefault="00DC1CDB" w:rsidP="00DC1CDB">
                                  <w:pPr>
                                    <w:rPr>
                                      <w:lang w:eastAsia="en-US" w:bidi="en-US"/>
                                    </w:rPr>
                                  </w:pPr>
                                </w:p>
                                <w:p w14:paraId="3F6E78D0" w14:textId="77777777" w:rsidR="00DC1CDB" w:rsidRDefault="00DC1CDB" w:rsidP="00DC1CDB">
                                  <w:pPr>
                                    <w:rPr>
                                      <w:lang w:eastAsia="en-US" w:bidi="en-US"/>
                                    </w:rPr>
                                  </w:pPr>
                                </w:p>
                                <w:p w14:paraId="0C1DA8A5" w14:textId="77777777" w:rsidR="00DC1CDB" w:rsidRDefault="00DC1CDB" w:rsidP="00DC1CDB">
                                  <w:pPr>
                                    <w:rPr>
                                      <w:lang w:eastAsia="en-US" w:bidi="en-US"/>
                                    </w:rPr>
                                  </w:pPr>
                                </w:p>
                                <w:p w14:paraId="68DB76B0" w14:textId="77777777" w:rsidR="00DC1CDB" w:rsidRDefault="00DC1CDB" w:rsidP="00DC1CDB">
                                  <w:pPr>
                                    <w:rPr>
                                      <w:lang w:eastAsia="en-US" w:bidi="en-US"/>
                                    </w:rPr>
                                  </w:pPr>
                                </w:p>
                                <w:p w14:paraId="46653958" w14:textId="77777777" w:rsidR="00DC1CDB" w:rsidRDefault="00DC1CDB" w:rsidP="00DC1CDB">
                                  <w:pPr>
                                    <w:rPr>
                                      <w:lang w:eastAsia="en-US" w:bidi="en-US"/>
                                    </w:rPr>
                                  </w:pPr>
                                </w:p>
                                <w:p w14:paraId="3455C507" w14:textId="77777777" w:rsidR="00DC1CDB" w:rsidRDefault="00DC1CDB" w:rsidP="00DC1CDB">
                                  <w:pPr>
                                    <w:rPr>
                                      <w:lang w:eastAsia="en-US" w:bidi="en-US"/>
                                    </w:rPr>
                                  </w:pPr>
                                </w:p>
                                <w:p w14:paraId="59747223" w14:textId="77777777" w:rsidR="00DC1CDB" w:rsidRDefault="00DC1CDB" w:rsidP="00DC1CDB">
                                  <w:pPr>
                                    <w:rPr>
                                      <w:lang w:eastAsia="en-US" w:bidi="en-US"/>
                                    </w:rPr>
                                  </w:pPr>
                                </w:p>
                                <w:p w14:paraId="634B8553" w14:textId="77777777" w:rsidR="00DC1CDB" w:rsidRDefault="00DC1CDB" w:rsidP="00DC1CDB">
                                  <w:pPr>
                                    <w:rPr>
                                      <w:lang w:eastAsia="en-US" w:bidi="en-US"/>
                                    </w:rPr>
                                  </w:pPr>
                                </w:p>
                                <w:p w14:paraId="6346AE79" w14:textId="77777777" w:rsidR="00DC1CDB" w:rsidRDefault="00DC1CDB" w:rsidP="00DC1CDB">
                                  <w:pPr>
                                    <w:rPr>
                                      <w:lang w:eastAsia="en-US" w:bidi="en-US"/>
                                    </w:rPr>
                                  </w:pPr>
                                </w:p>
                                <w:p w14:paraId="29A03252" w14:textId="77777777" w:rsidR="00DC1CDB" w:rsidRDefault="00DC1CDB" w:rsidP="00DC1CDB">
                                  <w:pPr>
                                    <w:rPr>
                                      <w:lang w:eastAsia="en-US" w:bidi="en-US"/>
                                    </w:rPr>
                                  </w:pPr>
                                </w:p>
                                <w:p w14:paraId="01B74FE1" w14:textId="77777777" w:rsidR="00DC1CDB" w:rsidRDefault="00DC1CDB" w:rsidP="00DC1CDB">
                                  <w:pPr>
                                    <w:rPr>
                                      <w:lang w:eastAsia="en-US" w:bidi="en-US"/>
                                    </w:rPr>
                                  </w:pPr>
                                </w:p>
                                <w:p w14:paraId="70802747" w14:textId="77777777" w:rsidR="00DC1CDB" w:rsidRDefault="00DC1CDB" w:rsidP="00DC1CDB">
                                  <w:pPr>
                                    <w:rPr>
                                      <w:lang w:eastAsia="en-US" w:bidi="en-US"/>
                                    </w:rPr>
                                  </w:pPr>
                                </w:p>
                                <w:p w14:paraId="7F6FC601" w14:textId="77777777" w:rsidR="00DC1CDB" w:rsidRDefault="00DC1CDB" w:rsidP="00DC1CDB">
                                  <w:pPr>
                                    <w:rPr>
                                      <w:lang w:eastAsia="en-US" w:bidi="en-US"/>
                                    </w:rPr>
                                  </w:pPr>
                                </w:p>
                                <w:p w14:paraId="7E0C04D4" w14:textId="77777777" w:rsidR="00DC1CDB" w:rsidRDefault="00DC1CDB" w:rsidP="00DC1CDB">
                                  <w:pPr>
                                    <w:rPr>
                                      <w:lang w:eastAsia="en-US" w:bidi="en-US"/>
                                    </w:rPr>
                                  </w:pPr>
                                </w:p>
                                <w:p w14:paraId="2E222B95" w14:textId="77777777" w:rsidR="00DC1CDB" w:rsidRDefault="00DC1CDB" w:rsidP="00DC1CDB">
                                  <w:pPr>
                                    <w:rPr>
                                      <w:lang w:eastAsia="en-US" w:bidi="en-US"/>
                                    </w:rPr>
                                  </w:pPr>
                                </w:p>
                                <w:p w14:paraId="6FEEC2A0" w14:textId="77777777" w:rsidR="00DC1CDB" w:rsidRDefault="00DC1CDB" w:rsidP="00DC1CDB">
                                  <w:pPr>
                                    <w:rPr>
                                      <w:lang w:eastAsia="en-US" w:bidi="en-US"/>
                                    </w:rPr>
                                  </w:pPr>
                                </w:p>
                                <w:p w14:paraId="35AD699D" w14:textId="77777777" w:rsidR="00DC1CDB" w:rsidRDefault="00DC1CDB" w:rsidP="00DC1CDB">
                                  <w:pPr>
                                    <w:rPr>
                                      <w:lang w:eastAsia="en-US" w:bidi="en-US"/>
                                    </w:rPr>
                                  </w:pPr>
                                </w:p>
                                <w:p w14:paraId="58B97EAE" w14:textId="77777777" w:rsidR="00DC1CDB" w:rsidRDefault="00DC1CDB" w:rsidP="00DC1CDB">
                                  <w:pPr>
                                    <w:rPr>
                                      <w:lang w:eastAsia="en-US" w:bidi="en-US"/>
                                    </w:rPr>
                                  </w:pPr>
                                </w:p>
                                <w:p w14:paraId="5F3DC076" w14:textId="77777777" w:rsidR="00DC1CDB" w:rsidRDefault="00DC1CDB" w:rsidP="00DC1CDB">
                                  <w:pPr>
                                    <w:rPr>
                                      <w:lang w:eastAsia="en-US" w:bidi="en-US"/>
                                    </w:rPr>
                                  </w:pPr>
                                </w:p>
                                <w:p w14:paraId="5F0D543E" w14:textId="77777777" w:rsidR="00DC1CDB" w:rsidRDefault="00DC1CDB" w:rsidP="00DC1CDB">
                                  <w:pPr>
                                    <w:rPr>
                                      <w:lang w:eastAsia="en-US" w:bidi="en-US"/>
                                    </w:rPr>
                                  </w:pPr>
                                </w:p>
                                <w:p w14:paraId="1D65C583" w14:textId="77777777" w:rsidR="00DC1CDB" w:rsidRDefault="00DC1CDB" w:rsidP="00DC1CDB">
                                  <w:pPr>
                                    <w:rPr>
                                      <w:lang w:eastAsia="en-US" w:bidi="en-US"/>
                                    </w:rPr>
                                  </w:pPr>
                                </w:p>
                                <w:p w14:paraId="6456F726" w14:textId="77777777" w:rsidR="00DC1CDB" w:rsidRDefault="00DC1CDB" w:rsidP="00DC1CDB">
                                  <w:pPr>
                                    <w:rPr>
                                      <w:lang w:eastAsia="en-US" w:bidi="en-US"/>
                                    </w:rPr>
                                  </w:pPr>
                                </w:p>
                                <w:p w14:paraId="77544E5C" w14:textId="77777777" w:rsidR="00DC1CDB" w:rsidRDefault="00DC1CDB" w:rsidP="00DC1CDB">
                                  <w:pPr>
                                    <w:rPr>
                                      <w:lang w:eastAsia="en-US" w:bidi="en-US"/>
                                    </w:rPr>
                                  </w:pPr>
                                </w:p>
                                <w:p w14:paraId="784F0C4A" w14:textId="77777777" w:rsidR="00DC1CDB" w:rsidRDefault="00DC1CDB" w:rsidP="00DC1CDB">
                                  <w:pPr>
                                    <w:rPr>
                                      <w:lang w:eastAsia="en-US" w:bidi="en-US"/>
                                    </w:rPr>
                                  </w:pPr>
                                </w:p>
                                <w:p w14:paraId="0B97703E" w14:textId="77777777" w:rsidR="00DC1CDB" w:rsidRDefault="00DC1CDB" w:rsidP="00DC1CDB">
                                  <w:pPr>
                                    <w:rPr>
                                      <w:lang w:eastAsia="en-US" w:bidi="en-US"/>
                                    </w:rPr>
                                  </w:pPr>
                                </w:p>
                                <w:p w14:paraId="4BB9A9A7" w14:textId="77777777" w:rsidR="00DC1CDB" w:rsidRDefault="00DC1CDB" w:rsidP="00DC1CDB">
                                  <w:pPr>
                                    <w:rPr>
                                      <w:lang w:eastAsia="en-US" w:bidi="en-US"/>
                                    </w:rPr>
                                  </w:pPr>
                                </w:p>
                                <w:p w14:paraId="2CAE4F2D" w14:textId="77777777" w:rsidR="00DC1CDB" w:rsidRDefault="00DC1CDB" w:rsidP="00DC1CDB">
                                  <w:pPr>
                                    <w:rPr>
                                      <w:lang w:eastAsia="en-US" w:bidi="en-US"/>
                                    </w:rPr>
                                  </w:pPr>
                                </w:p>
                                <w:p w14:paraId="36202D37" w14:textId="77777777" w:rsidR="00DC1CDB" w:rsidRDefault="00DC1CDB" w:rsidP="00DC1CDB">
                                  <w:pPr>
                                    <w:rPr>
                                      <w:lang w:eastAsia="en-US" w:bidi="en-US"/>
                                    </w:rPr>
                                  </w:pPr>
                                </w:p>
                                <w:p w14:paraId="0B7375D8" w14:textId="77777777" w:rsidR="00DC1CDB" w:rsidRDefault="00DC1CDB" w:rsidP="00DC1CDB">
                                  <w:pPr>
                                    <w:rPr>
                                      <w:lang w:eastAsia="en-US" w:bidi="en-US"/>
                                    </w:rPr>
                                  </w:pPr>
                                </w:p>
                                <w:p w14:paraId="677C914B" w14:textId="77777777" w:rsidR="00DC1CDB" w:rsidRDefault="00DC1CDB" w:rsidP="00DC1CDB">
                                  <w:pPr>
                                    <w:rPr>
                                      <w:lang w:eastAsia="en-US" w:bidi="en-US"/>
                                    </w:rPr>
                                  </w:pPr>
                                </w:p>
                                <w:p w14:paraId="30DEE26F" w14:textId="77777777" w:rsidR="00DC1CDB" w:rsidRDefault="00DC1CDB" w:rsidP="00DC1CDB">
                                  <w:pPr>
                                    <w:rPr>
                                      <w:lang w:eastAsia="en-US" w:bidi="en-US"/>
                                    </w:rPr>
                                  </w:pPr>
                                </w:p>
                                <w:p w14:paraId="71A17D49" w14:textId="77777777" w:rsidR="00DC1CDB" w:rsidRDefault="00DC1CDB" w:rsidP="00DC1CDB">
                                  <w:pPr>
                                    <w:rPr>
                                      <w:lang w:eastAsia="en-US" w:bidi="en-US"/>
                                    </w:rPr>
                                  </w:pPr>
                                </w:p>
                                <w:p w14:paraId="5B5045DD" w14:textId="77777777" w:rsidR="00DC1CDB" w:rsidRDefault="00DC1CDB" w:rsidP="00DC1CDB">
                                  <w:pPr>
                                    <w:rPr>
                                      <w:lang w:eastAsia="en-US" w:bidi="en-US"/>
                                    </w:rPr>
                                  </w:pPr>
                                </w:p>
                                <w:p w14:paraId="3195224D" w14:textId="77777777" w:rsidR="00DC1CDB" w:rsidRDefault="00DC1CDB" w:rsidP="00DC1CDB">
                                  <w:pPr>
                                    <w:rPr>
                                      <w:lang w:eastAsia="en-US" w:bidi="en-US"/>
                                    </w:rPr>
                                  </w:pPr>
                                </w:p>
                                <w:p w14:paraId="4151B6D8" w14:textId="77777777" w:rsidR="00DC1CDB" w:rsidRDefault="00DC1CDB" w:rsidP="00DC1CDB">
                                  <w:pPr>
                                    <w:rPr>
                                      <w:lang w:eastAsia="en-US" w:bidi="en-US"/>
                                    </w:rPr>
                                  </w:pPr>
                                </w:p>
                                <w:p w14:paraId="76E05242" w14:textId="77777777" w:rsidR="00DC1CDB" w:rsidRDefault="00DC1CDB" w:rsidP="00DC1CDB">
                                  <w:pPr>
                                    <w:rPr>
                                      <w:lang w:eastAsia="en-US" w:bidi="en-US"/>
                                    </w:rPr>
                                  </w:pPr>
                                </w:p>
                                <w:p w14:paraId="16C0AD5C" w14:textId="77777777" w:rsidR="00DC1CDB" w:rsidRDefault="00DC1CDB" w:rsidP="00DC1CDB">
                                  <w:pPr>
                                    <w:rPr>
                                      <w:lang w:eastAsia="en-US" w:bidi="en-US"/>
                                    </w:rPr>
                                  </w:pPr>
                                </w:p>
                              </w:txbxContent>
                            </wps:txbx>
                            <wps:bodyPr rot="0" vert="horz" wrap="square" lIns="12700" tIns="12700" rIns="12700" bIns="12700" anchor="t" anchorCtr="0" upright="1">
                              <a:noAutofit/>
                            </wps:bodyPr>
                          </wps:wsp>
                          <wps:wsp>
                            <wps:cNvPr id="22" name="Прямая соединительная линия 22"/>
                            <wps:cNvCnPr/>
                            <wps:spPr bwMode="auto">
                              <a:xfrm>
                                <a:off x="12" y="18233"/>
                                <a:ext cx="19967" cy="1"/>
                              </a:xfrm>
                              <a:prstGeom prst="line">
                                <a:avLst/>
                              </a:prstGeom>
                              <a:noFill/>
                              <a:ln w="25400">
                                <a:solidFill>
                                  <a:srgbClr val="000000"/>
                                </a:solidFill>
                                <a:round/>
                                <a:headEnd/>
                                <a:tailEnd/>
                              </a:ln>
                            </wps:spPr>
                            <wps:bodyPr/>
                          </wps:wsp>
                          <wps:wsp>
                            <wps:cNvPr id="23" name="Прямая соединительная линия 23"/>
                            <wps:cNvCnPr/>
                            <wps:spPr bwMode="auto">
                              <a:xfrm>
                                <a:off x="25" y="17881"/>
                                <a:ext cx="7621" cy="1"/>
                              </a:xfrm>
                              <a:prstGeom prst="line">
                                <a:avLst/>
                              </a:prstGeom>
                              <a:noFill/>
                              <a:ln w="25400">
                                <a:solidFill>
                                  <a:srgbClr val="000000"/>
                                </a:solidFill>
                                <a:round/>
                                <a:headEnd/>
                                <a:tailEnd/>
                              </a:ln>
                            </wps:spPr>
                            <wps:bodyPr/>
                          </wps:wsp>
                          <wps:wsp>
                            <wps:cNvPr id="24" name="Прямая соединительная линия 24"/>
                            <wps:cNvCnPr/>
                            <wps:spPr bwMode="auto">
                              <a:xfrm>
                                <a:off x="10" y="17526"/>
                                <a:ext cx="7621" cy="1"/>
                              </a:xfrm>
                              <a:prstGeom prst="line">
                                <a:avLst/>
                              </a:prstGeom>
                              <a:noFill/>
                              <a:ln w="12700">
                                <a:solidFill>
                                  <a:srgbClr val="000000"/>
                                </a:solidFill>
                                <a:round/>
                                <a:headEnd/>
                                <a:tailEnd/>
                              </a:ln>
                            </wps:spPr>
                            <wps:bodyPr/>
                          </wps:wsp>
                          <wps:wsp>
                            <wps:cNvPr id="25" name="Прямая соединительная линия 25"/>
                            <wps:cNvCnPr/>
                            <wps:spPr bwMode="auto">
                              <a:xfrm>
                                <a:off x="10" y="18938"/>
                                <a:ext cx="7621" cy="1"/>
                              </a:xfrm>
                              <a:prstGeom prst="line">
                                <a:avLst/>
                              </a:prstGeom>
                              <a:noFill/>
                              <a:ln w="12700">
                                <a:solidFill>
                                  <a:srgbClr val="000000"/>
                                </a:solidFill>
                                <a:round/>
                                <a:headEnd/>
                                <a:tailEnd/>
                              </a:ln>
                            </wps:spPr>
                            <wps:bodyPr/>
                          </wps:wsp>
                          <wps:wsp>
                            <wps:cNvPr id="26" name="Прямая соединительная линия 26"/>
                            <wps:cNvCnPr/>
                            <wps:spPr bwMode="auto">
                              <a:xfrm>
                                <a:off x="10" y="18583"/>
                                <a:ext cx="7621" cy="1"/>
                              </a:xfrm>
                              <a:prstGeom prst="line">
                                <a:avLst/>
                              </a:prstGeom>
                              <a:noFill/>
                              <a:ln w="12700">
                                <a:solidFill>
                                  <a:srgbClr val="000000"/>
                                </a:solidFill>
                                <a:round/>
                                <a:headEnd/>
                                <a:tailEnd/>
                              </a:ln>
                            </wps:spPr>
                            <wps:bodyPr/>
                          </wps:wsp>
                          <wpg:grpSp>
                            <wpg:cNvPr id="27" name="Группа 27"/>
                            <wpg:cNvGrpSpPr/>
                            <wpg:grpSpPr bwMode="auto">
                              <a:xfrm>
                                <a:off x="39" y="18267"/>
                                <a:ext cx="4801" cy="310"/>
                                <a:chOff x="0" y="0"/>
                                <a:chExt cx="19999" cy="20000"/>
                              </a:xfrm>
                            </wpg:grpSpPr>
                            <wps:wsp>
                              <wps:cNvPr id="28" name="Прямоугольник 28"/>
                              <wps:cNvSpPr>
                                <a:spLocks noChangeArrowheads="1"/>
                              </wps:cNvSpPr>
                              <wps:spPr bwMode="auto">
                                <a:xfrm>
                                  <a:off x="0" y="0"/>
                                  <a:ext cx="8856" cy="20000"/>
                                </a:xfrm>
                                <a:prstGeom prst="rect">
                                  <a:avLst/>
                                </a:prstGeom>
                                <a:noFill/>
                                <a:ln>
                                  <a:noFill/>
                                </a:ln>
                              </wps:spPr>
                              <wps:txbx>
                                <w:txbxContent>
                                  <w:p w14:paraId="1100B832" w14:textId="77777777" w:rsidR="00DC1CDB" w:rsidRPr="005D5F4E" w:rsidRDefault="00DC1CDB" w:rsidP="009C2CEE">
                                    <w:pPr>
                                      <w:pStyle w:val="af3"/>
                                      <w:jc w:val="left"/>
                                    </w:pPr>
                                    <w:r w:rsidRPr="005D5F4E">
                                      <w:t>Разраб.</w:t>
                                    </w:r>
                                  </w:p>
                                </w:txbxContent>
                              </wps:txbx>
                              <wps:bodyPr rot="0" vert="horz" wrap="square" lIns="12700" tIns="12700" rIns="12700" bIns="12700" anchor="t" anchorCtr="0" upright="1">
                                <a:noAutofit/>
                              </wps:bodyPr>
                            </wps:wsp>
                            <wps:wsp>
                              <wps:cNvPr id="29" name="Прямоугольник 29"/>
                              <wps:cNvSpPr>
                                <a:spLocks noChangeArrowheads="1"/>
                              </wps:cNvSpPr>
                              <wps:spPr bwMode="auto">
                                <a:xfrm>
                                  <a:off x="9281" y="0"/>
                                  <a:ext cx="10718" cy="20000"/>
                                </a:xfrm>
                                <a:prstGeom prst="rect">
                                  <a:avLst/>
                                </a:prstGeom>
                                <a:noFill/>
                                <a:ln>
                                  <a:noFill/>
                                </a:ln>
                              </wps:spPr>
                              <wps:txbx>
                                <w:txbxContent>
                                  <w:sdt>
                                    <w:sdtPr>
                                      <w:alias w:val="Автор"/>
                                      <w:tag w:val=""/>
                                      <w:id w:val="1074094874"/>
                                      <w:dataBinding w:prefixMappings="xmlns:ns0='http://purl.org/dc/elements/1.1/' xmlns:ns1='http://schemas.openxmlformats.org/package/2006/metadata/core-properties' " w:xpath="/ns1:coreProperties[1]/ns0:creator[1]" w:storeItemID="{6C3C8BC8-F283-45AE-878A-BAB7291924A1}"/>
                                      <w:text/>
                                    </w:sdtPr>
                                    <w:sdtEndPr/>
                                    <w:sdtContent>
                                      <w:p w14:paraId="1D9382F0" w14:textId="2C57ABEB" w:rsidR="00DC1CDB" w:rsidRDefault="006C7F82" w:rsidP="005D5F4E">
                                        <w:pPr>
                                          <w:pStyle w:val="af2"/>
                                          <w:rPr>
                                            <w:lang w:val="ru-RU"/>
                                          </w:rPr>
                                        </w:pPr>
                                        <w:r>
                                          <w:t>Краснов А. С.</w:t>
                                        </w:r>
                                      </w:p>
                                    </w:sdtContent>
                                  </w:sdt>
                                </w:txbxContent>
                              </wps:txbx>
                              <wps:bodyPr rot="0" vert="horz" wrap="square" lIns="12700" tIns="12700" rIns="12700" bIns="12700" anchor="t" anchorCtr="0" upright="1">
                                <a:noAutofit/>
                              </wps:bodyPr>
                            </wps:wsp>
                          </wpg:grpSp>
                          <wpg:grpSp>
                            <wpg:cNvPr id="30" name="Группа 30"/>
                            <wpg:cNvGrpSpPr/>
                            <wpg:grpSpPr bwMode="auto">
                              <a:xfrm>
                                <a:off x="39" y="18614"/>
                                <a:ext cx="4801" cy="309"/>
                                <a:chOff x="0" y="0"/>
                                <a:chExt cx="19999" cy="20000"/>
                              </a:xfrm>
                            </wpg:grpSpPr>
                            <wps:wsp>
                              <wps:cNvPr id="31" name="Прямоугольник 31"/>
                              <wps:cNvSpPr>
                                <a:spLocks noChangeArrowheads="1"/>
                              </wps:cNvSpPr>
                              <wps:spPr bwMode="auto">
                                <a:xfrm>
                                  <a:off x="0" y="0"/>
                                  <a:ext cx="8856" cy="20000"/>
                                </a:xfrm>
                                <a:prstGeom prst="rect">
                                  <a:avLst/>
                                </a:prstGeom>
                                <a:noFill/>
                                <a:ln>
                                  <a:noFill/>
                                </a:ln>
                              </wps:spPr>
                              <wps:txbx>
                                <w:txbxContent>
                                  <w:p w14:paraId="54C3C971" w14:textId="77777777" w:rsidR="00DC1CDB" w:rsidRPr="005D5F4E" w:rsidRDefault="00DC1CDB" w:rsidP="009C2CEE">
                                    <w:pPr>
                                      <w:pStyle w:val="af3"/>
                                      <w:jc w:val="both"/>
                                    </w:pPr>
                                    <w:r w:rsidRPr="005D5F4E">
                                      <w:t>Провер.</w:t>
                                    </w:r>
                                  </w:p>
                                </w:txbxContent>
                              </wps:txbx>
                              <wps:bodyPr rot="0" vert="horz" wrap="square" lIns="12700" tIns="12700" rIns="12700" bIns="12700" anchor="t" anchorCtr="0" upright="1">
                                <a:noAutofit/>
                              </wps:bodyPr>
                            </wps:wsp>
                            <wps:wsp>
                              <wps:cNvPr id="32" name="Прямоугольник 32"/>
                              <wps:cNvSpPr>
                                <a:spLocks noChangeArrowheads="1"/>
                              </wps:cNvSpPr>
                              <wps:spPr bwMode="auto">
                                <a:xfrm>
                                  <a:off x="9281" y="0"/>
                                  <a:ext cx="10718" cy="20000"/>
                                </a:xfrm>
                                <a:prstGeom prst="rect">
                                  <a:avLst/>
                                </a:prstGeom>
                                <a:noFill/>
                                <a:ln>
                                  <a:noFill/>
                                </a:ln>
                              </wps:spPr>
                              <wps:txbx>
                                <w:txbxContent>
                                  <w:sdt>
                                    <w:sdtPr>
                                      <w:alias w:val="Руководитель"/>
                                      <w:tag w:val=""/>
                                      <w:id w:val="631598760"/>
                                      <w:dataBinding w:prefixMappings="xmlns:ns0='http://schemas.openxmlformats.org/officeDocument/2006/extended-properties' " w:xpath="/ns0:Properties[1]/ns0:Manager[1]" w:storeItemID="{6668398D-A668-4E3E-A5EB-62B293D839F1}"/>
                                      <w:text/>
                                    </w:sdtPr>
                                    <w:sdtEndPr/>
                                    <w:sdtContent>
                                      <w:p w14:paraId="74FBC563" w14:textId="77777777" w:rsidR="00DC1CDB" w:rsidRDefault="005D5F4E" w:rsidP="005D5F4E">
                                        <w:pPr>
                                          <w:pStyle w:val="af2"/>
                                          <w:rPr>
                                            <w:lang w:val="ru-RU"/>
                                          </w:rPr>
                                        </w:pPr>
                                        <w:r w:rsidRPr="005D5F4E">
                                          <w:t>Фатеев Д. И.</w:t>
                                        </w:r>
                                      </w:p>
                                    </w:sdtContent>
                                  </w:sdt>
                                </w:txbxContent>
                              </wps:txbx>
                              <wps:bodyPr rot="0" vert="horz" wrap="square" lIns="12700" tIns="12700" rIns="12700" bIns="12700" anchor="t" anchorCtr="0" upright="1">
                                <a:noAutofit/>
                              </wps:bodyPr>
                            </wps:wsp>
                          </wpg:grpSp>
                          <wpg:grpSp>
                            <wpg:cNvPr id="33" name="Группа 33"/>
                            <wpg:cNvGrpSpPr/>
                            <wpg:grpSpPr bwMode="auto">
                              <a:xfrm>
                                <a:off x="39" y="18969"/>
                                <a:ext cx="4801" cy="309"/>
                                <a:chOff x="0" y="0"/>
                                <a:chExt cx="19999" cy="20000"/>
                              </a:xfrm>
                            </wpg:grpSpPr>
                            <wps:wsp>
                              <wps:cNvPr id="34" name="Прямоугольник 34"/>
                              <wps:cNvSpPr>
                                <a:spLocks noChangeArrowheads="1"/>
                              </wps:cNvSpPr>
                              <wps:spPr bwMode="auto">
                                <a:xfrm>
                                  <a:off x="0" y="0"/>
                                  <a:ext cx="8856" cy="20000"/>
                                </a:xfrm>
                                <a:prstGeom prst="rect">
                                  <a:avLst/>
                                </a:prstGeom>
                                <a:noFill/>
                                <a:ln>
                                  <a:noFill/>
                                </a:ln>
                              </wps:spPr>
                              <wps:txbx>
                                <w:txbxContent>
                                  <w:p w14:paraId="4B40AC4C" w14:textId="77777777" w:rsidR="00DC1CDB" w:rsidRPr="005D5F4E" w:rsidRDefault="00DC1CDB" w:rsidP="009C2CEE">
                                    <w:pPr>
                                      <w:pStyle w:val="af3"/>
                                      <w:jc w:val="left"/>
                                    </w:pPr>
                                    <w:r w:rsidRPr="005D5F4E">
                                      <w:t>Реценз.</w:t>
                                    </w:r>
                                  </w:p>
                                </w:txbxContent>
                              </wps:txbx>
                              <wps:bodyPr rot="0" vert="horz" wrap="square" lIns="12700" tIns="12700" rIns="12700" bIns="12700" anchor="t" anchorCtr="0" upright="1">
                                <a:noAutofit/>
                              </wps:bodyPr>
                            </wps:wsp>
                            <wps:wsp>
                              <wps:cNvPr id="35" name="Прямоугольник 35"/>
                              <wps:cNvSpPr>
                                <a:spLocks noChangeArrowheads="1"/>
                              </wps:cNvSpPr>
                              <wps:spPr bwMode="auto">
                                <a:xfrm>
                                  <a:off x="9281" y="0"/>
                                  <a:ext cx="10718" cy="20000"/>
                                </a:xfrm>
                                <a:prstGeom prst="rect">
                                  <a:avLst/>
                                </a:prstGeom>
                                <a:noFill/>
                                <a:ln>
                                  <a:noFill/>
                                </a:ln>
                              </wps:spPr>
                              <wps:txbx>
                                <w:txbxContent>
                                  <w:sdt>
                                    <w:sdtPr>
                                      <w:alias w:val="Руководитель"/>
                                      <w:tag w:val=""/>
                                      <w:id w:val="324555146"/>
                                      <w:dataBinding w:prefixMappings="xmlns:ns0='http://schemas.openxmlformats.org/officeDocument/2006/extended-properties' " w:xpath="/ns0:Properties[1]/ns0:Manager[1]" w:storeItemID="{6668398D-A668-4E3E-A5EB-62B293D839F1}"/>
                                      <w:text/>
                                    </w:sdtPr>
                                    <w:sdtEndPr/>
                                    <w:sdtContent>
                                      <w:p w14:paraId="37582472" w14:textId="77777777" w:rsidR="00DC1CDB" w:rsidRPr="005D5F4E" w:rsidRDefault="005D5F4E" w:rsidP="005D5F4E">
                                        <w:pPr>
                                          <w:pStyle w:val="af2"/>
                                        </w:pPr>
                                        <w:r>
                                          <w:t>Фатеев Д. И.</w:t>
                                        </w:r>
                                      </w:p>
                                    </w:sdtContent>
                                  </w:sdt>
                                </w:txbxContent>
                              </wps:txbx>
                              <wps:bodyPr rot="0" vert="horz" wrap="square" lIns="12700" tIns="12700" rIns="12700" bIns="12700" anchor="t" anchorCtr="0" upright="1">
                                <a:noAutofit/>
                              </wps:bodyPr>
                            </wps:wsp>
                          </wpg:grpSp>
                          <wpg:grpSp>
                            <wpg:cNvPr id="36" name="Группа 36"/>
                            <wpg:cNvGrpSpPr/>
                            <wpg:grpSpPr bwMode="auto">
                              <a:xfrm>
                                <a:off x="39" y="19314"/>
                                <a:ext cx="4801" cy="310"/>
                                <a:chOff x="0" y="0"/>
                                <a:chExt cx="19999" cy="20000"/>
                              </a:xfrm>
                            </wpg:grpSpPr>
                            <wps:wsp>
                              <wps:cNvPr id="37" name="Прямоугольник 37"/>
                              <wps:cNvSpPr>
                                <a:spLocks noChangeArrowheads="1"/>
                              </wps:cNvSpPr>
                              <wps:spPr bwMode="auto">
                                <a:xfrm>
                                  <a:off x="0" y="0"/>
                                  <a:ext cx="8856" cy="20000"/>
                                </a:xfrm>
                                <a:prstGeom prst="rect">
                                  <a:avLst/>
                                </a:prstGeom>
                                <a:noFill/>
                                <a:ln>
                                  <a:noFill/>
                                </a:ln>
                              </wps:spPr>
                              <wps:txbx>
                                <w:txbxContent>
                                  <w:p w14:paraId="499A61E3" w14:textId="77777777" w:rsidR="00DC1CDB" w:rsidRDefault="00DC1CDB" w:rsidP="009C2CEE">
                                    <w:pPr>
                                      <w:pStyle w:val="af3"/>
                                      <w:jc w:val="left"/>
                                      <w:rPr>
                                        <w:i/>
                                      </w:rPr>
                                    </w:pPr>
                                    <w:r>
                                      <w:t xml:space="preserve">Н. </w:t>
                                    </w:r>
                                    <w:r w:rsidRPr="00915EB5">
                                      <w:rPr>
                                        <w:sz w:val="16"/>
                                        <w:szCs w:val="24"/>
                                      </w:rPr>
                                      <w:t>Контр</w:t>
                                    </w:r>
                                    <w:r>
                                      <w:t>.</w:t>
                                    </w:r>
                                  </w:p>
                                </w:txbxContent>
                              </wps:txbx>
                              <wps:bodyPr rot="0" vert="horz" wrap="square" lIns="12700" tIns="12700" rIns="12700" bIns="12700" anchor="t" anchorCtr="0" upright="1">
                                <a:noAutofit/>
                              </wps:bodyPr>
                            </wps:wsp>
                            <wps:wsp>
                              <wps:cNvPr id="38" name="Прямоугольник 38"/>
                              <wps:cNvSpPr>
                                <a:spLocks noChangeArrowheads="1"/>
                              </wps:cNvSpPr>
                              <wps:spPr bwMode="auto">
                                <a:xfrm>
                                  <a:off x="9281" y="0"/>
                                  <a:ext cx="10718" cy="20000"/>
                                </a:xfrm>
                                <a:prstGeom prst="rect">
                                  <a:avLst/>
                                </a:prstGeom>
                                <a:noFill/>
                                <a:ln>
                                  <a:noFill/>
                                </a:ln>
                              </wps:spPr>
                              <wps:txbx>
                                <w:txbxContent>
                                  <w:p w14:paraId="14D4BAC4" w14:textId="77777777" w:rsidR="00DC1CDB" w:rsidRDefault="00DC1CDB" w:rsidP="00DC1CDB">
                                    <w:pPr>
                                      <w:pStyle w:val="af2"/>
                                      <w:rPr>
                                        <w:rFonts w:ascii="Times New Roman" w:hAnsi="Times New Roman"/>
                                        <w:sz w:val="18"/>
                                      </w:rPr>
                                    </w:pPr>
                                  </w:p>
                                </w:txbxContent>
                              </wps:txbx>
                              <wps:bodyPr rot="0" vert="horz" wrap="square" lIns="12700" tIns="12700" rIns="12700" bIns="12700" anchor="t" anchorCtr="0" upright="1">
                                <a:noAutofit/>
                              </wps:bodyPr>
                            </wps:wsp>
                          </wpg:grpSp>
                          <wpg:grpSp>
                            <wpg:cNvPr id="39" name="Группа 39"/>
                            <wpg:cNvGrpSpPr/>
                            <wpg:grpSpPr bwMode="auto">
                              <a:xfrm>
                                <a:off x="39" y="19660"/>
                                <a:ext cx="4801" cy="309"/>
                                <a:chOff x="0" y="0"/>
                                <a:chExt cx="19999" cy="20000"/>
                              </a:xfrm>
                            </wpg:grpSpPr>
                            <wps:wsp>
                              <wps:cNvPr id="40" name="Прямоугольник 40"/>
                              <wps:cNvSpPr>
                                <a:spLocks noChangeArrowheads="1"/>
                              </wps:cNvSpPr>
                              <wps:spPr bwMode="auto">
                                <a:xfrm>
                                  <a:off x="0" y="0"/>
                                  <a:ext cx="8856" cy="20000"/>
                                </a:xfrm>
                                <a:prstGeom prst="rect">
                                  <a:avLst/>
                                </a:prstGeom>
                                <a:noFill/>
                                <a:ln>
                                  <a:noFill/>
                                </a:ln>
                              </wps:spPr>
                              <wps:txbx>
                                <w:txbxContent>
                                  <w:p w14:paraId="696496FF" w14:textId="77777777" w:rsidR="00DC1CDB" w:rsidRPr="00915EB5" w:rsidRDefault="00DC1CDB" w:rsidP="009C2CEE">
                                    <w:pPr>
                                      <w:pStyle w:val="af3"/>
                                      <w:jc w:val="left"/>
                                      <w:rPr>
                                        <w:i/>
                                      </w:rPr>
                                    </w:pPr>
                                    <w:r w:rsidRPr="00915EB5">
                                      <w:t>Утверд.</w:t>
                                    </w:r>
                                  </w:p>
                                </w:txbxContent>
                              </wps:txbx>
                              <wps:bodyPr rot="0" vert="horz" wrap="square" lIns="12700" tIns="12700" rIns="12700" bIns="12700" anchor="t" anchorCtr="0" upright="1">
                                <a:noAutofit/>
                              </wps:bodyPr>
                            </wps:wsp>
                            <wps:wsp>
                              <wps:cNvPr id="41" name="Прямоугольник 41"/>
                              <wps:cNvSpPr>
                                <a:spLocks noChangeArrowheads="1"/>
                              </wps:cNvSpPr>
                              <wps:spPr bwMode="auto">
                                <a:xfrm>
                                  <a:off x="9281" y="0"/>
                                  <a:ext cx="10718" cy="20000"/>
                                </a:xfrm>
                                <a:prstGeom prst="rect">
                                  <a:avLst/>
                                </a:prstGeom>
                                <a:noFill/>
                                <a:ln>
                                  <a:noFill/>
                                </a:ln>
                              </wps:spPr>
                              <wps:txbx>
                                <w:txbxContent>
                                  <w:p w14:paraId="029D7821" w14:textId="77777777" w:rsidR="00DC1CDB" w:rsidRDefault="00DC1CDB" w:rsidP="00DC1CDB">
                                    <w:pPr>
                                      <w:pStyle w:val="af2"/>
                                      <w:rPr>
                                        <w:rFonts w:ascii="Times New Roman" w:hAnsi="Times New Roman"/>
                                        <w:sz w:val="18"/>
                                      </w:rPr>
                                    </w:pPr>
                                  </w:p>
                                </w:txbxContent>
                              </wps:txbx>
                              <wps:bodyPr rot="0" vert="horz" wrap="square" lIns="12700" tIns="12700" rIns="12700" bIns="12700" anchor="t" anchorCtr="0" upright="1">
                                <a:noAutofit/>
                              </wps:bodyPr>
                            </wps:wsp>
                          </wpg:grpSp>
                          <wps:wsp>
                            <wps:cNvPr id="42" name="Прямая соединительная линия 42"/>
                            <wps:cNvCnPr/>
                            <wps:spPr bwMode="auto">
                              <a:xfrm>
                                <a:off x="14208" y="18239"/>
                                <a:ext cx="2" cy="1740"/>
                              </a:xfrm>
                              <a:prstGeom prst="line">
                                <a:avLst/>
                              </a:prstGeom>
                              <a:noFill/>
                              <a:ln w="25400">
                                <a:solidFill>
                                  <a:srgbClr val="000000"/>
                                </a:solidFill>
                                <a:round/>
                                <a:headEnd/>
                                <a:tailEnd/>
                              </a:ln>
                            </wps:spPr>
                            <wps:bodyPr/>
                          </wps:wsp>
                          <wps:wsp>
                            <wps:cNvPr id="43" name="Прямоугольник 43"/>
                            <wps:cNvSpPr>
                              <a:spLocks noChangeArrowheads="1"/>
                            </wps:cNvSpPr>
                            <wps:spPr bwMode="auto">
                              <a:xfrm>
                                <a:off x="7787" y="18314"/>
                                <a:ext cx="6292" cy="1609"/>
                              </a:xfrm>
                              <a:prstGeom prst="rect">
                                <a:avLst/>
                              </a:prstGeom>
                              <a:noFill/>
                              <a:ln>
                                <a:noFill/>
                              </a:ln>
                            </wps:spPr>
                            <wps:txbx>
                              <w:txbxContent>
                                <w:sdt>
                                  <w:sdtPr>
                                    <w:rPr>
                                      <w:caps/>
                                      <w:sz w:val="14"/>
                                      <w:szCs w:val="22"/>
                                    </w:rPr>
                                    <w:alias w:val="Название"/>
                                    <w:tag w:val=""/>
                                    <w:id w:val="951518648"/>
                                    <w:dataBinding w:prefixMappings="xmlns:ns0='http://purl.org/dc/elements/1.1/' xmlns:ns1='http://schemas.openxmlformats.org/package/2006/metadata/core-properties' " w:xpath="/ns1:coreProperties[1]/ns0:title[1]" w:storeItemID="{6C3C8BC8-F283-45AE-878A-BAB7291924A1}"/>
                                    <w:text/>
                                  </w:sdtPr>
                                  <w:sdtEndPr/>
                                  <w:sdtContent>
                                    <w:p w14:paraId="63D9AB94" w14:textId="29B1D9CD" w:rsidR="00DC1CDB" w:rsidRPr="006C7F82" w:rsidRDefault="006C7F82" w:rsidP="00915EB5">
                                      <w:pPr>
                                        <w:pStyle w:val="af3"/>
                                        <w:rPr>
                                          <w:caps/>
                                          <w:sz w:val="14"/>
                                          <w:szCs w:val="22"/>
                                        </w:rPr>
                                      </w:pPr>
                                      <w:r w:rsidRPr="006C7F82">
                                        <w:rPr>
                                          <w:caps/>
                                          <w:sz w:val="14"/>
                                          <w:szCs w:val="22"/>
                                        </w:rPr>
                                        <w:t>Проектирование и программирование системы сборки и доставки отправляемых программных пакетов для ПЛК на базе встраиваемых операционных систем</w:t>
                                      </w:r>
                                    </w:p>
                                  </w:sdtContent>
                                </w:sdt>
                              </w:txbxContent>
                            </wps:txbx>
                            <wps:bodyPr rot="0" vert="horz" wrap="square" lIns="12700" tIns="12700" rIns="12700" bIns="12700" anchor="ctr" anchorCtr="0" upright="1">
                              <a:noAutofit/>
                            </wps:bodyPr>
                          </wps:wsp>
                          <wps:wsp>
                            <wps:cNvPr id="44" name="Прямая соединительная линия 44"/>
                            <wps:cNvCnPr/>
                            <wps:spPr bwMode="auto">
                              <a:xfrm>
                                <a:off x="14221" y="18587"/>
                                <a:ext cx="5769" cy="1"/>
                              </a:xfrm>
                              <a:prstGeom prst="line">
                                <a:avLst/>
                              </a:prstGeom>
                              <a:noFill/>
                              <a:ln w="25400">
                                <a:solidFill>
                                  <a:srgbClr val="000000"/>
                                </a:solidFill>
                                <a:round/>
                                <a:headEnd/>
                                <a:tailEnd/>
                              </a:ln>
                            </wps:spPr>
                            <wps:bodyPr/>
                          </wps:wsp>
                          <wps:wsp>
                            <wps:cNvPr id="45" name="Прямая соединительная линия 45"/>
                            <wps:cNvCnPr/>
                            <wps:spPr bwMode="auto">
                              <a:xfrm>
                                <a:off x="14219" y="18939"/>
                                <a:ext cx="5769" cy="2"/>
                              </a:xfrm>
                              <a:prstGeom prst="line">
                                <a:avLst/>
                              </a:prstGeom>
                              <a:noFill/>
                              <a:ln w="25400">
                                <a:solidFill>
                                  <a:srgbClr val="000000"/>
                                </a:solidFill>
                                <a:round/>
                                <a:headEnd/>
                                <a:tailEnd/>
                              </a:ln>
                            </wps:spPr>
                            <wps:bodyPr/>
                          </wps:wsp>
                          <wps:wsp>
                            <wps:cNvPr id="46" name="Прямая соединительная линия 46"/>
                            <wps:cNvCnPr/>
                            <wps:spPr bwMode="auto">
                              <a:xfrm>
                                <a:off x="17487" y="18239"/>
                                <a:ext cx="3" cy="693"/>
                              </a:xfrm>
                              <a:prstGeom prst="line">
                                <a:avLst/>
                              </a:prstGeom>
                              <a:noFill/>
                              <a:ln w="25400">
                                <a:solidFill>
                                  <a:srgbClr val="000000"/>
                                </a:solidFill>
                                <a:round/>
                                <a:headEnd/>
                                <a:tailEnd/>
                              </a:ln>
                            </wps:spPr>
                            <wps:bodyPr/>
                          </wps:wsp>
                          <wps:wsp>
                            <wps:cNvPr id="47" name="Прямоугольник 47"/>
                            <wps:cNvSpPr>
                              <a:spLocks noChangeArrowheads="1"/>
                            </wps:cNvSpPr>
                            <wps:spPr bwMode="auto">
                              <a:xfrm>
                                <a:off x="14295" y="18258"/>
                                <a:ext cx="1474" cy="309"/>
                              </a:xfrm>
                              <a:prstGeom prst="rect">
                                <a:avLst/>
                              </a:prstGeom>
                              <a:noFill/>
                              <a:ln>
                                <a:noFill/>
                              </a:ln>
                            </wps:spPr>
                            <wps:txbx>
                              <w:txbxContent>
                                <w:p w14:paraId="5B60B3B3" w14:textId="77777777" w:rsidR="00DC1CDB" w:rsidRDefault="00DC1CDB" w:rsidP="00DC1CDB">
                                  <w:pPr>
                                    <w:pStyle w:val="af2"/>
                                    <w:jc w:val="center"/>
                                    <w:rPr>
                                      <w:rFonts w:ascii="Times New Roman" w:hAnsi="Times New Roman"/>
                                      <w:i w:val="0"/>
                                      <w:iCs/>
                                      <w:sz w:val="18"/>
                                    </w:rPr>
                                  </w:pPr>
                                  <w:r>
                                    <w:rPr>
                                      <w:rFonts w:ascii="Times New Roman" w:hAnsi="Times New Roman"/>
                                      <w:i w:val="0"/>
                                      <w:iCs/>
                                      <w:sz w:val="18"/>
                                    </w:rPr>
                                    <w:t>Лит.</w:t>
                                  </w:r>
                                </w:p>
                              </w:txbxContent>
                            </wps:txbx>
                            <wps:bodyPr rot="0" vert="horz" wrap="square" lIns="12700" tIns="12700" rIns="12700" bIns="12700" anchor="t" anchorCtr="0" upright="1">
                              <a:noAutofit/>
                            </wps:bodyPr>
                          </wps:wsp>
                          <wps:wsp>
                            <wps:cNvPr id="48" name="Прямоугольник 48"/>
                            <wps:cNvSpPr>
                              <a:spLocks noChangeArrowheads="1"/>
                            </wps:cNvSpPr>
                            <wps:spPr bwMode="auto">
                              <a:xfrm>
                                <a:off x="17577" y="18258"/>
                                <a:ext cx="2327" cy="309"/>
                              </a:xfrm>
                              <a:prstGeom prst="rect">
                                <a:avLst/>
                              </a:prstGeom>
                              <a:noFill/>
                              <a:ln>
                                <a:noFill/>
                              </a:ln>
                            </wps:spPr>
                            <wps:txbx>
                              <w:txbxContent>
                                <w:p w14:paraId="0D4CD0A6" w14:textId="77777777" w:rsidR="00DC1CDB" w:rsidRDefault="00DC1CDB" w:rsidP="00DC1CDB">
                                  <w:pPr>
                                    <w:pStyle w:val="af2"/>
                                    <w:jc w:val="center"/>
                                    <w:rPr>
                                      <w:rFonts w:ascii="Times New Roman" w:hAnsi="Times New Roman"/>
                                      <w:i w:val="0"/>
                                      <w:iCs/>
                                      <w:sz w:val="18"/>
                                    </w:rPr>
                                  </w:pPr>
                                  <w:r>
                                    <w:rPr>
                                      <w:rFonts w:ascii="Times New Roman" w:hAnsi="Times New Roman"/>
                                      <w:i w:val="0"/>
                                      <w:iCs/>
                                      <w:sz w:val="18"/>
                                    </w:rPr>
                                    <w:t>Листов</w:t>
                                  </w:r>
                                </w:p>
                              </w:txbxContent>
                            </wps:txbx>
                            <wps:bodyPr rot="0" vert="horz" wrap="square" lIns="12700" tIns="12700" rIns="12700" bIns="12700" anchor="t" anchorCtr="0" upright="1">
                              <a:noAutofit/>
                            </wps:bodyPr>
                          </wps:wsp>
                          <wps:wsp>
                            <wps:cNvPr id="49" name="Прямоугольник 49"/>
                            <wps:cNvSpPr>
                              <a:spLocks noChangeArrowheads="1"/>
                            </wps:cNvSpPr>
                            <wps:spPr bwMode="auto">
                              <a:xfrm>
                                <a:off x="17591" y="18613"/>
                                <a:ext cx="2326" cy="309"/>
                              </a:xfrm>
                              <a:prstGeom prst="rect">
                                <a:avLst/>
                              </a:prstGeom>
                              <a:noFill/>
                              <a:ln>
                                <a:noFill/>
                              </a:ln>
                            </wps:spPr>
                            <wps:txbx>
                              <w:txbxContent>
                                <w:p w14:paraId="6528E2CE" w14:textId="37554089" w:rsidR="00DC1CDB" w:rsidRPr="0046058B" w:rsidRDefault="0046058B" w:rsidP="00DC1CDB">
                                  <w:pPr>
                                    <w:pStyle w:val="af2"/>
                                    <w:jc w:val="center"/>
                                    <w:rPr>
                                      <w:rFonts w:asciiTheme="minorHAnsi" w:hAnsiTheme="minorHAnsi" w:cstheme="minorHAnsi"/>
                                      <w:i w:val="0"/>
                                      <w:iCs/>
                                      <w:sz w:val="20"/>
                                      <w:szCs w:val="21"/>
                                      <w:lang w:val="en-US"/>
                                    </w:rPr>
                                  </w:pPr>
                                  <w:r w:rsidRPr="0046058B">
                                    <w:rPr>
                                      <w:rFonts w:asciiTheme="minorHAnsi" w:hAnsiTheme="minorHAnsi" w:cstheme="minorHAnsi"/>
                                      <w:i w:val="0"/>
                                      <w:iCs/>
                                      <w:sz w:val="18"/>
                                      <w:szCs w:val="21"/>
                                    </w:rPr>
                                    <w:fldChar w:fldCharType="begin"/>
                                  </w:r>
                                  <w:r w:rsidRPr="0046058B">
                                    <w:rPr>
                                      <w:rFonts w:asciiTheme="minorHAnsi" w:hAnsiTheme="minorHAnsi" w:cstheme="minorHAnsi"/>
                                      <w:i w:val="0"/>
                                      <w:iCs/>
                                      <w:sz w:val="18"/>
                                      <w:szCs w:val="21"/>
                                    </w:rPr>
                                    <w:instrText xml:space="preserve"> DOCPROPERTY  Pages </w:instrText>
                                  </w:r>
                                  <w:r w:rsidRPr="0046058B">
                                    <w:rPr>
                                      <w:rFonts w:asciiTheme="minorHAnsi" w:hAnsiTheme="minorHAnsi" w:cstheme="minorHAnsi"/>
                                      <w:i w:val="0"/>
                                      <w:iCs/>
                                      <w:sz w:val="18"/>
                                      <w:szCs w:val="21"/>
                                    </w:rPr>
                                    <w:fldChar w:fldCharType="separate"/>
                                  </w:r>
                                  <w:r w:rsidRPr="0046058B">
                                    <w:rPr>
                                      <w:rFonts w:asciiTheme="minorHAnsi" w:hAnsiTheme="minorHAnsi" w:cstheme="minorHAnsi"/>
                                      <w:i w:val="0"/>
                                      <w:iCs/>
                                      <w:sz w:val="18"/>
                                      <w:szCs w:val="21"/>
                                    </w:rPr>
                                    <w:t>33</w:t>
                                  </w:r>
                                  <w:r w:rsidRPr="0046058B">
                                    <w:rPr>
                                      <w:rFonts w:asciiTheme="minorHAnsi" w:hAnsiTheme="minorHAnsi" w:cstheme="minorHAnsi"/>
                                      <w:i w:val="0"/>
                                      <w:iCs/>
                                      <w:sz w:val="18"/>
                                      <w:szCs w:val="21"/>
                                    </w:rPr>
                                    <w:fldChar w:fldCharType="end"/>
                                  </w:r>
                                </w:p>
                              </w:txbxContent>
                            </wps:txbx>
                            <wps:bodyPr rot="0" vert="horz" wrap="square" lIns="12700" tIns="12700" rIns="12700" bIns="12700" anchor="t" anchorCtr="0" upright="1">
                              <a:noAutofit/>
                            </wps:bodyPr>
                          </wps:wsp>
                          <wps:wsp>
                            <wps:cNvPr id="50" name="Прямая соединительная линия 50"/>
                            <wps:cNvCnPr/>
                            <wps:spPr bwMode="auto">
                              <a:xfrm>
                                <a:off x="14755" y="18594"/>
                                <a:ext cx="2" cy="338"/>
                              </a:xfrm>
                              <a:prstGeom prst="line">
                                <a:avLst/>
                              </a:prstGeom>
                              <a:noFill/>
                              <a:ln w="12700">
                                <a:solidFill>
                                  <a:srgbClr val="000000"/>
                                </a:solidFill>
                                <a:round/>
                                <a:headEnd/>
                                <a:tailEnd/>
                              </a:ln>
                            </wps:spPr>
                            <wps:bodyPr/>
                          </wps:wsp>
                          <wps:wsp>
                            <wps:cNvPr id="51" name="Прямая соединительная линия 51"/>
                            <wps:cNvCnPr/>
                            <wps:spPr bwMode="auto">
                              <a:xfrm>
                                <a:off x="15301" y="18595"/>
                                <a:ext cx="2" cy="338"/>
                              </a:xfrm>
                              <a:prstGeom prst="line">
                                <a:avLst/>
                              </a:prstGeom>
                              <a:noFill/>
                              <a:ln w="12700">
                                <a:solidFill>
                                  <a:srgbClr val="000000"/>
                                </a:solidFill>
                                <a:round/>
                                <a:headEnd/>
                                <a:tailEnd/>
                              </a:ln>
                            </wps:spPr>
                            <wps:bodyPr/>
                          </wps:wsp>
                          <wps:wsp>
                            <wps:cNvPr id="52" name="Прямоугольник 52"/>
                            <wps:cNvSpPr>
                              <a:spLocks noChangeArrowheads="1"/>
                            </wps:cNvSpPr>
                            <wps:spPr bwMode="auto">
                              <a:xfrm>
                                <a:off x="14295" y="19221"/>
                                <a:ext cx="5609" cy="440"/>
                              </a:xfrm>
                              <a:prstGeom prst="rect">
                                <a:avLst/>
                              </a:prstGeom>
                              <a:noFill/>
                              <a:ln>
                                <a:noFill/>
                              </a:ln>
                            </wps:spPr>
                            <wps:txbx>
                              <w:txbxContent>
                                <w:p w14:paraId="34F51E5C" w14:textId="77777777" w:rsidR="00DC1CDB" w:rsidRPr="00915EB5" w:rsidRDefault="00DC1CDB" w:rsidP="00915EB5">
                                  <w:pPr>
                                    <w:pStyle w:val="af3"/>
                                  </w:pPr>
                                  <w:r w:rsidRPr="00915EB5">
                                    <w:t>ККМТ гр. МР-19</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FA041" id="_x0000_s1076" style="position:absolute;left:0;text-align:left;margin-left:0;margin-top:0;width:494.25pt;height:744.75pt;z-index:-251657216;mso-position-horizontal:left;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" o:allowincell="f">
                    <v:rect id="Прямоугольник 4"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Прямая соединительная линия 5"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Прямая соединительная линия 6"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Прямая соединительная линия 7"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Прямая соединительная линия 8"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Прямая соединительная линия 9"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Прямая соединительная линия 10"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Прямая соединительная линия 11"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Прямая соединительная линия 12"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Прямая соединительная линия 13"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Прямоугольник 14"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9wtwAAAANsAAAAPAAAAZHJzL2Rvd25yZXYueG1sRE9Na8JA&#10;EL0X+h+WEXopdWMR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VN/cLcAAAADbAAAADwAAAAAA&#10;AAAAAAAAAAAHAgAAZHJzL2Rvd25yZXYueG1sUEsFBgAAAAADAAMAtwAAAPQCAAAAAA==&#10;" filled="f" stroked="f">
                      <v:textbox inset="1pt,1pt,1pt,1pt">
                        <w:txbxContent>
                          <w:p w14:paraId="05D4D08A" w14:textId="77777777" w:rsidR="00DC1CDB" w:rsidRPr="005D5F4E" w:rsidRDefault="00DC1CDB" w:rsidP="00DC1CDB">
                            <w:pPr>
                              <w:pStyle w:val="af2"/>
                              <w:jc w:val="center"/>
                            </w:pPr>
                            <w:r>
                              <w:rPr>
                                <w:rFonts w:ascii="Times New Roman" w:hAnsi="Times New Roman"/>
                                <w:i w:val="0"/>
                                <w:iCs/>
                                <w:sz w:val="18"/>
                              </w:rPr>
                              <w:t>Изм</w:t>
                            </w:r>
                            <w:r w:rsidRPr="005D5F4E">
                              <w:t>.</w:t>
                            </w:r>
                          </w:p>
                        </w:txbxContent>
                      </v:textbox>
                    </v:rect>
                    <v:rect id="Прямоугольник 15"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m2wAAAANsAAAAPAAAAZHJzL2Rvd25yZXYueG1sRE9Na8JA&#10;EL0X+h+WEXopdWNB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O5N5tsAAAADbAAAADwAAAAAA&#10;AAAAAAAAAAAHAgAAZHJzL2Rvd25yZXYueG1sUEsFBgAAAAADAAMAtwAAAPQCAAAAAA==&#10;" filled="f" stroked="f">
                      <v:textbox inset="1pt,1pt,1pt,1pt">
                        <w:txbxContent>
                          <w:p w14:paraId="4D2C3584" w14:textId="77777777" w:rsidR="00DC1CDB" w:rsidRDefault="00DC1CDB" w:rsidP="00DC1CDB">
                            <w:pPr>
                              <w:pStyle w:val="af2"/>
                              <w:jc w:val="center"/>
                              <w:rPr>
                                <w:rFonts w:ascii="Times New Roman" w:hAnsi="Times New Roman"/>
                                <w:i w:val="0"/>
                                <w:iCs/>
                                <w:sz w:val="18"/>
                              </w:rPr>
                            </w:pPr>
                            <w:r>
                              <w:rPr>
                                <w:rFonts w:ascii="Times New Roman" w:hAnsi="Times New Roman"/>
                                <w:i w:val="0"/>
                                <w:iCs/>
                                <w:sz w:val="18"/>
                              </w:rPr>
                              <w:t>Лист</w:t>
                            </w:r>
                          </w:p>
                        </w:txbxContent>
                      </v:textbox>
                    </v:rect>
                    <v:rect id="Прямоугольник 16"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" filled="f" stroked="f">
                      <v:textbox inset="1pt,1pt,1pt,1pt">
                        <w:txbxContent>
                          <w:p w14:paraId="12BFA30F" w14:textId="77777777" w:rsidR="00DC1CDB" w:rsidRDefault="00DC1CDB" w:rsidP="00DC1CDB">
                            <w:pPr>
                              <w:pStyle w:val="af2"/>
                              <w:jc w:val="center"/>
                              <w:rPr>
                                <w:rFonts w:ascii="Times New Roman" w:hAnsi="Times New Roman"/>
                                <w:i w:val="0"/>
                                <w:iCs/>
                                <w:sz w:val="18"/>
                              </w:rPr>
                            </w:pPr>
                            <w:r>
                              <w:rPr>
                                <w:rFonts w:ascii="Times New Roman" w:hAnsi="Times New Roman"/>
                                <w:i w:val="0"/>
                                <w:iCs/>
                                <w:sz w:val="18"/>
                              </w:rPr>
                              <w:t>№ докум.</w:t>
                            </w:r>
                          </w:p>
                        </w:txbxContent>
                      </v:textbox>
                    </v:rect>
                    <v:rect id="Прямоугольник 17"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" filled="f" stroked="f">
                      <v:textbox inset="1pt,1pt,1pt,1pt">
                        <w:txbxContent>
                          <w:p w14:paraId="7C1E0F50" w14:textId="77777777" w:rsidR="00DC1CDB" w:rsidRDefault="00DC1CDB" w:rsidP="00DC1CDB">
                            <w:pPr>
                              <w:pStyle w:val="af2"/>
                              <w:jc w:val="center"/>
                              <w:rPr>
                                <w:rFonts w:ascii="Times New Roman" w:hAnsi="Times New Roman"/>
                                <w:sz w:val="18"/>
                              </w:rPr>
                            </w:pPr>
                            <w:r>
                              <w:rPr>
                                <w:rFonts w:ascii="Times New Roman" w:hAnsi="Times New Roman"/>
                                <w:i w:val="0"/>
                                <w:iCs/>
                                <w:sz w:val="18"/>
                              </w:rPr>
                              <w:t>Подпись</w:t>
                            </w:r>
                          </w:p>
                        </w:txbxContent>
                      </v:textbox>
                    </v:rect>
                    <v:rect id="Прямоугольник 18"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" filled="f" stroked="f">
                      <v:textbox inset="1pt,1pt,1pt,1pt">
                        <w:txbxContent>
                          <w:p w14:paraId="7DCA796E" w14:textId="77777777" w:rsidR="00DC1CDB" w:rsidRDefault="00DC1CDB" w:rsidP="00DC1CDB">
                            <w:pPr>
                              <w:pStyle w:val="af2"/>
                              <w:jc w:val="center"/>
                              <w:rPr>
                                <w:rFonts w:ascii="Times New Roman" w:hAnsi="Times New Roman"/>
                                <w:sz w:val="18"/>
                              </w:rPr>
                            </w:pPr>
                            <w:r>
                              <w:rPr>
                                <w:rFonts w:ascii="Times New Roman" w:hAnsi="Times New Roman"/>
                                <w:i w:val="0"/>
                                <w:iCs/>
                                <w:sz w:val="18"/>
                              </w:rPr>
                              <w:t>Дата</w:t>
                            </w:r>
                          </w:p>
                        </w:txbxContent>
                      </v:textbox>
                    </v:rect>
                    <v:rect id="Прямоугольник 19"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v:textbox inset="1pt,1pt,1pt,1pt">
                        <w:txbxContent>
                          <w:p w14:paraId="5B540BDE" w14:textId="77777777" w:rsidR="00DC1CDB" w:rsidRDefault="00DC1CDB" w:rsidP="00DC1CDB">
                            <w:pPr>
                              <w:pStyle w:val="af2"/>
                              <w:jc w:val="center"/>
                              <w:rPr>
                                <w:rFonts w:ascii="Times New Roman" w:hAnsi="Times New Roman"/>
                                <w:i w:val="0"/>
                                <w:iCs/>
                                <w:sz w:val="18"/>
                              </w:rPr>
                            </w:pPr>
                            <w:r>
                              <w:rPr>
                                <w:rFonts w:ascii="Times New Roman" w:hAnsi="Times New Roman"/>
                                <w:i w:val="0"/>
                                <w:iCs/>
                                <w:sz w:val="18"/>
                              </w:rPr>
                              <w:t>Лист</w:t>
                            </w:r>
                          </w:p>
                        </w:txbxContent>
                      </v:textbox>
                    </v:rect>
                    <v:rect id="Прямоугольник 20"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v:textbox inset="1pt,1pt,1pt,1pt">
                        <w:txbxContent>
                          <w:p w14:paraId="4CE28E61" w14:textId="511095BF" w:rsidR="00DC1CDB" w:rsidRPr="008F3AF8" w:rsidRDefault="005D5F4E" w:rsidP="00DC1CDB">
                            <w:pPr>
                              <w:pStyle w:val="af2"/>
                              <w:jc w:val="center"/>
                              <w:rPr>
                                <w:rFonts w:ascii="Times New Roman" w:hAnsi="Times New Roman"/>
                                <w:i w:val="0"/>
                                <w:iCs/>
                                <w:sz w:val="18"/>
                                <w:lang w:val="ru-RU"/>
                              </w:rPr>
                            </w:pPr>
                            <w:r w:rsidRPr="008F3AF8">
                              <w:rPr>
                                <w:rFonts w:ascii="Times New Roman" w:hAnsi="Times New Roman"/>
                                <w:i w:val="0"/>
                                <w:iCs/>
                                <w:sz w:val="18"/>
                                <w:lang w:val="ru-RU"/>
                              </w:rPr>
                              <w:fldChar w:fldCharType="begin"/>
                            </w:r>
                            <w:r w:rsidRPr="008F3AF8">
                              <w:rPr>
                                <w:rFonts w:ascii="Times New Roman" w:hAnsi="Times New Roman"/>
                                <w:i w:val="0"/>
                                <w:iCs/>
                                <w:sz w:val="18"/>
                                <w:lang w:val="ru-RU"/>
                              </w:rPr>
                              <w:instrText>PAGE  \* Arabic  \* MERGEFORMAT</w:instrText>
                            </w:r>
                            <w:r w:rsidRPr="008F3AF8">
                              <w:rPr>
                                <w:rFonts w:ascii="Times New Roman" w:hAnsi="Times New Roman"/>
                                <w:i w:val="0"/>
                                <w:iCs/>
                                <w:sz w:val="18"/>
                                <w:lang w:val="ru-RU"/>
                              </w:rPr>
                              <w:fldChar w:fldCharType="separate"/>
                            </w:r>
                            <w:r w:rsidR="00FC1D4F">
                              <w:rPr>
                                <w:rFonts w:ascii="Times New Roman" w:hAnsi="Times New Roman"/>
                                <w:i w:val="0"/>
                                <w:iCs/>
                                <w:noProof/>
                                <w:sz w:val="18"/>
                                <w:lang w:val="ru-RU"/>
                              </w:rPr>
                              <w:t>3</w:t>
                            </w:r>
                            <w:r w:rsidRPr="008F3AF8">
                              <w:rPr>
                                <w:rFonts w:ascii="Times New Roman" w:hAnsi="Times New Roman"/>
                                <w:i w:val="0"/>
                                <w:iCs/>
                                <w:sz w:val="18"/>
                                <w:lang w:val="ru-RU"/>
                              </w:rPr>
                              <w:fldChar w:fldCharType="end"/>
                            </w:r>
                          </w:p>
                        </w:txbxContent>
                      </v:textbox>
                    </v:rect>
                    <v:rect id="Прямоугольник 21" o:spid="_x0000_s109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v:textbox inset="1pt,1pt,1pt,1pt">
                        <w:txbxContent>
                          <w:p w14:paraId="177AA54B" w14:textId="77777777" w:rsidR="00DC1CDB" w:rsidRDefault="00DC1CDB" w:rsidP="00DC1CDB">
                            <w:pPr>
                              <w:pStyle w:val="1"/>
                              <w:rPr>
                                <w:sz w:val="36"/>
                              </w:rPr>
                            </w:pPr>
                          </w:p>
                          <w:p w14:paraId="5723F307" w14:textId="77777777" w:rsidR="00DC1CDB" w:rsidRDefault="00DC1CDB" w:rsidP="00DC1CDB">
                            <w:pPr>
                              <w:rPr>
                                <w:lang w:eastAsia="en-US" w:bidi="en-US"/>
                              </w:rPr>
                            </w:pPr>
                          </w:p>
                          <w:p w14:paraId="192F4A02" w14:textId="77777777" w:rsidR="00DC1CDB" w:rsidRDefault="00DC1CDB" w:rsidP="00DC1CDB">
                            <w:pPr>
                              <w:rPr>
                                <w:lang w:eastAsia="en-US" w:bidi="en-US"/>
                              </w:rPr>
                            </w:pPr>
                          </w:p>
                          <w:p w14:paraId="4636E8DF" w14:textId="77777777" w:rsidR="00DC1CDB" w:rsidRDefault="00DC1CDB" w:rsidP="00DC1CDB">
                            <w:pPr>
                              <w:rPr>
                                <w:lang w:eastAsia="en-US" w:bidi="en-US"/>
                              </w:rPr>
                            </w:pPr>
                          </w:p>
                          <w:p w14:paraId="43908B0D" w14:textId="77777777" w:rsidR="00DC1CDB" w:rsidRDefault="00DC1CDB" w:rsidP="00DC1CDB">
                            <w:pPr>
                              <w:rPr>
                                <w:lang w:eastAsia="en-US" w:bidi="en-US"/>
                              </w:rPr>
                            </w:pPr>
                          </w:p>
                          <w:p w14:paraId="1B335BF9" w14:textId="77777777" w:rsidR="00DC1CDB" w:rsidRDefault="00DC1CDB" w:rsidP="00DC1CDB">
                            <w:pPr>
                              <w:rPr>
                                <w:lang w:eastAsia="en-US" w:bidi="en-US"/>
                              </w:rPr>
                            </w:pPr>
                          </w:p>
                          <w:p w14:paraId="1C5C28AA" w14:textId="77777777" w:rsidR="00DC1CDB" w:rsidRDefault="00DC1CDB" w:rsidP="00DC1CDB">
                            <w:pPr>
                              <w:rPr>
                                <w:lang w:eastAsia="en-US" w:bidi="en-US"/>
                              </w:rPr>
                            </w:pPr>
                          </w:p>
                          <w:p w14:paraId="1690C6FF" w14:textId="77777777" w:rsidR="00DC1CDB" w:rsidRDefault="00DC1CDB" w:rsidP="00DC1CDB">
                            <w:pPr>
                              <w:rPr>
                                <w:lang w:eastAsia="en-US" w:bidi="en-US"/>
                              </w:rPr>
                            </w:pPr>
                          </w:p>
                          <w:p w14:paraId="4B2ED1D1" w14:textId="77777777" w:rsidR="00DC1CDB" w:rsidRDefault="00DC1CDB" w:rsidP="00DC1CDB">
                            <w:pPr>
                              <w:rPr>
                                <w:lang w:eastAsia="en-US" w:bidi="en-US"/>
                              </w:rPr>
                            </w:pPr>
                          </w:p>
                          <w:p w14:paraId="5E342D12" w14:textId="77777777" w:rsidR="00DC1CDB" w:rsidRDefault="00DC1CDB" w:rsidP="00DC1CDB">
                            <w:pPr>
                              <w:rPr>
                                <w:lang w:eastAsia="en-US" w:bidi="en-US"/>
                              </w:rPr>
                            </w:pPr>
                          </w:p>
                          <w:p w14:paraId="12B1E5D5" w14:textId="77777777" w:rsidR="00DC1CDB" w:rsidRDefault="00DC1CDB" w:rsidP="00DC1CDB">
                            <w:pPr>
                              <w:rPr>
                                <w:lang w:eastAsia="en-US" w:bidi="en-US"/>
                              </w:rPr>
                            </w:pPr>
                          </w:p>
                          <w:p w14:paraId="4DCACB22" w14:textId="77777777" w:rsidR="00DC1CDB" w:rsidRDefault="00DC1CDB" w:rsidP="00DC1CDB">
                            <w:pPr>
                              <w:rPr>
                                <w:lang w:eastAsia="en-US" w:bidi="en-US"/>
                              </w:rPr>
                            </w:pPr>
                          </w:p>
                          <w:p w14:paraId="77DFBE60" w14:textId="77777777" w:rsidR="00DC1CDB" w:rsidRDefault="00DC1CDB" w:rsidP="00DC1CDB">
                            <w:pPr>
                              <w:rPr>
                                <w:lang w:eastAsia="en-US" w:bidi="en-US"/>
                              </w:rPr>
                            </w:pPr>
                          </w:p>
                          <w:p w14:paraId="5D975FB6" w14:textId="77777777" w:rsidR="00DC1CDB" w:rsidRDefault="00DC1CDB" w:rsidP="00DC1CDB">
                            <w:pPr>
                              <w:rPr>
                                <w:lang w:eastAsia="en-US" w:bidi="en-US"/>
                              </w:rPr>
                            </w:pPr>
                          </w:p>
                          <w:p w14:paraId="133FA642" w14:textId="77777777" w:rsidR="00DC1CDB" w:rsidRDefault="00DC1CDB" w:rsidP="00DC1CDB">
                            <w:pPr>
                              <w:rPr>
                                <w:lang w:eastAsia="en-US" w:bidi="en-US"/>
                              </w:rPr>
                            </w:pPr>
                          </w:p>
                          <w:p w14:paraId="0BD9DCFD" w14:textId="77777777" w:rsidR="00DC1CDB" w:rsidRDefault="00DC1CDB" w:rsidP="00DC1CDB">
                            <w:pPr>
                              <w:rPr>
                                <w:lang w:eastAsia="en-US" w:bidi="en-US"/>
                              </w:rPr>
                            </w:pPr>
                          </w:p>
                          <w:p w14:paraId="3FFF936D" w14:textId="77777777" w:rsidR="00DC1CDB" w:rsidRDefault="00DC1CDB" w:rsidP="00DC1CDB">
                            <w:pPr>
                              <w:rPr>
                                <w:lang w:eastAsia="en-US" w:bidi="en-US"/>
                              </w:rPr>
                            </w:pPr>
                          </w:p>
                          <w:p w14:paraId="4AC79B4F" w14:textId="77777777" w:rsidR="00DC1CDB" w:rsidRDefault="00DC1CDB" w:rsidP="00DC1CDB">
                            <w:pPr>
                              <w:rPr>
                                <w:lang w:eastAsia="en-US" w:bidi="en-US"/>
                              </w:rPr>
                            </w:pPr>
                          </w:p>
                          <w:p w14:paraId="669DEFF3" w14:textId="77777777" w:rsidR="00DC1CDB" w:rsidRDefault="00DC1CDB" w:rsidP="00DC1CDB">
                            <w:pPr>
                              <w:rPr>
                                <w:lang w:eastAsia="en-US" w:bidi="en-US"/>
                              </w:rPr>
                            </w:pPr>
                          </w:p>
                          <w:p w14:paraId="540B3DB4" w14:textId="77777777" w:rsidR="00DC1CDB" w:rsidRDefault="00DC1CDB" w:rsidP="00DC1CDB">
                            <w:pPr>
                              <w:rPr>
                                <w:lang w:eastAsia="en-US" w:bidi="en-US"/>
                              </w:rPr>
                            </w:pPr>
                          </w:p>
                          <w:p w14:paraId="4E4B08F8" w14:textId="77777777" w:rsidR="00DC1CDB" w:rsidRDefault="00DC1CDB" w:rsidP="00DC1CDB">
                            <w:pPr>
                              <w:rPr>
                                <w:lang w:eastAsia="en-US" w:bidi="en-US"/>
                              </w:rPr>
                            </w:pPr>
                          </w:p>
                          <w:p w14:paraId="2FA3DF1F" w14:textId="77777777" w:rsidR="00DC1CDB" w:rsidRDefault="00DC1CDB" w:rsidP="00DC1CDB">
                            <w:pPr>
                              <w:rPr>
                                <w:lang w:eastAsia="en-US" w:bidi="en-US"/>
                              </w:rPr>
                            </w:pPr>
                          </w:p>
                          <w:p w14:paraId="3CB3779C" w14:textId="77777777" w:rsidR="00DC1CDB" w:rsidRDefault="00DC1CDB" w:rsidP="00DC1CDB">
                            <w:pPr>
                              <w:rPr>
                                <w:lang w:eastAsia="en-US" w:bidi="en-US"/>
                              </w:rPr>
                            </w:pPr>
                          </w:p>
                          <w:p w14:paraId="4C008339" w14:textId="77777777" w:rsidR="00DC1CDB" w:rsidRDefault="00DC1CDB" w:rsidP="00DC1CDB">
                            <w:pPr>
                              <w:rPr>
                                <w:lang w:eastAsia="en-US" w:bidi="en-US"/>
                              </w:rPr>
                            </w:pPr>
                          </w:p>
                          <w:p w14:paraId="4AB6FC98" w14:textId="77777777" w:rsidR="00DC1CDB" w:rsidRDefault="00DC1CDB" w:rsidP="00DC1CDB">
                            <w:pPr>
                              <w:rPr>
                                <w:lang w:eastAsia="en-US" w:bidi="en-US"/>
                              </w:rPr>
                            </w:pPr>
                          </w:p>
                          <w:p w14:paraId="690539B8" w14:textId="77777777" w:rsidR="00DC1CDB" w:rsidRDefault="00DC1CDB" w:rsidP="00DC1CDB">
                            <w:pPr>
                              <w:rPr>
                                <w:lang w:eastAsia="en-US" w:bidi="en-US"/>
                              </w:rPr>
                            </w:pPr>
                          </w:p>
                          <w:p w14:paraId="08843445" w14:textId="77777777" w:rsidR="00DC1CDB" w:rsidRDefault="00DC1CDB" w:rsidP="00DC1CDB">
                            <w:pPr>
                              <w:rPr>
                                <w:lang w:eastAsia="en-US" w:bidi="en-US"/>
                              </w:rPr>
                            </w:pPr>
                          </w:p>
                          <w:p w14:paraId="52D5E82C" w14:textId="77777777" w:rsidR="00DC1CDB" w:rsidRDefault="00DC1CDB" w:rsidP="00DC1CDB">
                            <w:pPr>
                              <w:rPr>
                                <w:lang w:eastAsia="en-US" w:bidi="en-US"/>
                              </w:rPr>
                            </w:pPr>
                          </w:p>
                          <w:p w14:paraId="7338C728" w14:textId="77777777" w:rsidR="00DC1CDB" w:rsidRDefault="00DC1CDB" w:rsidP="00DC1CDB">
                            <w:pPr>
                              <w:rPr>
                                <w:lang w:eastAsia="en-US" w:bidi="en-US"/>
                              </w:rPr>
                            </w:pPr>
                          </w:p>
                          <w:p w14:paraId="643D4E4D" w14:textId="77777777" w:rsidR="00DC1CDB" w:rsidRDefault="00DC1CDB" w:rsidP="00DC1CDB">
                            <w:pPr>
                              <w:rPr>
                                <w:lang w:eastAsia="en-US" w:bidi="en-US"/>
                              </w:rPr>
                            </w:pPr>
                          </w:p>
                          <w:p w14:paraId="1EF1DB15" w14:textId="77777777" w:rsidR="00DC1CDB" w:rsidRDefault="00DC1CDB" w:rsidP="00DC1CDB">
                            <w:pPr>
                              <w:rPr>
                                <w:lang w:eastAsia="en-US" w:bidi="en-US"/>
                              </w:rPr>
                            </w:pPr>
                          </w:p>
                          <w:p w14:paraId="3F6E78D0" w14:textId="77777777" w:rsidR="00DC1CDB" w:rsidRDefault="00DC1CDB" w:rsidP="00DC1CDB">
                            <w:pPr>
                              <w:rPr>
                                <w:lang w:eastAsia="en-US" w:bidi="en-US"/>
                              </w:rPr>
                            </w:pPr>
                          </w:p>
                          <w:p w14:paraId="0C1DA8A5" w14:textId="77777777" w:rsidR="00DC1CDB" w:rsidRDefault="00DC1CDB" w:rsidP="00DC1CDB">
                            <w:pPr>
                              <w:rPr>
                                <w:lang w:eastAsia="en-US" w:bidi="en-US"/>
                              </w:rPr>
                            </w:pPr>
                          </w:p>
                          <w:p w14:paraId="68DB76B0" w14:textId="77777777" w:rsidR="00DC1CDB" w:rsidRDefault="00DC1CDB" w:rsidP="00DC1CDB">
                            <w:pPr>
                              <w:rPr>
                                <w:lang w:eastAsia="en-US" w:bidi="en-US"/>
                              </w:rPr>
                            </w:pPr>
                          </w:p>
                          <w:p w14:paraId="46653958" w14:textId="77777777" w:rsidR="00DC1CDB" w:rsidRDefault="00DC1CDB" w:rsidP="00DC1CDB">
                            <w:pPr>
                              <w:rPr>
                                <w:lang w:eastAsia="en-US" w:bidi="en-US"/>
                              </w:rPr>
                            </w:pPr>
                          </w:p>
                          <w:p w14:paraId="3455C507" w14:textId="77777777" w:rsidR="00DC1CDB" w:rsidRDefault="00DC1CDB" w:rsidP="00DC1CDB">
                            <w:pPr>
                              <w:rPr>
                                <w:lang w:eastAsia="en-US" w:bidi="en-US"/>
                              </w:rPr>
                            </w:pPr>
                          </w:p>
                          <w:p w14:paraId="59747223" w14:textId="77777777" w:rsidR="00DC1CDB" w:rsidRDefault="00DC1CDB" w:rsidP="00DC1CDB">
                            <w:pPr>
                              <w:rPr>
                                <w:lang w:eastAsia="en-US" w:bidi="en-US"/>
                              </w:rPr>
                            </w:pPr>
                          </w:p>
                          <w:p w14:paraId="634B8553" w14:textId="77777777" w:rsidR="00DC1CDB" w:rsidRDefault="00DC1CDB" w:rsidP="00DC1CDB">
                            <w:pPr>
                              <w:rPr>
                                <w:lang w:eastAsia="en-US" w:bidi="en-US"/>
                              </w:rPr>
                            </w:pPr>
                          </w:p>
                          <w:p w14:paraId="6346AE79" w14:textId="77777777" w:rsidR="00DC1CDB" w:rsidRDefault="00DC1CDB" w:rsidP="00DC1CDB">
                            <w:pPr>
                              <w:rPr>
                                <w:lang w:eastAsia="en-US" w:bidi="en-US"/>
                              </w:rPr>
                            </w:pPr>
                          </w:p>
                          <w:p w14:paraId="29A03252" w14:textId="77777777" w:rsidR="00DC1CDB" w:rsidRDefault="00DC1CDB" w:rsidP="00DC1CDB">
                            <w:pPr>
                              <w:rPr>
                                <w:lang w:eastAsia="en-US" w:bidi="en-US"/>
                              </w:rPr>
                            </w:pPr>
                          </w:p>
                          <w:p w14:paraId="01B74FE1" w14:textId="77777777" w:rsidR="00DC1CDB" w:rsidRDefault="00DC1CDB" w:rsidP="00DC1CDB">
                            <w:pPr>
                              <w:rPr>
                                <w:lang w:eastAsia="en-US" w:bidi="en-US"/>
                              </w:rPr>
                            </w:pPr>
                          </w:p>
                          <w:p w14:paraId="70802747" w14:textId="77777777" w:rsidR="00DC1CDB" w:rsidRDefault="00DC1CDB" w:rsidP="00DC1CDB">
                            <w:pPr>
                              <w:rPr>
                                <w:lang w:eastAsia="en-US" w:bidi="en-US"/>
                              </w:rPr>
                            </w:pPr>
                          </w:p>
                          <w:p w14:paraId="7F6FC601" w14:textId="77777777" w:rsidR="00DC1CDB" w:rsidRDefault="00DC1CDB" w:rsidP="00DC1CDB">
                            <w:pPr>
                              <w:rPr>
                                <w:lang w:eastAsia="en-US" w:bidi="en-US"/>
                              </w:rPr>
                            </w:pPr>
                          </w:p>
                          <w:p w14:paraId="7E0C04D4" w14:textId="77777777" w:rsidR="00DC1CDB" w:rsidRDefault="00DC1CDB" w:rsidP="00DC1CDB">
                            <w:pPr>
                              <w:rPr>
                                <w:lang w:eastAsia="en-US" w:bidi="en-US"/>
                              </w:rPr>
                            </w:pPr>
                          </w:p>
                          <w:p w14:paraId="2E222B95" w14:textId="77777777" w:rsidR="00DC1CDB" w:rsidRDefault="00DC1CDB" w:rsidP="00DC1CDB">
                            <w:pPr>
                              <w:rPr>
                                <w:lang w:eastAsia="en-US" w:bidi="en-US"/>
                              </w:rPr>
                            </w:pPr>
                          </w:p>
                          <w:p w14:paraId="6FEEC2A0" w14:textId="77777777" w:rsidR="00DC1CDB" w:rsidRDefault="00DC1CDB" w:rsidP="00DC1CDB">
                            <w:pPr>
                              <w:rPr>
                                <w:lang w:eastAsia="en-US" w:bidi="en-US"/>
                              </w:rPr>
                            </w:pPr>
                          </w:p>
                          <w:p w14:paraId="35AD699D" w14:textId="77777777" w:rsidR="00DC1CDB" w:rsidRDefault="00DC1CDB" w:rsidP="00DC1CDB">
                            <w:pPr>
                              <w:rPr>
                                <w:lang w:eastAsia="en-US" w:bidi="en-US"/>
                              </w:rPr>
                            </w:pPr>
                          </w:p>
                          <w:p w14:paraId="58B97EAE" w14:textId="77777777" w:rsidR="00DC1CDB" w:rsidRDefault="00DC1CDB" w:rsidP="00DC1CDB">
                            <w:pPr>
                              <w:rPr>
                                <w:lang w:eastAsia="en-US" w:bidi="en-US"/>
                              </w:rPr>
                            </w:pPr>
                          </w:p>
                          <w:p w14:paraId="5F3DC076" w14:textId="77777777" w:rsidR="00DC1CDB" w:rsidRDefault="00DC1CDB" w:rsidP="00DC1CDB">
                            <w:pPr>
                              <w:rPr>
                                <w:lang w:eastAsia="en-US" w:bidi="en-US"/>
                              </w:rPr>
                            </w:pPr>
                          </w:p>
                          <w:p w14:paraId="5F0D543E" w14:textId="77777777" w:rsidR="00DC1CDB" w:rsidRDefault="00DC1CDB" w:rsidP="00DC1CDB">
                            <w:pPr>
                              <w:rPr>
                                <w:lang w:eastAsia="en-US" w:bidi="en-US"/>
                              </w:rPr>
                            </w:pPr>
                          </w:p>
                          <w:p w14:paraId="1D65C583" w14:textId="77777777" w:rsidR="00DC1CDB" w:rsidRDefault="00DC1CDB" w:rsidP="00DC1CDB">
                            <w:pPr>
                              <w:rPr>
                                <w:lang w:eastAsia="en-US" w:bidi="en-US"/>
                              </w:rPr>
                            </w:pPr>
                          </w:p>
                          <w:p w14:paraId="6456F726" w14:textId="77777777" w:rsidR="00DC1CDB" w:rsidRDefault="00DC1CDB" w:rsidP="00DC1CDB">
                            <w:pPr>
                              <w:rPr>
                                <w:lang w:eastAsia="en-US" w:bidi="en-US"/>
                              </w:rPr>
                            </w:pPr>
                          </w:p>
                          <w:p w14:paraId="77544E5C" w14:textId="77777777" w:rsidR="00DC1CDB" w:rsidRDefault="00DC1CDB" w:rsidP="00DC1CDB">
                            <w:pPr>
                              <w:rPr>
                                <w:lang w:eastAsia="en-US" w:bidi="en-US"/>
                              </w:rPr>
                            </w:pPr>
                          </w:p>
                          <w:p w14:paraId="784F0C4A" w14:textId="77777777" w:rsidR="00DC1CDB" w:rsidRDefault="00DC1CDB" w:rsidP="00DC1CDB">
                            <w:pPr>
                              <w:rPr>
                                <w:lang w:eastAsia="en-US" w:bidi="en-US"/>
                              </w:rPr>
                            </w:pPr>
                          </w:p>
                          <w:p w14:paraId="0B97703E" w14:textId="77777777" w:rsidR="00DC1CDB" w:rsidRDefault="00DC1CDB" w:rsidP="00DC1CDB">
                            <w:pPr>
                              <w:rPr>
                                <w:lang w:eastAsia="en-US" w:bidi="en-US"/>
                              </w:rPr>
                            </w:pPr>
                          </w:p>
                          <w:p w14:paraId="4BB9A9A7" w14:textId="77777777" w:rsidR="00DC1CDB" w:rsidRDefault="00DC1CDB" w:rsidP="00DC1CDB">
                            <w:pPr>
                              <w:rPr>
                                <w:lang w:eastAsia="en-US" w:bidi="en-US"/>
                              </w:rPr>
                            </w:pPr>
                          </w:p>
                          <w:p w14:paraId="2CAE4F2D" w14:textId="77777777" w:rsidR="00DC1CDB" w:rsidRDefault="00DC1CDB" w:rsidP="00DC1CDB">
                            <w:pPr>
                              <w:rPr>
                                <w:lang w:eastAsia="en-US" w:bidi="en-US"/>
                              </w:rPr>
                            </w:pPr>
                          </w:p>
                          <w:p w14:paraId="36202D37" w14:textId="77777777" w:rsidR="00DC1CDB" w:rsidRDefault="00DC1CDB" w:rsidP="00DC1CDB">
                            <w:pPr>
                              <w:rPr>
                                <w:lang w:eastAsia="en-US" w:bidi="en-US"/>
                              </w:rPr>
                            </w:pPr>
                          </w:p>
                          <w:p w14:paraId="0B7375D8" w14:textId="77777777" w:rsidR="00DC1CDB" w:rsidRDefault="00DC1CDB" w:rsidP="00DC1CDB">
                            <w:pPr>
                              <w:rPr>
                                <w:lang w:eastAsia="en-US" w:bidi="en-US"/>
                              </w:rPr>
                            </w:pPr>
                          </w:p>
                          <w:p w14:paraId="677C914B" w14:textId="77777777" w:rsidR="00DC1CDB" w:rsidRDefault="00DC1CDB" w:rsidP="00DC1CDB">
                            <w:pPr>
                              <w:rPr>
                                <w:lang w:eastAsia="en-US" w:bidi="en-US"/>
                              </w:rPr>
                            </w:pPr>
                          </w:p>
                          <w:p w14:paraId="30DEE26F" w14:textId="77777777" w:rsidR="00DC1CDB" w:rsidRDefault="00DC1CDB" w:rsidP="00DC1CDB">
                            <w:pPr>
                              <w:rPr>
                                <w:lang w:eastAsia="en-US" w:bidi="en-US"/>
                              </w:rPr>
                            </w:pPr>
                          </w:p>
                          <w:p w14:paraId="71A17D49" w14:textId="77777777" w:rsidR="00DC1CDB" w:rsidRDefault="00DC1CDB" w:rsidP="00DC1CDB">
                            <w:pPr>
                              <w:rPr>
                                <w:lang w:eastAsia="en-US" w:bidi="en-US"/>
                              </w:rPr>
                            </w:pPr>
                          </w:p>
                          <w:p w14:paraId="5B5045DD" w14:textId="77777777" w:rsidR="00DC1CDB" w:rsidRDefault="00DC1CDB" w:rsidP="00DC1CDB">
                            <w:pPr>
                              <w:rPr>
                                <w:lang w:eastAsia="en-US" w:bidi="en-US"/>
                              </w:rPr>
                            </w:pPr>
                          </w:p>
                          <w:p w14:paraId="3195224D" w14:textId="77777777" w:rsidR="00DC1CDB" w:rsidRDefault="00DC1CDB" w:rsidP="00DC1CDB">
                            <w:pPr>
                              <w:rPr>
                                <w:lang w:eastAsia="en-US" w:bidi="en-US"/>
                              </w:rPr>
                            </w:pPr>
                          </w:p>
                          <w:p w14:paraId="4151B6D8" w14:textId="77777777" w:rsidR="00DC1CDB" w:rsidRDefault="00DC1CDB" w:rsidP="00DC1CDB">
                            <w:pPr>
                              <w:rPr>
                                <w:lang w:eastAsia="en-US" w:bidi="en-US"/>
                              </w:rPr>
                            </w:pPr>
                          </w:p>
                          <w:p w14:paraId="76E05242" w14:textId="77777777" w:rsidR="00DC1CDB" w:rsidRDefault="00DC1CDB" w:rsidP="00DC1CDB">
                            <w:pPr>
                              <w:rPr>
                                <w:lang w:eastAsia="en-US" w:bidi="en-US"/>
                              </w:rPr>
                            </w:pPr>
                          </w:p>
                          <w:p w14:paraId="16C0AD5C" w14:textId="77777777" w:rsidR="00DC1CDB" w:rsidRDefault="00DC1CDB" w:rsidP="00DC1CDB">
                            <w:pPr>
                              <w:rPr>
                                <w:lang w:eastAsia="en-US" w:bidi="en-US"/>
                              </w:rPr>
                            </w:pPr>
                          </w:p>
                        </w:txbxContent>
                      </v:textbox>
                    </v:rect>
                    <v:line id="Прямая соединительная линия 22"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Прямая соединительная линия 23"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Прямая соединительная линия 24"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Прямая соединительная линия 25"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Прямая соединительная линия 26"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Группа 27"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Прямоугольник 28"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" filled="f" stroked="f">
                        <v:textbox inset="1pt,1pt,1pt,1pt">
                          <w:txbxContent>
                            <w:p w14:paraId="1100B832" w14:textId="77777777" w:rsidR="00DC1CDB" w:rsidRPr="005D5F4E" w:rsidRDefault="00DC1CDB" w:rsidP="009C2CEE">
                              <w:pPr>
                                <w:pStyle w:val="af3"/>
                                <w:jc w:val="left"/>
                              </w:pPr>
                              <w:r w:rsidRPr="005D5F4E">
                                <w:t>Разраб.</w:t>
                              </w:r>
                            </w:p>
                          </w:txbxContent>
                        </v:textbox>
                      </v:rect>
                      <v:rect id="Прямоугольник 29"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" filled="f" stroked="f">
                        <v:textbox inset="1pt,1pt,1pt,1pt">
                          <w:txbxContent>
                            <w:sdt>
                              <w:sdtPr>
                                <w:alias w:val="Автор"/>
                                <w:tag w:val=""/>
                                <w:id w:val="1074094874"/>
                                <w:dataBinding w:prefixMappings="xmlns:ns0='http://purl.org/dc/elements/1.1/' xmlns:ns1='http://schemas.openxmlformats.org/package/2006/metadata/core-properties' " w:xpath="/ns1:coreProperties[1]/ns0:creator[1]" w:storeItemID="{6C3C8BC8-F283-45AE-878A-BAB7291924A1}"/>
                                <w:text/>
                              </w:sdtPr>
                              <w:sdtEndPr/>
                              <w:sdtContent>
                                <w:p w14:paraId="1D9382F0" w14:textId="2C57ABEB" w:rsidR="00DC1CDB" w:rsidRDefault="006C7F82" w:rsidP="005D5F4E">
                                  <w:pPr>
                                    <w:pStyle w:val="af2"/>
                                    <w:rPr>
                                      <w:lang w:val="ru-RU"/>
                                    </w:rPr>
                                  </w:pPr>
                                  <w:r>
                                    <w:t>Краснов А. С.</w:t>
                                  </w:r>
                                </w:p>
                              </w:sdtContent>
                            </w:sdt>
                          </w:txbxContent>
                        </v:textbox>
                      </v:rect>
                    </v:group>
                    <v:group id="Группа 30"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Прямоугольник 31"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PVwgAAANsAAAAPAAAAZHJzL2Rvd25yZXYueG1sRI9Ba8JA&#10;FITvBf/D8oReim6iYC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APHSPVwgAAANsAAAAPAAAA&#10;AAAAAAAAAAAAAAcCAABkcnMvZG93bnJldi54bWxQSwUGAAAAAAMAAwC3AAAA9gIAAAAA&#10;" filled="f" stroked="f">
                        <v:textbox inset="1pt,1pt,1pt,1pt">
                          <w:txbxContent>
                            <w:p w14:paraId="54C3C971" w14:textId="77777777" w:rsidR="00DC1CDB" w:rsidRPr="005D5F4E" w:rsidRDefault="00DC1CDB" w:rsidP="009C2CEE">
                              <w:pPr>
                                <w:pStyle w:val="af3"/>
                                <w:jc w:val="both"/>
                              </w:pPr>
                              <w:r w:rsidRPr="005D5F4E">
                                <w:t>Провер.</w:t>
                              </w:r>
                            </w:p>
                          </w:txbxContent>
                        </v:textbox>
                      </v:rect>
                      <v:rect id="Прямоугольник 32"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2iwgAAANsAAAAPAAAAZHJzL2Rvd25yZXYueG1sRI9Ba8JA&#10;FITvQv/D8gq9SN2ooJ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D/z72iwgAAANsAAAAPAAAA&#10;AAAAAAAAAAAAAAcCAABkcnMvZG93bnJldi54bWxQSwUGAAAAAAMAAwC3AAAA9gIAAAAA&#10;" filled="f" stroked="f">
                        <v:textbox inset="1pt,1pt,1pt,1pt">
                          <w:txbxContent>
                            <w:sdt>
                              <w:sdtPr>
                                <w:alias w:val="Руководитель"/>
                                <w:tag w:val=""/>
                                <w:id w:val="631598760"/>
                                <w:dataBinding w:prefixMappings="xmlns:ns0='http://schemas.openxmlformats.org/officeDocument/2006/extended-properties' " w:xpath="/ns0:Properties[1]/ns0:Manager[1]" w:storeItemID="{6668398D-A668-4E3E-A5EB-62B293D839F1}"/>
                                <w:text/>
                              </w:sdtPr>
                              <w:sdtEndPr/>
                              <w:sdtContent>
                                <w:p w14:paraId="74FBC563" w14:textId="77777777" w:rsidR="00DC1CDB" w:rsidRDefault="005D5F4E" w:rsidP="005D5F4E">
                                  <w:pPr>
                                    <w:pStyle w:val="af2"/>
                                    <w:rPr>
                                      <w:lang w:val="ru-RU"/>
                                    </w:rPr>
                                  </w:pPr>
                                  <w:r w:rsidRPr="005D5F4E">
                                    <w:t>Фатеев Д. И.</w:t>
                                  </w:r>
                                </w:p>
                              </w:sdtContent>
                            </w:sdt>
                          </w:txbxContent>
                        </v:textbox>
                      </v:rect>
                    </v:group>
                    <v:group id="Группа 33" o:spid="_x0000_s110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Прямоугольник 34"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14:paraId="4B40AC4C" w14:textId="77777777" w:rsidR="00DC1CDB" w:rsidRPr="005D5F4E" w:rsidRDefault="00DC1CDB" w:rsidP="009C2CEE">
                              <w:pPr>
                                <w:pStyle w:val="af3"/>
                                <w:jc w:val="left"/>
                              </w:pPr>
                              <w:r w:rsidRPr="005D5F4E">
                                <w:t>Реценз.</w:t>
                              </w:r>
                            </w:p>
                          </w:txbxContent>
                        </v:textbox>
                      </v:rect>
                      <v:rect id="Прямоугольник 35"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XWxAAAANsAAAAPAAAAZHJzL2Rvd25yZXYueG1sRI/NasMw&#10;EITvgb6D2EAvoZbTk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HAmJdbEAAAA2wAAAA8A&#10;AAAAAAAAAAAAAAAABwIAAGRycy9kb3ducmV2LnhtbFBLBQYAAAAAAwADALcAAAD4AgAAAAA=&#10;" filled="f" stroked="f">
                        <v:textbox inset="1pt,1pt,1pt,1pt">
                          <w:txbxContent>
                            <w:sdt>
                              <w:sdtPr>
                                <w:alias w:val="Руководитель"/>
                                <w:tag w:val=""/>
                                <w:id w:val="324555146"/>
                                <w:dataBinding w:prefixMappings="xmlns:ns0='http://schemas.openxmlformats.org/officeDocument/2006/extended-properties' " w:xpath="/ns0:Properties[1]/ns0:Manager[1]" w:storeItemID="{6668398D-A668-4E3E-A5EB-62B293D839F1}"/>
                                <w:text/>
                              </w:sdtPr>
                              <w:sdtEndPr/>
                              <w:sdtContent>
                                <w:p w14:paraId="37582472" w14:textId="77777777" w:rsidR="00DC1CDB" w:rsidRPr="005D5F4E" w:rsidRDefault="005D5F4E" w:rsidP="005D5F4E">
                                  <w:pPr>
                                    <w:pStyle w:val="af2"/>
                                  </w:pPr>
                                  <w:r>
                                    <w:t>Фатеев Д. И.</w:t>
                                  </w:r>
                                </w:p>
                              </w:sdtContent>
                            </w:sdt>
                          </w:txbxContent>
                        </v:textbox>
                      </v:rect>
                    </v:group>
                    <v:group id="Группа 36" o:spid="_x0000_s110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Прямоугольник 37"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46wgAAANsAAAAPAAAAZHJzL2Rvd25yZXYueG1sRI9Ba8JA&#10;FITvBf/D8oReim5UUI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DvuB46wgAAANsAAAAPAAAA&#10;AAAAAAAAAAAAAAcCAABkcnMvZG93bnJldi54bWxQSwUGAAAAAAMAAwC3AAAA9gIAAAAA&#10;" filled="f" stroked="f">
                        <v:textbox inset="1pt,1pt,1pt,1pt">
                          <w:txbxContent>
                            <w:p w14:paraId="499A61E3" w14:textId="77777777" w:rsidR="00DC1CDB" w:rsidRDefault="00DC1CDB" w:rsidP="009C2CEE">
                              <w:pPr>
                                <w:pStyle w:val="af3"/>
                                <w:jc w:val="left"/>
                                <w:rPr>
                                  <w:i/>
                                </w:rPr>
                              </w:pPr>
                              <w:r>
                                <w:t xml:space="preserve">Н. </w:t>
                              </w:r>
                              <w:r w:rsidRPr="00915EB5">
                                <w:rPr>
                                  <w:sz w:val="16"/>
                                  <w:szCs w:val="24"/>
                                </w:rPr>
                                <w:t>Контр</w:t>
                              </w:r>
                              <w:r>
                                <w:t>.</w:t>
                              </w:r>
                            </w:p>
                          </w:txbxContent>
                        </v:textbox>
                      </v:rect>
                      <v:rect id="Прямоугольник 38"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pIwAAAANsAAAAPAAAAZHJzL2Rvd25yZXYueG1sRE9Na8JA&#10;EL0X/A/LCF5K3cSC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nieKSMAAAADbAAAADwAAAAAA&#10;AAAAAAAAAAAHAgAAZHJzL2Rvd25yZXYueG1sUEsFBgAAAAADAAMAtwAAAPQCAAAAAA==&#10;" filled="f" stroked="f">
                        <v:textbox inset="1pt,1pt,1pt,1pt">
                          <w:txbxContent>
                            <w:p w14:paraId="14D4BAC4" w14:textId="77777777" w:rsidR="00DC1CDB" w:rsidRDefault="00DC1CDB" w:rsidP="00DC1CDB">
                              <w:pPr>
                                <w:pStyle w:val="af2"/>
                                <w:rPr>
                                  <w:rFonts w:ascii="Times New Roman" w:hAnsi="Times New Roman"/>
                                  <w:sz w:val="18"/>
                                </w:rPr>
                              </w:pPr>
                            </w:p>
                          </w:txbxContent>
                        </v:textbox>
                      </v:rect>
                    </v:group>
                    <v:group id="Группа 39" o:spid="_x0000_s111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Прямоугольник 40"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zwAAAANsAAAAPAAAAZHJzL2Rvd25yZXYueG1sRE9Na8JA&#10;EL0X/A/LCF5K3USK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OFf1M8AAAADbAAAADwAAAAAA&#10;AAAAAAAAAAAHAgAAZHJzL2Rvd25yZXYueG1sUEsFBgAAAAADAAMAtwAAAPQCAAAAAA==&#10;" filled="f" stroked="f">
                        <v:textbox inset="1pt,1pt,1pt,1pt">
                          <w:txbxContent>
                            <w:p w14:paraId="696496FF" w14:textId="77777777" w:rsidR="00DC1CDB" w:rsidRPr="00915EB5" w:rsidRDefault="00DC1CDB" w:rsidP="009C2CEE">
                              <w:pPr>
                                <w:pStyle w:val="af3"/>
                                <w:jc w:val="left"/>
                                <w:rPr>
                                  <w:i/>
                                </w:rPr>
                              </w:pPr>
                              <w:r w:rsidRPr="00915EB5">
                                <w:t>Утверд.</w:t>
                              </w:r>
                            </w:p>
                          </w:txbxContent>
                        </v:textbox>
                      </v:rect>
                      <v:rect id="Прямоугольник 41" o:spid="_x0000_s11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1CowgAAANsAAAAPAAAAZHJzL2Rvd25yZXYueG1sRI9Ba8JA&#10;FITvBf/D8oReim4iYi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BXG1CowgAAANsAAAAPAAAA&#10;AAAAAAAAAAAAAAcCAABkcnMvZG93bnJldi54bWxQSwUGAAAAAAMAAwC3AAAA9gIAAAAA&#10;" filled="f" stroked="f">
                        <v:textbox inset="1pt,1pt,1pt,1pt">
                          <w:txbxContent>
                            <w:p w14:paraId="029D7821" w14:textId="77777777" w:rsidR="00DC1CDB" w:rsidRDefault="00DC1CDB" w:rsidP="00DC1CDB">
                              <w:pPr>
                                <w:pStyle w:val="af2"/>
                                <w:rPr>
                                  <w:rFonts w:ascii="Times New Roman" w:hAnsi="Times New Roman"/>
                                  <w:sz w:val="18"/>
                                </w:rPr>
                              </w:pPr>
                            </w:p>
                          </w:txbxContent>
                        </v:textbox>
                      </v:rect>
                    </v:group>
                    <v:line id="Прямая соединительная линия 42" o:spid="_x0000_s111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Прямоугольник 43" o:spid="_x0000_s111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" filled="f" stroked="f">
                      <v:textbox inset="1pt,1pt,1pt,1pt">
                        <w:txbxContent>
                          <w:sdt>
                            <w:sdtPr>
                              <w:rPr>
                                <w:caps/>
                                <w:sz w:val="14"/>
                                <w:szCs w:val="22"/>
                              </w:rPr>
                              <w:alias w:val="Название"/>
                              <w:tag w:val=""/>
                              <w:id w:val="951518648"/>
                              <w:dataBinding w:prefixMappings="xmlns:ns0='http://purl.org/dc/elements/1.1/' xmlns:ns1='http://schemas.openxmlformats.org/package/2006/metadata/core-properties' " w:xpath="/ns1:coreProperties[1]/ns0:title[1]" w:storeItemID="{6C3C8BC8-F283-45AE-878A-BAB7291924A1}"/>
                              <w:text/>
                            </w:sdtPr>
                            <w:sdtEndPr/>
                            <w:sdtContent>
                              <w:p w14:paraId="63D9AB94" w14:textId="29B1D9CD" w:rsidR="00DC1CDB" w:rsidRPr="006C7F82" w:rsidRDefault="006C7F82" w:rsidP="00915EB5">
                                <w:pPr>
                                  <w:pStyle w:val="af3"/>
                                  <w:rPr>
                                    <w:caps/>
                                    <w:sz w:val="14"/>
                                    <w:szCs w:val="22"/>
                                  </w:rPr>
                                </w:pPr>
                                <w:r w:rsidRPr="006C7F82">
                                  <w:rPr>
                                    <w:caps/>
                                    <w:sz w:val="14"/>
                                    <w:szCs w:val="22"/>
                                  </w:rPr>
                                  <w:t>Проектирование и программирование системы сборки и доставки отправляемых программных пакетов для ПЛК на базе встраиваемых операционных систем</w:t>
                                </w:r>
                              </w:p>
                            </w:sdtContent>
                          </w:sdt>
                        </w:txbxContent>
                      </v:textbox>
                    </v:rect>
                    <v:line id="Прямая соединительная линия 44" o:spid="_x0000_s111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Прямая соединительная линия 45" o:spid="_x0000_s111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Прямая соединительная линия 46" o:spid="_x0000_s111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Прямоугольник 47" o:spid="_x0000_s112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14:paraId="5B60B3B3" w14:textId="77777777" w:rsidR="00DC1CDB" w:rsidRDefault="00DC1CDB" w:rsidP="00DC1CDB">
                            <w:pPr>
                              <w:pStyle w:val="af2"/>
                              <w:jc w:val="center"/>
                              <w:rPr>
                                <w:rFonts w:ascii="Times New Roman" w:hAnsi="Times New Roman"/>
                                <w:i w:val="0"/>
                                <w:iCs/>
                                <w:sz w:val="18"/>
                              </w:rPr>
                            </w:pPr>
                            <w:r>
                              <w:rPr>
                                <w:rFonts w:ascii="Times New Roman" w:hAnsi="Times New Roman"/>
                                <w:i w:val="0"/>
                                <w:iCs/>
                                <w:sz w:val="18"/>
                              </w:rPr>
                              <w:t>Лит.</w:t>
                            </w:r>
                          </w:p>
                        </w:txbxContent>
                      </v:textbox>
                    </v:rect>
                    <v:rect id="Прямоугольник 48" o:spid="_x0000_s112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0D4CD0A6" w14:textId="77777777" w:rsidR="00DC1CDB" w:rsidRDefault="00DC1CDB" w:rsidP="00DC1CDB">
                            <w:pPr>
                              <w:pStyle w:val="af2"/>
                              <w:jc w:val="center"/>
                              <w:rPr>
                                <w:rFonts w:ascii="Times New Roman" w:hAnsi="Times New Roman"/>
                                <w:i w:val="0"/>
                                <w:iCs/>
                                <w:sz w:val="18"/>
                              </w:rPr>
                            </w:pPr>
                            <w:r>
                              <w:rPr>
                                <w:rFonts w:ascii="Times New Roman" w:hAnsi="Times New Roman"/>
                                <w:i w:val="0"/>
                                <w:iCs/>
                                <w:sz w:val="18"/>
                              </w:rPr>
                              <w:t>Листов</w:t>
                            </w:r>
                          </w:p>
                        </w:txbxContent>
                      </v:textbox>
                    </v:rect>
                    <v:rect id="Прямоугольник 49" o:spid="_x0000_s112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yuxAAAANsAAAAPAAAAZHJzL2Rvd25yZXYueG1sRI9La8Mw&#10;EITvhfwHsYFeSiKnl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KltXK7EAAAA2wAAAA8A&#10;AAAAAAAAAAAAAAAABwIAAGRycy9kb3ducmV2LnhtbFBLBQYAAAAAAwADALcAAAD4AgAAAAA=&#10;" filled="f" stroked="f">
                      <v:textbox inset="1pt,1pt,1pt,1pt">
                        <w:txbxContent>
                          <w:p w14:paraId="6528E2CE" w14:textId="37554089" w:rsidR="00DC1CDB" w:rsidRPr="0046058B" w:rsidRDefault="0046058B" w:rsidP="00DC1CDB">
                            <w:pPr>
                              <w:pStyle w:val="af2"/>
                              <w:jc w:val="center"/>
                              <w:rPr>
                                <w:rFonts w:asciiTheme="minorHAnsi" w:hAnsiTheme="minorHAnsi" w:cstheme="minorHAnsi"/>
                                <w:i w:val="0"/>
                                <w:iCs/>
                                <w:sz w:val="20"/>
                                <w:szCs w:val="21"/>
                                <w:lang w:val="en-US"/>
                              </w:rPr>
                            </w:pPr>
                            <w:r w:rsidRPr="0046058B">
                              <w:rPr>
                                <w:rFonts w:asciiTheme="minorHAnsi" w:hAnsiTheme="minorHAnsi" w:cstheme="minorHAnsi"/>
                                <w:i w:val="0"/>
                                <w:iCs/>
                                <w:sz w:val="18"/>
                                <w:szCs w:val="21"/>
                              </w:rPr>
                              <w:fldChar w:fldCharType="begin"/>
                            </w:r>
                            <w:r w:rsidRPr="0046058B">
                              <w:rPr>
                                <w:rFonts w:asciiTheme="minorHAnsi" w:hAnsiTheme="minorHAnsi" w:cstheme="minorHAnsi"/>
                                <w:i w:val="0"/>
                                <w:iCs/>
                                <w:sz w:val="18"/>
                                <w:szCs w:val="21"/>
                              </w:rPr>
                              <w:instrText xml:space="preserve"> DOCPROPERTY  Pages </w:instrText>
                            </w:r>
                            <w:r w:rsidRPr="0046058B">
                              <w:rPr>
                                <w:rFonts w:asciiTheme="minorHAnsi" w:hAnsiTheme="minorHAnsi" w:cstheme="minorHAnsi"/>
                                <w:i w:val="0"/>
                                <w:iCs/>
                                <w:sz w:val="18"/>
                                <w:szCs w:val="21"/>
                              </w:rPr>
                              <w:fldChar w:fldCharType="separate"/>
                            </w:r>
                            <w:r w:rsidRPr="0046058B">
                              <w:rPr>
                                <w:rFonts w:asciiTheme="minorHAnsi" w:hAnsiTheme="minorHAnsi" w:cstheme="minorHAnsi"/>
                                <w:i w:val="0"/>
                                <w:iCs/>
                                <w:sz w:val="18"/>
                                <w:szCs w:val="21"/>
                              </w:rPr>
                              <w:t>33</w:t>
                            </w:r>
                            <w:r w:rsidRPr="0046058B">
                              <w:rPr>
                                <w:rFonts w:asciiTheme="minorHAnsi" w:hAnsiTheme="minorHAnsi" w:cstheme="minorHAnsi"/>
                                <w:i w:val="0"/>
                                <w:iCs/>
                                <w:sz w:val="18"/>
                                <w:szCs w:val="21"/>
                              </w:rPr>
                              <w:fldChar w:fldCharType="end"/>
                            </w:r>
                          </w:p>
                        </w:txbxContent>
                      </v:textbox>
                    </v:rect>
                    <v:line id="Прямая соединительная линия 50" o:spid="_x0000_s112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Прямая соединительная линия 51" o:spid="_x0000_s112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rect id="Прямоугольник 52" o:spid="_x0000_s112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" filled="f" stroked="f">
                      <v:textbox inset="1pt,1pt,1pt,1pt">
                        <w:txbxContent>
                          <w:p w14:paraId="34F51E5C" w14:textId="77777777" w:rsidR="00DC1CDB" w:rsidRPr="00915EB5" w:rsidRDefault="00DC1CDB" w:rsidP="00915EB5">
                            <w:pPr>
                              <w:pStyle w:val="af3"/>
                            </w:pPr>
                            <w:r w:rsidRPr="00915EB5">
                              <w:t>ККМТ гр. МР-19</w:t>
                            </w:r>
                          </w:p>
                        </w:txbxContent>
                      </v:textbox>
                    </v:rect>
                    <w10:wrap anchorx="margin" anchory="margin"/>
                  </v:group>
                </w:pict>
              </mc:Fallback>
            </mc:AlternateContent>
          </w:r>
        </w:p>
        <w:p w14:paraId="0CD66919" w14:textId="604A55FA" w:rsidR="00C337A5" w:rsidRDefault="00433CCA" w:rsidP="00F7100A">
          <w:pPr>
            <w:pStyle w:val="1"/>
          </w:pPr>
          <w:bookmarkStart w:id="0" w:name="_Toc106714158"/>
          <w:bookmarkStart w:id="1" w:name="_Toc107010420"/>
          <w:bookmarkStart w:id="2" w:name="_Toc107012109"/>
          <w:r>
            <w:lastRenderedPageBreak/>
            <w:t>ГЛОССАРИЙ</w:t>
          </w:r>
          <w:bookmarkEnd w:id="0"/>
          <w:bookmarkEnd w:id="1"/>
          <w:bookmarkEnd w:id="2"/>
        </w:p>
        <w:p w14:paraId="5AA77D7C" w14:textId="4F48434E" w:rsidR="00433CCA" w:rsidRDefault="00800806" w:rsidP="00433CCA">
          <w:r w:rsidRPr="00800806">
            <w:t>Программируемый логический контроллер (ПЛК</w:t>
          </w:r>
          <w:r>
            <w:t xml:space="preserve">) </w:t>
          </w:r>
          <w:r w:rsidRPr="00800806">
            <w:t>—</w:t>
          </w:r>
          <w:r>
            <w:t xml:space="preserve"> </w:t>
          </w:r>
          <w:r w:rsidRPr="00800806">
            <w:t>специальная разновидность электронной вычислительной машины. Чаще всего ПЛК используют для автоматизации технологических процессов. В качестве основного режима работы ПЛК выступает его длительное автономное использование, зачастую в неблагоприятных условиях окружающей среды, без серьёзного обслуживания и практически без вмешательства человека.</w:t>
          </w:r>
        </w:p>
        <w:p w14:paraId="27AF580C" w14:textId="47D3F42A" w:rsidR="00800806" w:rsidRDefault="00800806" w:rsidP="00433CCA">
          <w:r w:rsidRPr="00800806">
            <w:t>Встраиваемая операционная система</w:t>
          </w:r>
          <w:r>
            <w:t xml:space="preserve"> </w:t>
          </w:r>
          <w:r w:rsidRPr="00800806">
            <w:t>—</w:t>
          </w:r>
          <w:r>
            <w:t xml:space="preserve"> </w:t>
          </w:r>
          <w:r w:rsidR="00573A1E" w:rsidRPr="00573A1E">
            <w:t>любая компьютерная операционная система, имеющая специализированное назначение или рассчитанное на использование вместе с конкретным встраиваемым приложением. Конечный пользователь, как правило, не может изменять такие системы.</w:t>
          </w:r>
        </w:p>
        <w:p w14:paraId="343FBF32" w14:textId="5158EACD" w:rsidR="00573A1E" w:rsidRDefault="00573A1E" w:rsidP="00433CCA">
          <w:r w:rsidRPr="00573A1E">
            <w:t>Кроссплатформенность</w:t>
          </w:r>
          <w:r>
            <w:t xml:space="preserve"> </w:t>
          </w:r>
          <w:r w:rsidRPr="00573A1E">
            <w:t>— способность программного обеспечения работать с несколькими аппаратными платформами или операционными системами, в данном случае с различными ПЛК.</w:t>
          </w:r>
        </w:p>
        <w:p w14:paraId="4BE083EE" w14:textId="7D819413" w:rsidR="00764FE7" w:rsidRDefault="00977728" w:rsidP="00433CCA">
          <w:r w:rsidRPr="00977728">
            <w:t>Машинный код</w:t>
          </w:r>
          <w:r>
            <w:t xml:space="preserve"> </w:t>
          </w:r>
          <w:r w:rsidRPr="00977728">
            <w:t>—</w:t>
          </w:r>
          <w:r>
            <w:t xml:space="preserve"> </w:t>
          </w:r>
          <w:r w:rsidRPr="00977728">
            <w:t>система команд (набор кодов операций) конкретной вычислительной машины, которая интерпретируется непосредственно процессором или микропрограммами этой вычислительной машины, в том числе и виртуальной машиной.</w:t>
          </w:r>
        </w:p>
        <w:p w14:paraId="6B37E47C" w14:textId="55D28376" w:rsidR="00977728" w:rsidRDefault="00977728" w:rsidP="00433CCA">
          <w:r w:rsidRPr="00977728">
            <w:t>Виртуальная машина</w:t>
          </w:r>
          <w:r>
            <w:t xml:space="preserve"> </w:t>
          </w:r>
          <w:r w:rsidRPr="00977728">
            <w:t>—</w:t>
          </w:r>
          <w:r>
            <w:t xml:space="preserve"> </w:t>
          </w:r>
          <w:r w:rsidR="003C6513" w:rsidRPr="003C6513">
            <w:t>программная и/или аппаратная система, эмулирующая аппаратное обеспечение некоторой платформы и исполняющая программы для guest-платформы на host-платформе (host — хост-платформа, платформа-хозяин) или виртуализирующая некоторую платформу и создающая на ней среды, изолирующие друг от друга программы и даже операционные системы, также спецификация некоторой вычислительной среды (например: «виртуальная машина языка программирования Си»).</w:t>
          </w:r>
          <w:r w:rsidR="003C6513">
            <w:t xml:space="preserve"> </w:t>
          </w:r>
          <w:r w:rsidR="003C6513" w:rsidRPr="003C6513">
            <w:t>Виртуальная машина исполняет некоторый машинно-независимый код (например, байт-код, шитый код) или машинный код реального процессора. Помимо процессора, ВМ может эмулировать работу как отдельных компонентов аппаратного обеспечения, так и целого реального компьютера (включая BIOS, оперативную память, жёсткий диск и другие периферийные устройства).</w:t>
          </w:r>
        </w:p>
        <w:p w14:paraId="17B27AE0" w14:textId="03CE6730" w:rsidR="003C6513" w:rsidRDefault="00A862E0" w:rsidP="00433CCA">
          <w:r w:rsidRPr="00A862E0">
            <w:lastRenderedPageBreak/>
            <w:t>Сетевая модель OSI</w:t>
          </w:r>
          <w:r>
            <w:t xml:space="preserve"> </w:t>
          </w:r>
          <w:r w:rsidRPr="00A862E0">
            <w:t>—</w:t>
          </w:r>
          <w:r>
            <w:t xml:space="preserve"> </w:t>
          </w:r>
          <w:r w:rsidRPr="00A862E0">
            <w:t>сетевая модель стека сетевых протоколов OSI/ISO. Посредством данной модели различные сетевые устройства могут взаимодействовать друг с другом. Модель определяет различные уровни взаимодействия систем. Каждый уровень выполняет определённые функции при таком взаимодействии.</w:t>
          </w:r>
        </w:p>
        <w:p w14:paraId="1AA3F4FB" w14:textId="441BCFA9" w:rsidR="00A862E0" w:rsidRDefault="00A862E0" w:rsidP="00433CCA">
          <w:r w:rsidRPr="00A862E0">
            <w:t>Транспиляция</w:t>
          </w:r>
          <w:r>
            <w:t xml:space="preserve"> </w:t>
          </w:r>
          <w:r w:rsidRPr="00A862E0">
            <w:t>—</w:t>
          </w:r>
          <w:r w:rsidR="00F104F7">
            <w:t xml:space="preserve"> </w:t>
          </w:r>
          <w:r w:rsidR="00F104F7" w:rsidRPr="00F104F7">
            <w:t>преобразование программы, при котором используется исходный код программы, написанной на одном языке программирования в качестве исходных данных, и производится эквивалентный исходный код на другом языке программирования.</w:t>
          </w:r>
        </w:p>
        <w:p w14:paraId="16982078" w14:textId="02615052" w:rsidR="00F104F7" w:rsidRDefault="00F104F7" w:rsidP="00433CCA">
          <w:r w:rsidRPr="00F104F7">
            <w:t>Компилируемый язык программирования</w:t>
          </w:r>
          <w:r>
            <w:t xml:space="preserve"> </w:t>
          </w:r>
          <w:r w:rsidRPr="00F104F7">
            <w:t>—</w:t>
          </w:r>
          <w:r>
            <w:t xml:space="preserve"> </w:t>
          </w:r>
          <w:r w:rsidR="00817FDC" w:rsidRPr="00817FDC">
            <w:t>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программой-интерпретатором).</w:t>
          </w:r>
        </w:p>
        <w:p w14:paraId="2BFA0F07" w14:textId="4CCC53CF" w:rsidR="00817FDC" w:rsidRDefault="00817FDC" w:rsidP="00817FDC">
          <w:r w:rsidRPr="00817FDC">
            <w:t>Фреймворк —</w:t>
          </w:r>
          <w:r>
            <w:t xml:space="preserve">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 Можно также говорить о каркасном подходе как о подходе к построению программ, где любая конфигурация программы строится из двух частей:</w:t>
          </w:r>
          <w:r w:rsidR="00972249" w:rsidRPr="00972249">
            <w:t xml:space="preserve"> </w:t>
          </w:r>
          <w:r w:rsidR="00972249">
            <w:t>п</w:t>
          </w:r>
          <w:r w:rsidR="00972249" w:rsidRPr="00972249">
            <w:t xml:space="preserve">остоянная часть — каркас, не меняющийся от конфигурации к конфигурации и несущий в себе гнёзда, в которых размещается вторая, переменная часть; </w:t>
          </w:r>
          <w:r w:rsidR="00972249">
            <w:t>сменные</w:t>
          </w:r>
          <w:r w:rsidR="00972249" w:rsidRPr="00972249">
            <w:t xml:space="preserve"> модули (или точки расширения)</w:t>
          </w:r>
          <w:r w:rsidR="00972249">
            <w:t>.</w:t>
          </w:r>
        </w:p>
        <w:p w14:paraId="0F4B97CD" w14:textId="321D96F1" w:rsidR="00AE4B76" w:rsidRDefault="00AE4B76" w:rsidP="00817FDC">
          <w:r w:rsidRPr="00AE4B76">
            <w:t>Ядро Linux —</w:t>
          </w:r>
          <w:r>
            <w:t xml:space="preserve"> </w:t>
          </w:r>
          <w:r w:rsidR="00F61D7E" w:rsidRPr="00F61D7E">
            <w:t>ядро операционной системы, соответствующее стандартам POSIX, составляющее основу операционных систем семейства Linux, а также ряда операционных систем для мобильных устройств, в том числе Android, Tizen, KaiOS.</w:t>
          </w:r>
        </w:p>
        <w:p w14:paraId="117E8BC8" w14:textId="6DC8CDD1" w:rsidR="00972249" w:rsidRDefault="001A0F62" w:rsidP="001A0F62">
          <w:pPr>
            <w:pStyle w:val="1"/>
          </w:pPr>
          <w:bookmarkStart w:id="3" w:name="_Toc106714159"/>
          <w:bookmarkStart w:id="4" w:name="_Toc107010421"/>
          <w:bookmarkStart w:id="5" w:name="_Toc107012110"/>
          <w:r>
            <w:lastRenderedPageBreak/>
            <w:t>ОБОЗНАЧЕНИЯ И СОКРАЩЕНИЯ</w:t>
          </w:r>
          <w:bookmarkEnd w:id="3"/>
          <w:bookmarkEnd w:id="4"/>
          <w:bookmarkEnd w:id="5"/>
        </w:p>
        <w:p w14:paraId="15B049C0" w14:textId="343472A8" w:rsidR="00876B90" w:rsidRDefault="00876B90" w:rsidP="00876B90">
          <w:r w:rsidRPr="00876B90">
            <w:t>Управляющая программа ПЛК</w:t>
          </w:r>
          <w:r>
            <w:t xml:space="preserve"> </w:t>
          </w:r>
          <w:r w:rsidRPr="00876B90">
            <w:t>—</w:t>
          </w:r>
          <w:r>
            <w:t xml:space="preserve"> </w:t>
          </w:r>
          <w:r w:rsidRPr="00876B90">
            <w:t>программа, реализующая основной алгоритм работы ПЛК.</w:t>
          </w:r>
        </w:p>
        <w:p w14:paraId="22B02376" w14:textId="687F5E1A" w:rsidR="00AE4B76" w:rsidRDefault="00876B90" w:rsidP="00AE4B76">
          <w:r w:rsidRPr="00876B90">
            <w:t>Платформа ПЛК</w:t>
          </w:r>
          <w:r>
            <w:t xml:space="preserve"> </w:t>
          </w:r>
          <w:r w:rsidRPr="00876B90">
            <w:t>—</w:t>
          </w:r>
          <w:r>
            <w:t xml:space="preserve"> </w:t>
          </w:r>
          <w:r w:rsidR="00AE4B76">
            <w:t>совокупность характеристик, параметров, особенностей аппаратного и программного обеспечения, правил работы, парадигм и способов взаимодействия, использующихся при работе с конкретным ПЛК, а также других составляющих производственной экосистемы.</w:t>
          </w:r>
        </w:p>
        <w:p w14:paraId="5A79B3F2" w14:textId="682C5238" w:rsidR="00E20005" w:rsidRDefault="00E20005" w:rsidP="00AE4B76">
          <w:r>
            <w:t xml:space="preserve">ПО </w:t>
          </w:r>
          <w:r w:rsidRPr="00E20005">
            <w:t>—</w:t>
          </w:r>
          <w:r>
            <w:t xml:space="preserve"> программное обеспечение</w:t>
          </w:r>
          <w:r w:rsidR="006F0360">
            <w:t xml:space="preserve"> (</w:t>
          </w:r>
          <w:r w:rsidR="006F0360" w:rsidRPr="006F0360">
            <w:t>программа или множество программ, используемых для управления компьютером</w:t>
          </w:r>
          <w:r w:rsidR="006F0360">
            <w:t>)</w:t>
          </w:r>
          <w:r>
            <w:t>.</w:t>
          </w:r>
        </w:p>
        <w:p w14:paraId="415CD589" w14:textId="77777777" w:rsidR="00E20005" w:rsidRPr="00540113" w:rsidRDefault="00E20005" w:rsidP="00AE4B76"/>
        <w:p w14:paraId="6E6063A4" w14:textId="6BCF4769" w:rsidR="006C7F82" w:rsidRDefault="008874E8" w:rsidP="00F7100A">
          <w:pPr>
            <w:pStyle w:val="1"/>
          </w:pPr>
          <w:bookmarkStart w:id="6" w:name="_Toc106714160"/>
          <w:bookmarkStart w:id="7" w:name="_Toc107010422"/>
          <w:bookmarkStart w:id="8" w:name="_Toc107012111"/>
          <w:r w:rsidRPr="0066737A">
            <w:lastRenderedPageBreak/>
            <w:t>ВВЕДЕНИЕ</w:t>
          </w:r>
          <w:bookmarkEnd w:id="6"/>
          <w:bookmarkEnd w:id="7"/>
          <w:bookmarkEnd w:id="8"/>
        </w:p>
        <w:p w14:paraId="43F368D0" w14:textId="68318E18" w:rsidR="00D329A8" w:rsidRDefault="00D329A8" w:rsidP="004C52EA">
          <w:r w:rsidRPr="00D329A8">
            <w:t>В данной работе рассмотрена проблема отсутствия стандартизации интерфейсов и способов загрузки оправляющих программ в ПЛК различных производителей и рассматривается способ решения данной проблемы путем создания кроссплатформенного программного обеспечения, предоставляющего единый интерфейс и способ загрузки для ПЛК различных производителей.</w:t>
          </w:r>
        </w:p>
        <w:p w14:paraId="524FD55B" w14:textId="12AFC793" w:rsidR="004C52EA" w:rsidRPr="00B73526" w:rsidRDefault="004C52EA" w:rsidP="004C52EA">
          <w:r w:rsidRPr="004C52EA">
            <w:t xml:space="preserve">Программируемые логические контроллеры широко применяются в сфере промышленной автоматизации разнообразных технологических процессов на больших и малых предприятиях. Популярность контроллеров легко объяснима. Их применение значительно упрощает создание и эксплуатацию как сложных автоматизированных систем, так и отдельных устройств, в том числе — бытового назначения. ПЛК позволяет сократить этап разработки, упрощает процесс монтажа и отладки за счет стандартизации отдельных аппаратных и программных компонентов, а также обеспечивает повышенную надежность в процессе эксплуатации, удобный ремонт и модернизацию при </w:t>
          </w:r>
          <w:r w:rsidR="0020517B" w:rsidRPr="004C52EA">
            <w:t>необходимости.</w:t>
          </w:r>
          <w:r w:rsidR="0020517B" w:rsidRPr="00B73526">
            <w:t xml:space="preserve"> [</w:t>
          </w:r>
          <w:r w:rsidR="008B48C9">
            <w:rPr>
              <w:lang w:val="en-US"/>
            </w:rPr>
            <w:fldChar w:fldCharType="begin"/>
          </w:r>
          <w:r w:rsidR="008B48C9">
            <w:instrText xml:space="preserve"> REF _Ref106655566 \r \h </w:instrText>
          </w:r>
          <w:r w:rsidR="008B48C9">
            <w:rPr>
              <w:lang w:val="en-US"/>
            </w:rPr>
          </w:r>
          <w:r w:rsidR="008B48C9">
            <w:rPr>
              <w:lang w:val="en-US"/>
            </w:rPr>
            <w:fldChar w:fldCharType="separate"/>
          </w:r>
          <w:r w:rsidR="00FC1D4F">
            <w:t>3</w:t>
          </w:r>
          <w:r w:rsidR="008B48C9">
            <w:rPr>
              <w:lang w:val="en-US"/>
            </w:rPr>
            <w:fldChar w:fldCharType="end"/>
          </w:r>
          <w:r w:rsidR="00B73526" w:rsidRPr="00B73526">
            <w:t>]</w:t>
          </w:r>
        </w:p>
        <w:p w14:paraId="3502A955" w14:textId="77777777" w:rsidR="004C52EA" w:rsidRDefault="004C52EA" w:rsidP="004C52EA">
          <w:r w:rsidRPr="004C52EA">
            <w:t>Существует множество различных видов ПЛК, в том числе и свободно программируемые, в которые программа загружается через специальный интерфейс с персонального компьютера используя специальное ПО производителя. Такие ПЛК, как правило, работать на базе встраиваемых операционных систем. Каждый производитель подобных ПЛК разрабатывает собственный интерфейс и программное обеспечение для загрузки программного обеспечения на ПЛК, и подобные решения от разных производителей, как правило не совместимы. Отсутствие стандартизации и унификации также создает множество проблем и сложностей при построения автоматизированных промышленных систем.</w:t>
          </w:r>
        </w:p>
        <w:p w14:paraId="2F54FF69" w14:textId="77777777" w:rsidR="008E09CF" w:rsidRDefault="004C52EA" w:rsidP="004C52EA">
          <w:r w:rsidRPr="004C52EA">
            <w:t>Из-за отсутствия стандартизации и индивидуальной, несовместимой с другими производителями реализации способа загрузки управляющий программы на ПЛК, перед внедрением подобной системы производственной автоматизации необходимо тратить множество времени и средств для ознакомления именно с внедряемой системой, узнать все параметры и особенности аппаратной части ПЛК и освоить программное обеспечение для его программирования.</w:t>
          </w:r>
        </w:p>
        <w:p w14:paraId="371B9F4B" w14:textId="000DDFF2" w:rsidR="004C52EA" w:rsidRDefault="004C52EA" w:rsidP="004C52EA">
          <w:r w:rsidRPr="004C52EA">
            <w:lastRenderedPageBreak/>
            <w:t>Подобная несовместимость между различными ПЛК может помешать обновлению инфраструктуры предприятия. Еще одна проблема, которую влечет за собой отсутствие обратной совместимости и сильные различия в платформах, на базе которых построены ПЛК – это необходимость переобучения инженеров производственной автоматизации при переходе или использование незнакомой им платформы, а так как платформы между собой не совместимы это процесс может быть довольно долгим. Также при поддержке уже имеющийся автоматизированной инфраструктуры какого-либо предприятия требуются специалисты, хорошо знакомые именно и используемой на предприятии платформой, что уменьшает количество возможно нанятых специалистов на рынке труда, и возможно, требует их дальнейшего переобучения. Подобные проблемы сильно усложняют внедрение современных технологий на производство и создают проблему при поддержке устаревших технологий.</w:t>
          </w:r>
        </w:p>
        <w:p w14:paraId="047B260D" w14:textId="77777777" w:rsidR="004C52EA" w:rsidRDefault="004C52EA" w:rsidP="004C52EA">
          <w:r w:rsidRPr="004C52EA">
            <w:t>Актуальность работы обусловлена отсутствием стандартизации способов загрузки управляющих программ на ПЛК между различными производителями, что облегчит переход и модернизацию производства, а также предоставит инженерам и разработчикам единый интерфейс и способ взаимодействия для большей части ПЛК на рынке.</w:t>
          </w:r>
        </w:p>
        <w:p w14:paraId="1F05B062" w14:textId="675A870D" w:rsidR="00BE2CFB" w:rsidRDefault="004C52EA" w:rsidP="00BE2CFB">
          <w:r w:rsidRPr="004C52EA">
            <w:t>Цель работы заключается в разработке программного обеспечения для загрузки управляющих программ на ПЛК различных производителей предоставляя для этого единый и стандартизированный интерфейс.</w:t>
          </w:r>
        </w:p>
        <w:p w14:paraId="3A94C74A" w14:textId="506DCAB0" w:rsidR="00D329A8" w:rsidRDefault="004C52EA" w:rsidP="004C52EA">
          <w:r w:rsidRPr="004C52EA">
            <w:t>Предметом данной работы является технология и интерфейс доставки файлов на удаленный ПЛК.</w:t>
          </w:r>
        </w:p>
        <w:p w14:paraId="5C9C69B8" w14:textId="77777777" w:rsidR="008E09CF" w:rsidRDefault="008E09CF">
          <w:pPr>
            <w:jc w:val="left"/>
          </w:pPr>
          <w:r>
            <w:br w:type="page"/>
          </w:r>
        </w:p>
        <w:p w14:paraId="14D5914F" w14:textId="4BC4EBF1" w:rsidR="00D329A8" w:rsidRDefault="00D329A8" w:rsidP="004C52EA">
          <w:r>
            <w:lastRenderedPageBreak/>
            <w:t>Задачи проекта:</w:t>
          </w:r>
        </w:p>
        <w:p w14:paraId="58B1BFAF" w14:textId="66447399" w:rsidR="00D329A8" w:rsidRDefault="00E515E5" w:rsidP="00D329A8">
          <w:pPr>
            <w:pStyle w:val="a1"/>
            <w:numPr>
              <w:ilvl w:val="0"/>
              <w:numId w:val="24"/>
            </w:numPr>
          </w:pPr>
          <w:r>
            <w:t xml:space="preserve">Провести анализ </w:t>
          </w:r>
          <w:r w:rsidR="008D5E71">
            <w:t>суще</w:t>
          </w:r>
          <w:r w:rsidR="006F4F0B">
            <w:t>ствующих на данный момент решений</w:t>
          </w:r>
          <w:r w:rsidR="00D01D3F">
            <w:t xml:space="preserve"> и</w:t>
          </w:r>
          <w:r w:rsidR="00702041">
            <w:t xml:space="preserve"> </w:t>
          </w:r>
          <w:r w:rsidR="00D01D3F">
            <w:t>выявить</w:t>
          </w:r>
          <w:r w:rsidR="00702041">
            <w:t xml:space="preserve"> </w:t>
          </w:r>
          <w:r w:rsidR="00D01D3F">
            <w:t xml:space="preserve">их </w:t>
          </w:r>
          <w:r w:rsidR="00702041">
            <w:t>основную проблему</w:t>
          </w:r>
        </w:p>
        <w:p w14:paraId="7CE957C7" w14:textId="5FEAD5DF" w:rsidR="00D329A8" w:rsidRDefault="00AA7D39" w:rsidP="00D329A8">
          <w:pPr>
            <w:pStyle w:val="a1"/>
            <w:numPr>
              <w:ilvl w:val="0"/>
              <w:numId w:val="24"/>
            </w:numPr>
          </w:pPr>
          <w:r>
            <w:t>Выбрать существующее решение</w:t>
          </w:r>
          <w:r w:rsidR="00156901">
            <w:t>,</w:t>
          </w:r>
          <w:r>
            <w:t xml:space="preserve"> провести </w:t>
          </w:r>
          <w:r w:rsidR="00717D36">
            <w:t>исследование его устройства и работы</w:t>
          </w:r>
        </w:p>
        <w:p w14:paraId="35440F91" w14:textId="20DB0A8D" w:rsidR="00D329A8" w:rsidRDefault="00156901" w:rsidP="00D329A8">
          <w:pPr>
            <w:pStyle w:val="a1"/>
            <w:numPr>
              <w:ilvl w:val="0"/>
              <w:numId w:val="24"/>
            </w:numPr>
          </w:pPr>
          <w:r>
            <w:t>Найти оптимальный способ решения выявленной проблемы</w:t>
          </w:r>
        </w:p>
        <w:p w14:paraId="73EA86D6" w14:textId="6D9A73D7" w:rsidR="00156901" w:rsidRDefault="00156901" w:rsidP="00D329A8">
          <w:pPr>
            <w:pStyle w:val="a1"/>
            <w:numPr>
              <w:ilvl w:val="0"/>
              <w:numId w:val="24"/>
            </w:numPr>
          </w:pPr>
          <w:r>
            <w:t>Разработать собственно</w:t>
          </w:r>
          <w:r w:rsidR="00B823F6">
            <w:t>е решение на основе ранее найденного оптимального способа</w:t>
          </w:r>
        </w:p>
        <w:p w14:paraId="5EFC6110" w14:textId="70221777" w:rsidR="00C966E4" w:rsidRDefault="00A10A33" w:rsidP="00D329A8">
          <w:pPr>
            <w:pStyle w:val="a1"/>
            <w:numPr>
              <w:ilvl w:val="0"/>
              <w:numId w:val="24"/>
            </w:numPr>
          </w:pPr>
          <w:r>
            <w:t xml:space="preserve">Произвести анализ результатов работы </w:t>
          </w:r>
          <w:r w:rsidR="00A403B7">
            <w:t>и тестирование программного обеспечения</w:t>
          </w:r>
        </w:p>
        <w:p w14:paraId="4B011A6A" w14:textId="6C4BC28A" w:rsidR="003F786B" w:rsidRDefault="00444A8D" w:rsidP="00366838">
          <w:r>
            <w:t>Курсовая р</w:t>
          </w:r>
          <w:r w:rsidR="00D329A8" w:rsidRPr="00D329A8">
            <w:t xml:space="preserve">абота состоит из </w:t>
          </w:r>
          <w:fldSimple w:instr=" DOCPROPERTY  Pages ">
            <w:r w:rsidR="00770730">
              <w:t>33</w:t>
            </w:r>
          </w:fldSimple>
          <w:r w:rsidR="00CA1926">
            <w:t xml:space="preserve"> </w:t>
          </w:r>
          <w:r w:rsidR="00D329A8" w:rsidRPr="00D329A8">
            <w:t xml:space="preserve">страниц, </w:t>
          </w:r>
          <w:r w:rsidR="005126F8">
            <w:t xml:space="preserve">13 </w:t>
          </w:r>
          <w:r w:rsidR="00D329A8" w:rsidRPr="00D329A8">
            <w:t>рисунков</w:t>
          </w:r>
          <w:r w:rsidR="005126F8">
            <w:t>, 1 таблицы и 2 приложений.</w:t>
          </w:r>
          <w:r w:rsidR="001B3CE7">
            <w:t xml:space="preserve"> </w:t>
          </w:r>
          <w:r w:rsidR="00623381">
            <w:t>Данная работа включает в себя</w:t>
          </w:r>
          <w:r w:rsidR="00450004">
            <w:t xml:space="preserve"> глоссарий, обозначения и </w:t>
          </w:r>
          <w:r w:rsidR="00623381">
            <w:t xml:space="preserve">сокращения, </w:t>
          </w:r>
          <w:r w:rsidR="00366838">
            <w:t>заключение, список используемых источников и 2 приложения.</w:t>
          </w:r>
        </w:p>
        <w:p w14:paraId="4DC47CB4" w14:textId="1521EE34" w:rsidR="00CD181A" w:rsidRPr="006C7F82" w:rsidRDefault="0052349C" w:rsidP="0052349C">
          <w:pPr>
            <w:pStyle w:val="2"/>
          </w:pPr>
          <w:bookmarkStart w:id="9" w:name="_Toc107010423"/>
          <w:bookmarkStart w:id="10" w:name="_Toc107012112"/>
          <w:r>
            <w:lastRenderedPageBreak/>
            <w:t>АНАЛИТИЧЕСКАЯ ЧАСТЬ</w:t>
          </w:r>
        </w:p>
      </w:sdtContent>
    </w:sdt>
    <w:bookmarkEnd w:id="10" w:displacedByCustomXml="prev"/>
    <w:bookmarkEnd w:id="9" w:displacedByCustomXml="prev"/>
    <w:p w14:paraId="4C10D471" w14:textId="1BC5482B" w:rsidR="0066737A" w:rsidRDefault="0052349C" w:rsidP="0052349C">
      <w:pPr>
        <w:pStyle w:val="3"/>
      </w:pPr>
      <w:bookmarkStart w:id="11" w:name="_Toc106714161"/>
      <w:bookmarkStart w:id="12" w:name="_Toc107010424"/>
      <w:r w:rsidRPr="0066737A">
        <w:t xml:space="preserve">Анализ </w:t>
      </w:r>
      <w:r>
        <w:t>существующих решений</w:t>
      </w:r>
      <w:bookmarkEnd w:id="11"/>
      <w:bookmarkEnd w:id="12"/>
    </w:p>
    <w:p w14:paraId="06E356A9" w14:textId="5D98C3FA" w:rsidR="002F3AEA" w:rsidRDefault="002F3AEA" w:rsidP="002F3AEA">
      <w:r>
        <w:t>Современный ПЛК имеет развитый комплекс программных средств, состоящих из системного программного обеспечения ПЛК, предоставляемого производителем контроллера и сторонних или собственных программных средств, предназначенных для разработки, отладки и записи в контроллер пользовательских программ.</w:t>
      </w:r>
    </w:p>
    <w:p w14:paraId="048BBFF3" w14:textId="7ADC4F3F" w:rsidR="002F3AEA" w:rsidRDefault="002F3AEA" w:rsidP="002F3AEA">
      <w:r>
        <w:t>Системное программное обеспечение ПЛК, состоящее из операционной системы с интегрированным в нее набором драйверов, отвечает за выполнение контроллером пользовательского приложения, обслуживает низкоуровневую систему ввода-вывода контроллера, интерфейсы передачи данных, управляет распределением памяти, режимами энергопотребления, таймерами, осуществляет обработку ошибок, позволяя пользователю, разрабатывающему приложение, полностью сосредоточиться на алгоритмической части решения прикладной задачи.</w:t>
      </w:r>
      <w:r w:rsidR="0020517B" w:rsidRPr="0020517B">
        <w:t xml:space="preserve"> </w:t>
      </w:r>
      <w:r w:rsidR="00A50047" w:rsidRPr="00A50047">
        <w:t>[</w:t>
      </w:r>
      <w:r w:rsidR="004C47EA">
        <w:fldChar w:fldCharType="begin"/>
      </w:r>
      <w:r w:rsidR="004C47EA">
        <w:instrText xml:space="preserve"> REF _Ref106656104 \r \h </w:instrText>
      </w:r>
      <w:r w:rsidR="004C47EA">
        <w:fldChar w:fldCharType="separate"/>
      </w:r>
      <w:r w:rsidR="00FC1D4F">
        <w:t>5</w:t>
      </w:r>
      <w:r w:rsidR="004C47EA">
        <w:fldChar w:fldCharType="end"/>
      </w:r>
      <w:r w:rsidR="00A50047" w:rsidRPr="00A50047">
        <w:t>]</w:t>
      </w:r>
    </w:p>
    <w:p w14:paraId="0DB2AE50" w14:textId="004F73DF" w:rsidR="002F3AEA" w:rsidRPr="002F3AEA" w:rsidRDefault="002F3AEA" w:rsidP="002F3AEA">
      <w:r>
        <w:t>Средства разработки и отладки пользовательских программ позволяют создавать и корректировать программы, реализующие алгоритмы работы контроллера, моделировать на ПК процесс выполнения программы контроллером, наблюдать за промежуточными результатами вычислений, а также записывать программное обеспечение в контроллер.</w:t>
      </w:r>
    </w:p>
    <w:p w14:paraId="787D9BD3" w14:textId="04AE9BF0" w:rsidR="00CC32AE" w:rsidRDefault="00CC32AE" w:rsidP="0052349C">
      <w:pPr>
        <w:pStyle w:val="4"/>
      </w:pPr>
      <w:bookmarkStart w:id="13" w:name="_Toc107010425"/>
      <w:r w:rsidRPr="00CC32AE">
        <w:t>Организационная структура предприятия</w:t>
      </w:r>
      <w:bookmarkEnd w:id="13"/>
    </w:p>
    <w:p w14:paraId="22F007EB" w14:textId="77777777" w:rsidR="00CD20EF" w:rsidRDefault="00D47873" w:rsidP="00CD20EF">
      <w:r>
        <w:t>ПЛК может использоваться повсеместно там, где есть производство – любая задача, которая требует использования электрических устройств управления, имеет потребность в ПЛК.</w:t>
      </w:r>
      <w:r w:rsidR="00C90E42">
        <w:t xml:space="preserve"> А для внедрения ПЛК на любое производство требуется его программирование и администрирование, в том числе и </w:t>
      </w:r>
      <w:r w:rsidR="001E2822">
        <w:t xml:space="preserve">загрузка управляющей программы. Особенно остро данная проблема </w:t>
      </w:r>
      <w:r w:rsidR="005F31B6">
        <w:t>проявляет себя при работе и обслуживании множества ПЛК</w:t>
      </w:r>
      <w:r w:rsidR="00290364">
        <w:t xml:space="preserve">, при том, что </w:t>
      </w:r>
      <w:r w:rsidR="00C6680A">
        <w:t xml:space="preserve">данные контроллеры, а вместе с тем и программное обеспечение для работы с ними, может довольно сильно отличаться, что </w:t>
      </w:r>
      <w:r w:rsidR="0033394A">
        <w:t xml:space="preserve">создает дополнительные трудности при </w:t>
      </w:r>
      <w:r w:rsidR="00C82BC1">
        <w:t>их эксплуатации.</w:t>
      </w:r>
    </w:p>
    <w:p w14:paraId="3185832F" w14:textId="76A88C11" w:rsidR="007F3C49" w:rsidRPr="00540113" w:rsidRDefault="00CD20EF" w:rsidP="00CD20EF">
      <w:r>
        <w:lastRenderedPageBreak/>
        <w:t>Данное</w:t>
      </w:r>
      <w:r w:rsidR="007F3C49">
        <w:t xml:space="preserve"> программное обеспечение </w:t>
      </w:r>
      <w:r w:rsidR="00B61CB9">
        <w:t xml:space="preserve">можно применять на всех предприятиях использующих ПЛК для </w:t>
      </w:r>
      <w:r w:rsidR="003B5FAD">
        <w:t xml:space="preserve">упрощения их эксплуатации и ускорения обслуживания множества ПЛК, а также использовать данное ПО </w:t>
      </w:r>
      <w:r w:rsidR="00F1116B">
        <w:t xml:space="preserve">(Программное обеспечение) </w:t>
      </w:r>
      <w:r w:rsidR="003B5FAD">
        <w:t xml:space="preserve">как </w:t>
      </w:r>
      <w:r w:rsidR="00F1116B">
        <w:t>универсальную систему взаимодействия с ПЛК</w:t>
      </w:r>
      <w:r w:rsidR="004D5AA3">
        <w:t>.</w:t>
      </w:r>
    </w:p>
    <w:p w14:paraId="114EEEEE" w14:textId="48D7B68A" w:rsidR="00CC32AE" w:rsidRDefault="00CC32AE" w:rsidP="0052349C">
      <w:pPr>
        <w:pStyle w:val="4"/>
      </w:pPr>
      <w:bookmarkStart w:id="14" w:name="_Toc107010426"/>
      <w:r>
        <w:t>Существующие средства разработки</w:t>
      </w:r>
      <w:bookmarkEnd w:id="14"/>
    </w:p>
    <w:p w14:paraId="5387FDE3" w14:textId="38F514B0" w:rsidR="002F3AEA" w:rsidRPr="002F3AEA" w:rsidRDefault="002F3AEA" w:rsidP="002F3AEA">
      <w:r w:rsidRPr="002F3AEA">
        <w:t>На рынке ПЛК существует множество различных производителей. Одними из таких производителей, представленных на Российском рынке, являются компании: «Овен», «Siemens», «Mitsubishi», «Beckhoff».</w:t>
      </w:r>
    </w:p>
    <w:p w14:paraId="3815F227" w14:textId="3F1D8D01" w:rsidR="00CC32AE" w:rsidRPr="00CC32AE" w:rsidRDefault="00CC32AE" w:rsidP="00585A04">
      <w:r w:rsidRPr="009217AF">
        <w:t xml:space="preserve">Большая часть производителей ПЛК имеет собственное программное обеспечение, обычно базирующиеся на программном комплексе </w:t>
      </w:r>
      <w:r>
        <w:t>«</w:t>
      </w:r>
      <w:r w:rsidR="001E3E27">
        <w:t>CoDeSyS</w:t>
      </w:r>
      <w:r>
        <w:t>»</w:t>
      </w:r>
      <w:r w:rsidRPr="009217AF">
        <w:t xml:space="preserve">. Но интерфейс и способ взаимодействия различного программного обеспечения базирующегося на </w:t>
      </w:r>
      <w:r>
        <w:t>«</w:t>
      </w:r>
      <w:r w:rsidR="001E3E27">
        <w:t>CoDeSyS</w:t>
      </w:r>
      <w:r>
        <w:t>»</w:t>
      </w:r>
      <w:r w:rsidRPr="009217AF">
        <w:t xml:space="preserve"> довольно сильно отличается и, как ранее упоминалось, модифицированные версии различных производителей несовместимы между собой.</w:t>
      </w:r>
    </w:p>
    <w:p w14:paraId="270708B2" w14:textId="6BBBF85C" w:rsidR="00DC0B63" w:rsidRDefault="00DC0B63" w:rsidP="0052349C">
      <w:pPr>
        <w:pStyle w:val="3"/>
        <w:rPr>
          <w:lang w:val="en-US"/>
        </w:rPr>
      </w:pPr>
      <w:bookmarkStart w:id="15" w:name="_Toc106714162"/>
      <w:bookmarkStart w:id="16" w:name="_Toc107010427"/>
      <w:r>
        <w:t xml:space="preserve">Исследование работы </w:t>
      </w:r>
      <w:r w:rsidR="001E3E27">
        <w:rPr>
          <w:lang w:val="en-US"/>
        </w:rPr>
        <w:t>CoDeSyS</w:t>
      </w:r>
      <w:bookmarkEnd w:id="15"/>
      <w:bookmarkEnd w:id="16"/>
    </w:p>
    <w:p w14:paraId="741FDA88" w14:textId="56EE0538" w:rsidR="006300EB" w:rsidRDefault="00310C74" w:rsidP="00A42764">
      <w:r w:rsidRPr="00310C74">
        <w:t xml:space="preserve">Название </w:t>
      </w:r>
      <w:r w:rsidR="001E3E27">
        <w:rPr>
          <w:lang w:val="en-US"/>
        </w:rPr>
        <w:t>CoDeSyS</w:t>
      </w:r>
      <w:r w:rsidRPr="00310C74">
        <w:t xml:space="preserve"> сегодня созвучно</w:t>
      </w:r>
      <w:r w:rsidR="0096417D">
        <w:t xml:space="preserve"> </w:t>
      </w:r>
      <w:r w:rsidRPr="00310C74">
        <w:t>с профессиональным проектированием</w:t>
      </w:r>
      <w:r w:rsidR="0096417D">
        <w:t xml:space="preserve"> </w:t>
      </w:r>
      <w:r w:rsidRPr="00310C74">
        <w:t xml:space="preserve">приложений в сфере промышленной автоматизации. Более 100 известных компаний во всем мире избрали </w:t>
      </w:r>
      <w:r w:rsidR="001E3E27">
        <w:rPr>
          <w:lang w:val="en-US"/>
        </w:rPr>
        <w:t>CoDeSyS</w:t>
      </w:r>
      <w:r w:rsidR="0096417D">
        <w:t xml:space="preserve"> </w:t>
      </w:r>
      <w:r w:rsidRPr="00310C74">
        <w:t xml:space="preserve">своим инструментом программирования. </w:t>
      </w:r>
      <w:r w:rsidR="001E3E27">
        <w:rPr>
          <w:lang w:val="en-US"/>
        </w:rPr>
        <w:t>CoDeSyS</w:t>
      </w:r>
      <w:r w:rsidR="001B1D41" w:rsidRPr="00310C74">
        <w:t xml:space="preserve"> </w:t>
      </w:r>
      <w:r w:rsidRPr="00310C74">
        <w:t>применяется изготовите</w:t>
      </w:r>
      <w:r w:rsidRPr="0096417D">
        <w:t>лями средств автоматизации, системными интеграторами, а также инженерами и техниками на производстве.</w:t>
      </w:r>
      <w:r w:rsidR="00A42764">
        <w:t xml:space="preserve"> </w:t>
      </w:r>
      <w:r w:rsidRPr="0096417D">
        <w:t>Ежедневно тысячи пользователей во</w:t>
      </w:r>
      <w:r w:rsidR="00A42764">
        <w:t xml:space="preserve"> </w:t>
      </w:r>
      <w:r w:rsidRPr="0096417D">
        <w:t>всем мире с успехом используют его.</w:t>
      </w:r>
      <w:r w:rsidR="00A42764">
        <w:t xml:space="preserve"> </w:t>
      </w:r>
      <w:r w:rsidRPr="0096417D">
        <w:t xml:space="preserve">Сегодня </w:t>
      </w:r>
      <w:r w:rsidR="001E3E27">
        <w:rPr>
          <w:lang w:val="en-US"/>
        </w:rPr>
        <w:t>CoDeSyS</w:t>
      </w:r>
      <w:r w:rsidR="001B1D41" w:rsidRPr="0096417D">
        <w:t xml:space="preserve"> </w:t>
      </w:r>
      <w:r w:rsidRPr="0096417D">
        <w:t>является самым распространенным инструментом МЭК</w:t>
      </w:r>
      <w:r w:rsidR="00A42764">
        <w:t xml:space="preserve"> </w:t>
      </w:r>
      <w:r w:rsidRPr="0096417D">
        <w:t xml:space="preserve">61131-3 программирования в </w:t>
      </w:r>
      <w:r w:rsidR="004407E0" w:rsidRPr="0096417D">
        <w:t>Европе.</w:t>
      </w:r>
      <w:r w:rsidR="004407E0" w:rsidRPr="00153A89">
        <w:t xml:space="preserve"> [</w:t>
      </w:r>
      <w:r w:rsidR="005B1F06">
        <w:fldChar w:fldCharType="begin"/>
      </w:r>
      <w:r w:rsidR="005B1F06">
        <w:instrText xml:space="preserve"> REF _Ref106589661 \r \h </w:instrText>
      </w:r>
      <w:r w:rsidR="005B1F06">
        <w:fldChar w:fldCharType="separate"/>
      </w:r>
      <w:r w:rsidR="00FC1D4F">
        <w:t>1</w:t>
      </w:r>
      <w:r w:rsidR="005B1F06">
        <w:fldChar w:fldCharType="end"/>
      </w:r>
      <w:r w:rsidR="00153A89" w:rsidRPr="00153A89">
        <w:t>]</w:t>
      </w:r>
      <w:r w:rsidR="00153A89">
        <w:t xml:space="preserve"> </w:t>
      </w:r>
      <w:r w:rsidRPr="0096417D">
        <w:t>Фактически он сам уже давно служит</w:t>
      </w:r>
      <w:r w:rsidR="00A42764">
        <w:t xml:space="preserve"> </w:t>
      </w:r>
      <w:r w:rsidRPr="0096417D">
        <w:t>стандартом систем МЭК программирования</w:t>
      </w:r>
      <w:r w:rsidR="008B2238">
        <w:t xml:space="preserve">, именно по этой причине </w:t>
      </w:r>
      <w:r w:rsidR="00DD74B2">
        <w:t>он и был взят за основу при проектировании собственн</w:t>
      </w:r>
      <w:r w:rsidR="00437B47">
        <w:t>ого программного обеспечения не только большинством производителей ПЛК, но и мной.</w:t>
      </w:r>
    </w:p>
    <w:p w14:paraId="34939761" w14:textId="09AA18A4" w:rsidR="00310C74" w:rsidRPr="0096417D" w:rsidRDefault="006300EB" w:rsidP="006300EB">
      <w:pPr>
        <w:jc w:val="left"/>
      </w:pPr>
      <w:r>
        <w:br w:type="page"/>
      </w:r>
    </w:p>
    <w:p w14:paraId="187E1854" w14:textId="37589EF7" w:rsidR="00786E09" w:rsidRDefault="009217AF" w:rsidP="00403A7F">
      <w:pPr>
        <w:pStyle w:val="3"/>
      </w:pPr>
      <w:bookmarkStart w:id="17" w:name="_Toc107010428"/>
      <w:r w:rsidRPr="00DC0B63">
        <w:lastRenderedPageBreak/>
        <w:t xml:space="preserve">Устройство </w:t>
      </w:r>
      <w:r w:rsidR="001E3E27">
        <w:t>CoDeSyS</w:t>
      </w:r>
      <w:bookmarkEnd w:id="17"/>
    </w:p>
    <w:p w14:paraId="5924B8EE" w14:textId="278CDB19" w:rsidR="00101422" w:rsidRPr="00101422" w:rsidRDefault="001E3E27" w:rsidP="00C577EE">
      <w:r>
        <w:rPr>
          <w:lang w:val="en-US"/>
        </w:rPr>
        <w:t>CoDeSyS</w:t>
      </w:r>
      <w:r w:rsidR="001B1D41">
        <w:t xml:space="preserve"> </w:t>
      </w:r>
      <w:r w:rsidR="00101422">
        <w:t>является ведущим программным инструментом</w:t>
      </w:r>
      <w:r w:rsidR="00C577EE">
        <w:t xml:space="preserve"> </w:t>
      </w:r>
      <w:r w:rsidR="00101422">
        <w:t>разработки проектов в соответствии с МЭК 61131–3.</w:t>
      </w:r>
      <w:r w:rsidR="00C577EE">
        <w:t xml:space="preserve"> </w:t>
      </w:r>
      <w:r w:rsidR="00101422">
        <w:t>Он сочетает в себе классическое программирование</w:t>
      </w:r>
      <w:r w:rsidR="00C577EE">
        <w:t xml:space="preserve"> </w:t>
      </w:r>
      <w:r w:rsidR="00101422">
        <w:t>контроллеров с возможностью профессиональной</w:t>
      </w:r>
      <w:r w:rsidR="00C577EE">
        <w:t xml:space="preserve"> </w:t>
      </w:r>
      <w:r w:rsidR="00101422">
        <w:t>разработки ПО для устройств автоматизации.</w:t>
      </w:r>
    </w:p>
    <w:p w14:paraId="4B177045" w14:textId="5160EF6A" w:rsidR="00B832AA" w:rsidRPr="00A50047" w:rsidRDefault="001E3E27" w:rsidP="00B832AA">
      <w:r>
        <w:rPr>
          <w:lang w:val="en-US"/>
        </w:rPr>
        <w:t>CoDeSyS</w:t>
      </w:r>
      <w:r w:rsidR="00B832AA" w:rsidRPr="00B832AA">
        <w:t xml:space="preserve"> (</w:t>
      </w:r>
      <w:r w:rsidR="00B832AA">
        <w:t>сокращение</w:t>
      </w:r>
      <w:r w:rsidR="00B832AA" w:rsidRPr="00B832AA">
        <w:t xml:space="preserve"> </w:t>
      </w:r>
      <w:r w:rsidR="00B832AA">
        <w:t>от</w:t>
      </w:r>
      <w:r w:rsidR="00B832AA" w:rsidRPr="00B832AA">
        <w:t xml:space="preserve"> </w:t>
      </w:r>
      <w:r w:rsidR="00B832AA">
        <w:t>слов</w:t>
      </w:r>
      <w:r w:rsidR="00B832AA" w:rsidRPr="00B832AA">
        <w:t xml:space="preserve"> </w:t>
      </w:r>
      <w:r w:rsidR="00B832AA" w:rsidRPr="00B832AA">
        <w:rPr>
          <w:lang w:val="en-US"/>
        </w:rPr>
        <w:t>Controller</w:t>
      </w:r>
      <w:r w:rsidR="00B832AA" w:rsidRPr="00B832AA">
        <w:t xml:space="preserve"> </w:t>
      </w:r>
      <w:r w:rsidR="00B832AA" w:rsidRPr="00B832AA">
        <w:rPr>
          <w:lang w:val="en-US"/>
        </w:rPr>
        <w:t>Development</w:t>
      </w:r>
      <w:r w:rsidR="00B832AA" w:rsidRPr="00B832AA">
        <w:t xml:space="preserve"> </w:t>
      </w:r>
      <w:r w:rsidR="00B832AA" w:rsidRPr="00B832AA">
        <w:rPr>
          <w:lang w:val="en-US"/>
        </w:rPr>
        <w:t>System</w:t>
      </w:r>
      <w:r w:rsidR="00B832AA" w:rsidRPr="00B832AA">
        <w:t xml:space="preserve">) </w:t>
      </w:r>
      <w:r w:rsidR="00B832AA">
        <w:t>это</w:t>
      </w:r>
      <w:r w:rsidR="00B832AA" w:rsidRPr="00B832AA">
        <w:t xml:space="preserve"> </w:t>
      </w:r>
      <w:r w:rsidR="00B832AA">
        <w:t xml:space="preserve">инструмент программирования промышленных компьютеров и контроллеров опирающийся на международный стандарт МЭК 61131-3. Изящный функциональный набор и простота применения, обеспечили </w:t>
      </w:r>
      <w:r>
        <w:rPr>
          <w:lang w:val="en-US"/>
        </w:rPr>
        <w:t>CoDeSyS</w:t>
      </w:r>
      <w:r w:rsidR="001B1D41">
        <w:t xml:space="preserve"> </w:t>
      </w:r>
      <w:r w:rsidR="00B832AA">
        <w:t>первое место на Европейском рынке программных инструментов.</w:t>
      </w:r>
      <w:r w:rsidR="00774EF3" w:rsidRPr="00774EF3">
        <w:t xml:space="preserve"> </w:t>
      </w:r>
      <w:r w:rsidR="00774EF3" w:rsidRPr="00A50047">
        <w:t>[</w:t>
      </w:r>
      <w:r w:rsidR="004D00A4">
        <w:fldChar w:fldCharType="begin"/>
      </w:r>
      <w:r w:rsidR="004D00A4">
        <w:instrText xml:space="preserve"> REF _Ref106655614 \r \h </w:instrText>
      </w:r>
      <w:r w:rsidR="004D00A4">
        <w:fldChar w:fldCharType="separate"/>
      </w:r>
      <w:r w:rsidR="00FC1D4F">
        <w:t>2</w:t>
      </w:r>
      <w:r w:rsidR="004D00A4">
        <w:fldChar w:fldCharType="end"/>
      </w:r>
      <w:r w:rsidR="00774EF3" w:rsidRPr="00A50047">
        <w:t>]</w:t>
      </w:r>
    </w:p>
    <w:p w14:paraId="76F407BB" w14:textId="475E1AB1" w:rsidR="009217AF" w:rsidRPr="009217AF" w:rsidRDefault="001E3E27" w:rsidP="0052349C">
      <w:r>
        <w:t>CoDeSyS</w:t>
      </w:r>
      <w:r w:rsidR="009217AF" w:rsidRPr="009217AF">
        <w:t xml:space="preserve"> предоставляет программисту удобную среду для программирования контроллеров на языках стандарта МЭК 61131-3. Используемые редакторы и отладочные средства базируются на широко известных и хорошо себя зарекомендовавших принципах, знакомых по другим популярным средам профессионального программирования.</w:t>
      </w:r>
    </w:p>
    <w:p w14:paraId="62BA0875" w14:textId="32CDD613" w:rsidR="00090447" w:rsidRDefault="00090447" w:rsidP="0052349C">
      <w:pPr>
        <w:pStyle w:val="4"/>
      </w:pPr>
      <w:bookmarkStart w:id="18" w:name="_Toc107010429"/>
      <w:r w:rsidRPr="00090447">
        <w:t>Средства разработки</w:t>
      </w:r>
      <w:bookmarkEnd w:id="18"/>
    </w:p>
    <w:p w14:paraId="315E75E4" w14:textId="3B2444B0" w:rsidR="009217AF" w:rsidRDefault="009217AF" w:rsidP="00B832AA">
      <w:r w:rsidRPr="009217AF">
        <w:t xml:space="preserve">Основой комплекса </w:t>
      </w:r>
      <w:r w:rsidR="001E3E27">
        <w:t>CoDeSyS</w:t>
      </w:r>
      <w:r w:rsidR="002B7316">
        <w:t xml:space="preserve"> </w:t>
      </w:r>
      <w:r w:rsidRPr="009217AF">
        <w:t>является среда разработки прикладных программ для программируемых логических контроллеров (ПЛК). Она распространяется бесплатно и, может быть, без ограничений установлена на нескольких рабочих местах.</w:t>
      </w:r>
    </w:p>
    <w:p w14:paraId="2B56371E" w14:textId="3AB380B1" w:rsidR="009217AF" w:rsidRDefault="009217AF" w:rsidP="0052349C">
      <w:pPr>
        <w:pStyle w:val="4"/>
      </w:pPr>
      <w:bookmarkStart w:id="19" w:name="_Toc107010430"/>
      <w:r w:rsidRPr="009217AF">
        <w:t xml:space="preserve">Система исполнения </w:t>
      </w:r>
      <w:r w:rsidR="008D3278">
        <w:t>«</w:t>
      </w:r>
      <w:r w:rsidR="001E3E27">
        <w:t>CoDeSyS</w:t>
      </w:r>
      <w:r w:rsidR="008D3278">
        <w:t>»</w:t>
      </w:r>
      <w:bookmarkEnd w:id="19"/>
    </w:p>
    <w:p w14:paraId="582A89F1" w14:textId="7FC49235" w:rsidR="00CD20EF" w:rsidRDefault="00DC0B63" w:rsidP="00BE2CFB">
      <w:r w:rsidRPr="00DC0B63">
        <w:t xml:space="preserve">Встроенные компиляторы </w:t>
      </w:r>
      <w:r w:rsidR="001E3E27">
        <w:t>CoDeSyS</w:t>
      </w:r>
      <w:r w:rsidR="009F3B67" w:rsidRPr="00DC0B63">
        <w:t xml:space="preserve"> </w:t>
      </w:r>
      <w:r w:rsidRPr="00DC0B63">
        <w:t xml:space="preserve">генерируют IL код, компилируемый в машинный код (двоичный код), выполняющийся на аппаратной платформе ПЛК. Но на ПЛК с операционной системой подобный код лучше выполнять на виртуальной машине, что обеспечивает совместимость между различными платформами и предсказуемость результатов выполнения программы. Виртуальная машина для выполнения IL кода называется </w:t>
      </w:r>
      <w:r w:rsidR="008D3278">
        <w:t>«</w:t>
      </w:r>
      <w:r w:rsidRPr="00DC0B63">
        <w:t>Control Runtime System</w:t>
      </w:r>
      <w:r w:rsidR="008D3278">
        <w:t>»</w:t>
      </w:r>
      <w:r w:rsidRPr="00DC0B63">
        <w:t>, она устанавливается в контроллер в процессе его изготовления его производителем. Существует специальный инструмент</w:t>
      </w:r>
      <w:r>
        <w:t xml:space="preserve"> </w:t>
      </w:r>
      <w:r w:rsidRPr="00DC0B63">
        <w:t>(Software development kit), позволяющий адаптировать её к различным аппаратным и программным платформам.</w:t>
      </w:r>
      <w:r w:rsidR="009C73DB" w:rsidRPr="009C73DB">
        <w:t xml:space="preserve"> </w:t>
      </w:r>
      <w:r w:rsidR="009C73DB" w:rsidRPr="00A50047">
        <w:t>[</w:t>
      </w:r>
      <w:r w:rsidR="00F17F24">
        <w:fldChar w:fldCharType="begin"/>
      </w:r>
      <w:r w:rsidR="00F17F24">
        <w:instrText xml:space="preserve"> REF _Ref106656154 \r \h </w:instrText>
      </w:r>
      <w:r w:rsidR="00F17F24">
        <w:fldChar w:fldCharType="separate"/>
      </w:r>
      <w:r w:rsidR="00FC1D4F">
        <w:t>4</w:t>
      </w:r>
      <w:r w:rsidR="00F17F24">
        <w:fldChar w:fldCharType="end"/>
      </w:r>
      <w:r w:rsidR="009C73DB" w:rsidRPr="00A50047">
        <w:t>]</w:t>
      </w:r>
    </w:p>
    <w:p w14:paraId="756C62DE" w14:textId="155E27D3" w:rsidR="00DC0B63" w:rsidRDefault="00DC0B63" w:rsidP="00BE2CFB">
      <w:r w:rsidRPr="00DC0B63">
        <w:lastRenderedPageBreak/>
        <w:t>Благодаря выполнению программы на виртуальной машине можно сосредоточить все внимание на создании исполняемой программы, а разработчик ПЛК позаботиться о ее выполнении в используемом контроллере.</w:t>
      </w:r>
    </w:p>
    <w:p w14:paraId="1560AEC8" w14:textId="7157CE59" w:rsidR="00DC0B63" w:rsidRDefault="00DC0B63" w:rsidP="0052349C">
      <w:pPr>
        <w:pStyle w:val="4"/>
      </w:pPr>
      <w:bookmarkStart w:id="20" w:name="_Toc107010431"/>
      <w:r w:rsidRPr="00DC0B63">
        <w:t>Система загрузки программы на ПЛК</w:t>
      </w:r>
      <w:bookmarkEnd w:id="20"/>
    </w:p>
    <w:p w14:paraId="18F63F68" w14:textId="7F2BF1B8" w:rsidR="00DC0B63" w:rsidRDefault="00DC0B63" w:rsidP="00DC0B63">
      <w:r w:rsidRPr="00DC0B63">
        <w:t xml:space="preserve">Загрузить программу в ПЛК можно из интерфейса среды разработки </w:t>
      </w:r>
      <w:r w:rsidR="001E3E27">
        <w:t>CoDeSyS</w:t>
      </w:r>
      <w:r w:rsidRPr="00DC0B63">
        <w:t>, но производители, как правило предлагают модифицированный интерфейс, а использование оригинальной, не модифицированной версии не всегда представляется возможным из-за наличия различных программных модулей производителей ПЛК, которые отсутствуют в оригинальной версии программы.</w:t>
      </w:r>
    </w:p>
    <w:p w14:paraId="0A73ECE4" w14:textId="69EF69D1" w:rsidR="00403A7F" w:rsidRDefault="00403A7F" w:rsidP="0052349C">
      <w:pPr>
        <w:pStyle w:val="4"/>
      </w:pPr>
      <w:bookmarkStart w:id="21" w:name="_Toc107010432"/>
      <w:r w:rsidRPr="00403A7F">
        <w:t>Сравнение интерфейсов сред программирования ПЛ</w:t>
      </w:r>
      <w:r w:rsidR="00AE5055">
        <w:t>К</w:t>
      </w:r>
      <w:bookmarkEnd w:id="21"/>
    </w:p>
    <w:p w14:paraId="4F8CA4E9" w14:textId="7947492F" w:rsidR="00403A7F" w:rsidRDefault="00AE5055" w:rsidP="00403A7F">
      <w:r w:rsidRPr="00AE5055">
        <w:t xml:space="preserve">Сравнивая интерфейс различных сред разработки от производителей ПЛК, таких как </w:t>
      </w:r>
      <w:r w:rsidR="008D3278">
        <w:t>«</w:t>
      </w:r>
      <w:r w:rsidRPr="00AE5055">
        <w:t>Овен</w:t>
      </w:r>
      <w:r w:rsidR="008D3278">
        <w:t>»</w:t>
      </w:r>
      <w:r w:rsidRPr="00AE5055">
        <w:t xml:space="preserve"> (</w:t>
      </w:r>
      <w:r w:rsidR="0016556A">
        <w:fldChar w:fldCharType="begin"/>
      </w:r>
      <w:r w:rsidR="0016556A">
        <w:instrText xml:space="preserve"> REF  _Ref106495867 \* Lower \h  \* MERGEFORMAT </w:instrText>
      </w:r>
      <w:r w:rsidR="0016556A">
        <w:fldChar w:fldCharType="separate"/>
      </w:r>
      <w:r w:rsidR="00FC1D4F" w:rsidRPr="00C27F0E">
        <w:t xml:space="preserve">рисунок </w:t>
      </w:r>
      <w:r w:rsidR="00FC1D4F">
        <w:rPr>
          <w:noProof/>
        </w:rPr>
        <w:t>1</w:t>
      </w:r>
      <w:r w:rsidR="00FC1D4F">
        <w:t>.</w:t>
      </w:r>
      <w:r w:rsidR="00FC1D4F">
        <w:rPr>
          <w:noProof/>
        </w:rPr>
        <w:t>2</w:t>
      </w:r>
      <w:r w:rsidR="0016556A">
        <w:fldChar w:fldCharType="end"/>
      </w:r>
      <w:r>
        <w:t>)</w:t>
      </w:r>
      <w:r w:rsidRPr="00AE5055">
        <w:t xml:space="preserve">, </w:t>
      </w:r>
      <w:r w:rsidR="008D3278">
        <w:t>«</w:t>
      </w:r>
      <w:r w:rsidRPr="00AE5055">
        <w:t>Siemens</w:t>
      </w:r>
      <w:r w:rsidR="008D3278">
        <w:t>»</w:t>
      </w:r>
      <w:r w:rsidRPr="00AE5055">
        <w:t xml:space="preserve"> (</w:t>
      </w:r>
      <w:r w:rsidR="0016556A">
        <w:fldChar w:fldCharType="begin"/>
      </w:r>
      <w:r w:rsidR="0016556A">
        <w:instrText xml:space="preserve"> REF  _Ref106495964 \* Lower \h  \* MERGEFORMAT </w:instrText>
      </w:r>
      <w:r w:rsidR="0016556A">
        <w:fldChar w:fldCharType="separate"/>
      </w:r>
      <w:r w:rsidR="00FC1D4F" w:rsidRPr="00C27F0E">
        <w:t xml:space="preserve">рисунок </w:t>
      </w:r>
      <w:r w:rsidR="00FC1D4F">
        <w:rPr>
          <w:noProof/>
        </w:rPr>
        <w:t>1</w:t>
      </w:r>
      <w:r w:rsidR="00FC1D4F">
        <w:t>.</w:t>
      </w:r>
      <w:r w:rsidR="00FC1D4F">
        <w:rPr>
          <w:noProof/>
        </w:rPr>
        <w:t>1</w:t>
      </w:r>
      <w:r w:rsidR="0016556A">
        <w:fldChar w:fldCharType="end"/>
      </w:r>
      <w:r w:rsidRPr="00AE5055">
        <w:t xml:space="preserve">) и </w:t>
      </w:r>
      <w:r w:rsidR="008D3278">
        <w:t>«</w:t>
      </w:r>
      <w:r w:rsidRPr="00AE5055">
        <w:t>Mitsubishi</w:t>
      </w:r>
      <w:r w:rsidR="008D3278">
        <w:t>»</w:t>
      </w:r>
      <w:r w:rsidRPr="00AE5055">
        <w:t xml:space="preserve"> (</w:t>
      </w:r>
      <w:r w:rsidR="0016556A">
        <w:fldChar w:fldCharType="begin"/>
      </w:r>
      <w:r w:rsidR="0016556A">
        <w:instrText xml:space="preserve"> REF  _Ref106496012 \* Lower \h  \* MERGEFORMAT </w:instrText>
      </w:r>
      <w:r w:rsidR="0016556A">
        <w:fldChar w:fldCharType="separate"/>
      </w:r>
      <w:r w:rsidR="00FC1D4F">
        <w:t xml:space="preserve">рисунок </w:t>
      </w:r>
      <w:r w:rsidR="00FC1D4F">
        <w:rPr>
          <w:noProof/>
        </w:rPr>
        <w:t>1</w:t>
      </w:r>
      <w:r w:rsidR="00FC1D4F">
        <w:t>.</w:t>
      </w:r>
      <w:r w:rsidR="00FC1D4F">
        <w:rPr>
          <w:noProof/>
        </w:rPr>
        <w:t>4</w:t>
      </w:r>
      <w:r w:rsidR="0016556A">
        <w:fldChar w:fldCharType="end"/>
      </w:r>
      <w:r w:rsidRPr="00AE5055">
        <w:t xml:space="preserve">) с оригинальной версией </w:t>
      </w:r>
      <w:r w:rsidR="001E3E27">
        <w:t>CoDeSyS</w:t>
      </w:r>
      <w:r w:rsidR="00B13ADE" w:rsidRPr="00AE5055">
        <w:t xml:space="preserve"> </w:t>
      </w:r>
      <w:r w:rsidRPr="00AE5055">
        <w:t>(</w:t>
      </w:r>
      <w:r w:rsidR="0016556A">
        <w:fldChar w:fldCharType="begin"/>
      </w:r>
      <w:r w:rsidR="0016556A">
        <w:instrText xml:space="preserve"> REF  _Ref106495964 \* Lower \h  \* MERGEFORMAT </w:instrText>
      </w:r>
      <w:r w:rsidR="0016556A">
        <w:fldChar w:fldCharType="separate"/>
      </w:r>
      <w:r w:rsidR="00FC1D4F" w:rsidRPr="00C27F0E">
        <w:t xml:space="preserve">рисунок </w:t>
      </w:r>
      <w:r w:rsidR="00FC1D4F">
        <w:rPr>
          <w:noProof/>
        </w:rPr>
        <w:t>1</w:t>
      </w:r>
      <w:r w:rsidR="00FC1D4F">
        <w:t>.</w:t>
      </w:r>
      <w:r w:rsidR="00FC1D4F">
        <w:rPr>
          <w:noProof/>
        </w:rPr>
        <w:t>1</w:t>
      </w:r>
      <w:r w:rsidR="0016556A">
        <w:fldChar w:fldCharType="end"/>
      </w:r>
      <w:r w:rsidRPr="00AE5055">
        <w:t>) можно заметить множество различий.</w:t>
      </w:r>
    </w:p>
    <w:p w14:paraId="34DDB000" w14:textId="6E3F3AD9" w:rsidR="000722F4" w:rsidRDefault="00B96E85" w:rsidP="0052349C">
      <w:r w:rsidRPr="00B96E85">
        <w:t>Подобные различия затрудняют переход операторов ПЛК между этими средами разработки, требуется время для освоения и привыкания к новым интерфейсам. Это влечет за собой простой производства и сложности при обновлении инфраструктуры предприятия. Решением подобных проблем является создание среды разработки с унифицированным интерфейсом.</w:t>
      </w:r>
    </w:p>
    <w:p w14:paraId="349F2545" w14:textId="77777777" w:rsidR="006300EB" w:rsidRDefault="006300EB" w:rsidP="006300EB">
      <w:pPr>
        <w:pStyle w:val="3"/>
      </w:pPr>
      <w:bookmarkStart w:id="22" w:name="_Toc106714163"/>
      <w:bookmarkStart w:id="23" w:name="_Toc107010433"/>
      <w:r>
        <w:t>Поиск оптимального решения</w:t>
      </w:r>
      <w:bookmarkEnd w:id="22"/>
      <w:bookmarkEnd w:id="23"/>
    </w:p>
    <w:p w14:paraId="555C1533" w14:textId="72F2E726" w:rsidR="006300EB" w:rsidRDefault="006300EB" w:rsidP="00FC7D16">
      <w:r>
        <w:t>Для решения описанных выше проблем разрабатываемый программный комплекс должен обеспечивать единый интерфейс для взаимодействия с ПЛК вне зависимости от его платформы и способа запуска управляющей программы. Для этого ПО должно быть кроссплатформенным как со стороны клиента (диспетчерской), так и со стороны сервера (ПЛК).</w:t>
      </w:r>
    </w:p>
    <w:p w14:paraId="4359E0D8" w14:textId="178B4829" w:rsidR="00C27F0E" w:rsidRDefault="00B96E85" w:rsidP="00C27F0E">
      <w:pPr>
        <w:pStyle w:val="afe"/>
      </w:pPr>
      <w:r>
        <w:rPr>
          <w:noProof/>
        </w:rPr>
        <w:lastRenderedPageBreak/>
        <w:drawing>
          <wp:inline distT="0" distB="0" distL="0" distR="0" wp14:anchorId="4FF4BE14" wp14:editId="1D8A722E">
            <wp:extent cx="6119640" cy="3730782"/>
            <wp:effectExtent l="0" t="0" r="0" b="31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6119640" cy="3730782"/>
                    </a:xfrm>
                    <a:prstGeom prst="rect">
                      <a:avLst/>
                    </a:prstGeom>
                    <a:noFill/>
                  </pic:spPr>
                </pic:pic>
              </a:graphicData>
            </a:graphic>
          </wp:inline>
        </w:drawing>
      </w:r>
    </w:p>
    <w:p w14:paraId="5166AD4C" w14:textId="277775C8" w:rsidR="000722F4" w:rsidRPr="00774678" w:rsidRDefault="00C27F0E" w:rsidP="000722F4">
      <w:pPr>
        <w:pStyle w:val="af5"/>
      </w:pPr>
      <w:bookmarkStart w:id="24" w:name="_Ref106495964"/>
      <w:bookmarkStart w:id="25" w:name="_Ref106570936"/>
      <w:r w:rsidRPr="00C27F0E">
        <w:t xml:space="preserve">Рисунок </w:t>
      </w:r>
      <w:fldSimple w:instr=" STYLEREF 2 \s ">
        <w:r w:rsidR="00FC1D4F">
          <w:rPr>
            <w:noProof/>
          </w:rPr>
          <w:t>1</w:t>
        </w:r>
      </w:fldSimple>
      <w:r w:rsidR="00457BA3">
        <w:t>.</w:t>
      </w:r>
      <w:fldSimple w:instr=" SEQ Рисунок \* ARABIC \s 2 ">
        <w:r w:rsidR="00FC1D4F">
          <w:rPr>
            <w:noProof/>
          </w:rPr>
          <w:t>1</w:t>
        </w:r>
      </w:fldSimple>
      <w:bookmarkEnd w:id="24"/>
      <w:r w:rsidRPr="00C27F0E">
        <w:t xml:space="preserve">. Загрузка программы в ПЛК в стандартной версии </w:t>
      </w:r>
      <w:r w:rsidR="001E3E27">
        <w:t>CoDeSyS</w:t>
      </w:r>
      <w:bookmarkEnd w:id="25"/>
    </w:p>
    <w:p w14:paraId="555599AC" w14:textId="417E73ED" w:rsidR="00A10C5E" w:rsidRDefault="00A10C5E" w:rsidP="00C27F0E">
      <w:pPr>
        <w:pStyle w:val="afe"/>
      </w:pPr>
    </w:p>
    <w:p w14:paraId="543D4450" w14:textId="77777777" w:rsidR="006300EB" w:rsidRDefault="006300EB" w:rsidP="00C27F0E">
      <w:pPr>
        <w:pStyle w:val="afe"/>
      </w:pPr>
    </w:p>
    <w:p w14:paraId="25A0063D" w14:textId="77777777" w:rsidR="00FC7D16" w:rsidRDefault="00FC7D16" w:rsidP="00C27F0E">
      <w:pPr>
        <w:pStyle w:val="afe"/>
      </w:pPr>
    </w:p>
    <w:p w14:paraId="59338E55" w14:textId="77777777" w:rsidR="00FC7D16" w:rsidRDefault="00FC7D16" w:rsidP="00C27F0E">
      <w:pPr>
        <w:pStyle w:val="afe"/>
      </w:pPr>
    </w:p>
    <w:p w14:paraId="17984315" w14:textId="7099BF87" w:rsidR="00C27F0E" w:rsidRDefault="00C27F0E" w:rsidP="00C27F0E">
      <w:pPr>
        <w:pStyle w:val="afe"/>
      </w:pPr>
      <w:r>
        <w:rPr>
          <w:noProof/>
        </w:rPr>
        <w:drawing>
          <wp:inline distT="0" distB="0" distL="0" distR="0" wp14:anchorId="4B475D0F" wp14:editId="64100F06">
            <wp:extent cx="6119640" cy="3155281"/>
            <wp:effectExtent l="0" t="0" r="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6119640" cy="3155281"/>
                    </a:xfrm>
                    <a:prstGeom prst="rect">
                      <a:avLst/>
                    </a:prstGeom>
                    <a:noFill/>
                  </pic:spPr>
                </pic:pic>
              </a:graphicData>
            </a:graphic>
          </wp:inline>
        </w:drawing>
      </w:r>
    </w:p>
    <w:p w14:paraId="29AEF812" w14:textId="64542CD8" w:rsidR="006300EB" w:rsidRPr="006300EB" w:rsidRDefault="00C27F0E" w:rsidP="00FC7D16">
      <w:pPr>
        <w:pStyle w:val="af5"/>
      </w:pPr>
      <w:bookmarkStart w:id="26" w:name="_Ref106495867"/>
      <w:r w:rsidRPr="00C27F0E">
        <w:t xml:space="preserve">Рисунок </w:t>
      </w:r>
      <w:fldSimple w:instr=" STYLEREF 2 \s ">
        <w:r w:rsidR="00FC1D4F">
          <w:rPr>
            <w:noProof/>
          </w:rPr>
          <w:t>1</w:t>
        </w:r>
      </w:fldSimple>
      <w:r w:rsidR="00457BA3">
        <w:t>.</w:t>
      </w:r>
      <w:fldSimple w:instr=" SEQ Рисунок \* ARABIC \s 2 ">
        <w:r w:rsidR="00FC1D4F">
          <w:rPr>
            <w:noProof/>
          </w:rPr>
          <w:t>2</w:t>
        </w:r>
      </w:fldSimple>
      <w:bookmarkEnd w:id="26"/>
      <w:r w:rsidRPr="00C27F0E">
        <w:t>. Загрузка программы в ПЛК в среде программирования</w:t>
      </w:r>
      <w:r w:rsidR="00774678">
        <w:t xml:space="preserve"> </w:t>
      </w:r>
      <w:r w:rsidRPr="00C27F0E">
        <w:t>OwenLogic</w:t>
      </w:r>
    </w:p>
    <w:p w14:paraId="7B98A96E" w14:textId="33CB1FB6" w:rsidR="0029277A" w:rsidRDefault="0030310F" w:rsidP="00795AE9">
      <w:pPr>
        <w:pStyle w:val="4"/>
      </w:pPr>
      <w:bookmarkStart w:id="27" w:name="_Toc107010434"/>
      <w:r>
        <w:lastRenderedPageBreak/>
        <w:t>Кроссплатформенность</w:t>
      </w:r>
      <w:bookmarkEnd w:id="27"/>
    </w:p>
    <w:p w14:paraId="4653DC46" w14:textId="6B0C7FE1" w:rsidR="0030310F" w:rsidRPr="0030310F" w:rsidRDefault="003F73D9" w:rsidP="0030310F">
      <w:r>
        <w:t>Кроссплатформенность</w:t>
      </w:r>
      <w:r w:rsidR="0030310F">
        <w:t xml:space="preserve"> разрабатываемого программного комплекса </w:t>
      </w:r>
      <w:r>
        <w:t xml:space="preserve">обеспечивает </w:t>
      </w:r>
      <w:r w:rsidR="00530E37">
        <w:t xml:space="preserve">высокоуровневый интерпретируемый язык программирования, что обеспечит работу ПО на любом компьютере с установленным интерпретатором такого языка, а в случае необходимости присутствует возможность транспиляции созданного программного обеспечения для работы </w:t>
      </w:r>
      <w:r w:rsidR="0016760B">
        <w:t>на встраиваемых операционных системах,</w:t>
      </w:r>
      <w:r w:rsidR="00527170">
        <w:t xml:space="preserve"> установленных на ПЛК. При том программный комплекс не обеспечивает выполнение управляющий программы на ПЛК самостоятельно, а реализует стандартизированный заложенный </w:t>
      </w:r>
      <w:r w:rsidR="00420A37">
        <w:t>производителем</w:t>
      </w:r>
      <w:r w:rsidR="00527170">
        <w:t xml:space="preserve"> </w:t>
      </w:r>
      <w:r w:rsidR="00420A37">
        <w:t xml:space="preserve">способ запуска отправленной </w:t>
      </w:r>
      <w:r w:rsidR="0016760B">
        <w:t>на ПЛК управляющей программы.</w:t>
      </w:r>
    </w:p>
    <w:p w14:paraId="33642878" w14:textId="776B2579" w:rsidR="00754F78" w:rsidRDefault="00754F78" w:rsidP="00795AE9">
      <w:pPr>
        <w:pStyle w:val="4"/>
      </w:pPr>
      <w:bookmarkStart w:id="28" w:name="_Toc107010435"/>
      <w:r>
        <w:t>Единый интерфейс</w:t>
      </w:r>
      <w:bookmarkEnd w:id="28"/>
    </w:p>
    <w:p w14:paraId="5A42DA5F" w14:textId="5B561902" w:rsidR="00DA642A" w:rsidRPr="00DA642A" w:rsidRDefault="00101444" w:rsidP="00DA642A">
      <w:r>
        <w:t xml:space="preserve">Большая часть ПЛК на предприятии объединена или подключена к компьютерной сети, в связи с чем за основной способ взаимодействия </w:t>
      </w:r>
      <w:r w:rsidR="00A1018E">
        <w:t xml:space="preserve">с ПЛК </w:t>
      </w:r>
      <w:r w:rsidR="0029277A">
        <w:t>был выбран доступ через используемую на предприятии компьютерную сеть.</w:t>
      </w:r>
    </w:p>
    <w:p w14:paraId="2B79443D" w14:textId="7EE257B1" w:rsidR="00754F78" w:rsidRPr="00754F78" w:rsidRDefault="00754F78" w:rsidP="0029277A">
      <w:r>
        <w:t xml:space="preserve">Так как разрабатываемое программное обеспечение </w:t>
      </w:r>
      <w:r w:rsidR="00433613">
        <w:t>рассчитано</w:t>
      </w:r>
      <w:r>
        <w:t xml:space="preserve"> на </w:t>
      </w:r>
      <w:r w:rsidR="00433613">
        <w:t xml:space="preserve">работу во встраиваемой операционной системе ПЛК, то реализация </w:t>
      </w:r>
      <w:r w:rsidR="00372DA5">
        <w:t xml:space="preserve">всех нижестоящих уровней модели </w:t>
      </w:r>
      <w:r w:rsidR="00372DA5">
        <w:rPr>
          <w:lang w:val="en-US"/>
        </w:rPr>
        <w:t>OSI</w:t>
      </w:r>
      <w:r w:rsidR="00372DA5" w:rsidRPr="00372DA5">
        <w:t xml:space="preserve"> </w:t>
      </w:r>
      <w:r w:rsidR="00372DA5">
        <w:t xml:space="preserve">лежит именно на используемой операционной системе. Использование стандартных способов </w:t>
      </w:r>
      <w:r w:rsidR="00DA642A">
        <w:t>взаимодействия</w:t>
      </w:r>
      <w:r w:rsidR="00372DA5">
        <w:t xml:space="preserve"> и </w:t>
      </w:r>
      <w:r w:rsidR="00DA642A">
        <w:t>интеграции</w:t>
      </w:r>
      <w:r w:rsidR="00372DA5">
        <w:t xml:space="preserve"> в уже существующие системы обеспечивает </w:t>
      </w:r>
      <w:r w:rsidR="00DA642A">
        <w:t>кроссплатформенность и простоту</w:t>
      </w:r>
      <w:r w:rsidR="00372DA5">
        <w:t xml:space="preserve"> работы </w:t>
      </w:r>
      <w:r w:rsidR="00DA642A">
        <w:t>программного комплекса.</w:t>
      </w:r>
    </w:p>
    <w:p w14:paraId="0B494D35" w14:textId="3E24B2A0" w:rsidR="00D33516" w:rsidRDefault="00F55483" w:rsidP="00795AE9">
      <w:pPr>
        <w:pStyle w:val="4"/>
      </w:pPr>
      <w:bookmarkStart w:id="29" w:name="_Toc107010436"/>
      <w:r>
        <w:t>Выполнение программы</w:t>
      </w:r>
      <w:bookmarkEnd w:id="29"/>
    </w:p>
    <w:p w14:paraId="28D7E003" w14:textId="48439800" w:rsidR="00373A9B" w:rsidRDefault="001E2037" w:rsidP="00AB6E09">
      <w:r w:rsidRPr="001E2037">
        <w:t>Создание качественного транслятора языка программирования высокого уровня является сложной и трудоемкой задачей.</w:t>
      </w:r>
      <w:r w:rsidR="003571AD">
        <w:t xml:space="preserve"> Поэтому </w:t>
      </w:r>
      <w:r w:rsidR="00FD40BD">
        <w:t xml:space="preserve">выполнение управляющей программы на ПЛК происходит на виртуальной машине </w:t>
      </w:r>
      <w:r w:rsidR="00FD40BD" w:rsidRPr="00FD40BD">
        <w:t>«Control Runtime System»</w:t>
      </w:r>
      <w:r w:rsidR="00FD40BD">
        <w:t xml:space="preserve"> или любой другой совместимой с ней, т.к. именно она является стандарт</w:t>
      </w:r>
      <w:r w:rsidR="002C328C">
        <w:t xml:space="preserve">ом для большинства производителей ПЛК. Данная виртуальная машина иже интегрирована </w:t>
      </w:r>
      <w:r w:rsidR="00EB7C46">
        <w:t>в ПЛК, поддерживающий стандарт МЭК 61131-3. В случае отсутс</w:t>
      </w:r>
      <w:r w:rsidR="00C26267">
        <w:t xml:space="preserve">твия данного программного решения </w:t>
      </w:r>
      <w:r w:rsidR="009B528F">
        <w:t xml:space="preserve">производителем ПЛК будет предусмотрен иной способ выполнения программы, но совместимый </w:t>
      </w:r>
      <w:r w:rsidR="007A390D">
        <w:t>с МЭК 61131-3, а значит и с разрабатываемым программным комплексом.</w:t>
      </w:r>
    </w:p>
    <w:p w14:paraId="1D686C32" w14:textId="1F2FDBA4" w:rsidR="006300EB" w:rsidRDefault="006300EB" w:rsidP="006300EB">
      <w:pPr>
        <w:pStyle w:val="afe"/>
      </w:pPr>
      <w:r>
        <w:rPr>
          <w:noProof/>
        </w:rPr>
        <w:lastRenderedPageBreak/>
        <w:drawing>
          <wp:inline distT="0" distB="0" distL="0" distR="0" wp14:anchorId="24F1EDAE" wp14:editId="7037F0B1">
            <wp:extent cx="6119640" cy="318910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grayscl/>
                      <a:extLst>
                        <a:ext uri="{BEBA8EAE-BF5A-486C-A8C5-ECC9F3942E4B}">
                          <a14:imgProps xmlns:a14="http://schemas.microsoft.com/office/drawing/2010/main">
                            <a14:imgLayer r:embed="rId18">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119640" cy="3189108"/>
                    </a:xfrm>
                    <a:prstGeom prst="rect">
                      <a:avLst/>
                    </a:prstGeom>
                    <a:noFill/>
                  </pic:spPr>
                </pic:pic>
              </a:graphicData>
            </a:graphic>
          </wp:inline>
        </w:drawing>
      </w:r>
    </w:p>
    <w:p w14:paraId="4A0B8697" w14:textId="1763D3B8" w:rsidR="006300EB" w:rsidRDefault="006300EB" w:rsidP="006300EB">
      <w:pPr>
        <w:pStyle w:val="af5"/>
      </w:pPr>
      <w:r>
        <w:t xml:space="preserve">Рисунок </w:t>
      </w:r>
      <w:fldSimple w:instr=" STYLEREF 2 \s ">
        <w:r w:rsidR="00FC1D4F">
          <w:rPr>
            <w:noProof/>
          </w:rPr>
          <w:t>1</w:t>
        </w:r>
      </w:fldSimple>
      <w:r>
        <w:t>.</w:t>
      </w:r>
      <w:fldSimple w:instr=" SEQ Рисунок \* ARABIC \s 2 ">
        <w:r w:rsidR="00FC1D4F">
          <w:rPr>
            <w:noProof/>
          </w:rPr>
          <w:t>3</w:t>
        </w:r>
      </w:fldSimple>
      <w:r>
        <w:t>. Загрузка программы в ПЛК в среде программирования</w:t>
      </w:r>
    </w:p>
    <w:p w14:paraId="5A9E6144" w14:textId="03C56A88" w:rsidR="00CD20EF" w:rsidRDefault="006300EB" w:rsidP="00373A9B">
      <w:pPr>
        <w:pStyle w:val="af5"/>
      </w:pPr>
      <w:r>
        <w:t>Siemens TiaPorta</w:t>
      </w:r>
    </w:p>
    <w:p w14:paraId="7E8849F6" w14:textId="77777777" w:rsidR="00CD20EF" w:rsidRDefault="00CD20EF" w:rsidP="00CD20EF"/>
    <w:p w14:paraId="2499CA80" w14:textId="77777777" w:rsidR="00AB6E09" w:rsidRDefault="00AB6E09" w:rsidP="00CD20EF"/>
    <w:p w14:paraId="451A5DCB" w14:textId="77777777" w:rsidR="00AB6E09" w:rsidRDefault="00AB6E09" w:rsidP="00CD20EF"/>
    <w:p w14:paraId="03E805FA" w14:textId="77777777" w:rsidR="00AB6E09" w:rsidRPr="00CD20EF" w:rsidRDefault="00AB6E09" w:rsidP="00CD20EF"/>
    <w:p w14:paraId="5BB3743B" w14:textId="77777777" w:rsidR="006300EB" w:rsidRDefault="006300EB" w:rsidP="006300EB">
      <w:pPr>
        <w:pStyle w:val="afe"/>
      </w:pPr>
      <w:r>
        <w:rPr>
          <w:noProof/>
        </w:rPr>
        <w:drawing>
          <wp:inline distT="0" distB="0" distL="0" distR="0" wp14:anchorId="2D19B741" wp14:editId="4E980351">
            <wp:extent cx="6119640" cy="3179344"/>
            <wp:effectExtent l="0" t="0" r="0" b="254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6119640" cy="3179344"/>
                    </a:xfrm>
                    <a:prstGeom prst="rect">
                      <a:avLst/>
                    </a:prstGeom>
                    <a:noFill/>
                  </pic:spPr>
                </pic:pic>
              </a:graphicData>
            </a:graphic>
          </wp:inline>
        </w:drawing>
      </w:r>
    </w:p>
    <w:p w14:paraId="0E7ED354" w14:textId="094D91F8" w:rsidR="006300EB" w:rsidRDefault="006300EB" w:rsidP="006300EB">
      <w:pPr>
        <w:pStyle w:val="af5"/>
      </w:pPr>
      <w:bookmarkStart w:id="30" w:name="_Ref106496012"/>
      <w:r>
        <w:t xml:space="preserve">Рисунок </w:t>
      </w:r>
      <w:fldSimple w:instr=" STYLEREF 2 \s ">
        <w:r w:rsidR="00FC1D4F">
          <w:rPr>
            <w:noProof/>
          </w:rPr>
          <w:t>1</w:t>
        </w:r>
      </w:fldSimple>
      <w:r>
        <w:t>.</w:t>
      </w:r>
      <w:fldSimple w:instr=" SEQ Рисунок \* ARABIC \s 2 ">
        <w:r w:rsidR="00FC1D4F">
          <w:rPr>
            <w:noProof/>
          </w:rPr>
          <w:t>4</w:t>
        </w:r>
      </w:fldSimple>
      <w:bookmarkEnd w:id="30"/>
      <w:r>
        <w:t>. Загрузка программы в ПЛК в среде программирования</w:t>
      </w:r>
    </w:p>
    <w:p w14:paraId="7532916C" w14:textId="7612F7BF" w:rsidR="00373A9B" w:rsidRDefault="006300EB" w:rsidP="00AB6E09">
      <w:pPr>
        <w:pStyle w:val="af5"/>
      </w:pPr>
      <w:r>
        <w:t>GX Works 3</w:t>
      </w:r>
    </w:p>
    <w:p w14:paraId="1B221CD3" w14:textId="3F961CC1" w:rsidR="006300EB" w:rsidRPr="001E2037" w:rsidRDefault="006300EB" w:rsidP="006300EB">
      <w:pPr>
        <w:pStyle w:val="2"/>
      </w:pPr>
      <w:bookmarkStart w:id="31" w:name="_Toc107010437"/>
      <w:bookmarkStart w:id="32" w:name="_Toc107012113"/>
      <w:r>
        <w:rPr>
          <w:caps w:val="0"/>
        </w:rPr>
        <w:lastRenderedPageBreak/>
        <w:t>ПРАКТИЧЕСК</w:t>
      </w:r>
      <w:bookmarkEnd w:id="31"/>
      <w:r w:rsidR="00293081">
        <w:rPr>
          <w:caps w:val="0"/>
        </w:rPr>
        <w:t>АЯ ЧАСТЬ</w:t>
      </w:r>
      <w:bookmarkEnd w:id="32"/>
    </w:p>
    <w:p w14:paraId="4B9C6428" w14:textId="6910E48F" w:rsidR="00114641" w:rsidRDefault="006300EB" w:rsidP="006300EB">
      <w:pPr>
        <w:pStyle w:val="3"/>
      </w:pPr>
      <w:bookmarkStart w:id="33" w:name="_Toc106714164"/>
      <w:bookmarkStart w:id="34" w:name="_Toc107010438"/>
      <w:r>
        <w:t xml:space="preserve">Разработка </w:t>
      </w:r>
      <w:r w:rsidR="00D33516" w:rsidRPr="00D33516">
        <w:t>собственного программного комплекса</w:t>
      </w:r>
      <w:bookmarkEnd w:id="33"/>
      <w:bookmarkEnd w:id="34"/>
    </w:p>
    <w:p w14:paraId="7D19CAFE" w14:textId="2B4F7679" w:rsidR="00D0154F" w:rsidRDefault="00D0154F" w:rsidP="002B5333">
      <w:r>
        <w:t>На основе описанных ранее проблем было разработано программное обеспечение, предоставляющее унифицированный интерфейс загрузки управляющей программы на ПЛК.</w:t>
      </w:r>
      <w:r w:rsidR="002B5333">
        <w:t xml:space="preserve"> </w:t>
      </w:r>
      <w:r>
        <w:t>К данному программному обеспечению были выдвинуты следующие требования:</w:t>
      </w:r>
    </w:p>
    <w:p w14:paraId="158E3F29" w14:textId="097B7BA1" w:rsidR="00D0154F" w:rsidRDefault="00D0154F" w:rsidP="00D0154F">
      <w:pPr>
        <w:pStyle w:val="a1"/>
        <w:numPr>
          <w:ilvl w:val="0"/>
          <w:numId w:val="26"/>
        </w:numPr>
      </w:pPr>
      <w:r w:rsidRPr="00D0154F">
        <w:t>Универсальность</w:t>
      </w:r>
      <w:r>
        <w:t xml:space="preserve"> </w:t>
      </w:r>
      <w:r w:rsidRPr="00D0154F">
        <w:t>– программа должна предоставлять единый интерфейс и способ загрузки вне зависимости от используемого ПЛК</w:t>
      </w:r>
    </w:p>
    <w:p w14:paraId="614272A1" w14:textId="65914FAC" w:rsidR="00D0154F" w:rsidRDefault="00D0154F" w:rsidP="00D0154F">
      <w:pPr>
        <w:pStyle w:val="a1"/>
        <w:numPr>
          <w:ilvl w:val="0"/>
          <w:numId w:val="26"/>
        </w:numPr>
      </w:pPr>
      <w:r w:rsidRPr="00D0154F">
        <w:t>Простота развертывания</w:t>
      </w:r>
      <w:r>
        <w:t xml:space="preserve"> </w:t>
      </w:r>
      <w:r w:rsidRPr="00D0154F">
        <w:t>– внедрение программы на производство должно быть максимально простым и быстрым</w:t>
      </w:r>
    </w:p>
    <w:p w14:paraId="12AA7711" w14:textId="4B229FB7" w:rsidR="00D0154F" w:rsidRDefault="00D0154F" w:rsidP="00D0154F">
      <w:pPr>
        <w:pStyle w:val="a1"/>
        <w:numPr>
          <w:ilvl w:val="0"/>
          <w:numId w:val="26"/>
        </w:numPr>
      </w:pPr>
      <w:r w:rsidRPr="00D0154F">
        <w:t>Кроссплатформенность</w:t>
      </w:r>
      <w:r>
        <w:t xml:space="preserve"> </w:t>
      </w:r>
      <w:r w:rsidRPr="00D0154F">
        <w:t>– программа должна работать на актуальных операционных системах (Windows, Linux, MacOS)</w:t>
      </w:r>
    </w:p>
    <w:p w14:paraId="0A5616BC" w14:textId="4B8B4DBD" w:rsidR="002B5333" w:rsidRDefault="002B5333" w:rsidP="006300EB">
      <w:pPr>
        <w:pStyle w:val="4"/>
      </w:pPr>
      <w:bookmarkStart w:id="35" w:name="_Toc107010439"/>
      <w:r>
        <w:t>Архитектура</w:t>
      </w:r>
      <w:bookmarkEnd w:id="35"/>
    </w:p>
    <w:p w14:paraId="2AAA8F4F" w14:textId="05748098" w:rsidR="002B5333" w:rsidRDefault="002B5333" w:rsidP="002B5333">
      <w:r w:rsidRPr="002B5333">
        <w:t xml:space="preserve">Разработанный программный комплекс состоит из 2 программ: сервера, запущенного на ПЛК и клиента на компьютере для взаимодействия с ПЛК. В качестве клиента может применяться программа </w:t>
      </w:r>
      <w:r w:rsidR="008D3278">
        <w:t>«</w:t>
      </w:r>
      <w:r w:rsidRPr="002B5333">
        <w:t>BuilderPLC</w:t>
      </w:r>
      <w:r w:rsidR="008D3278">
        <w:t>»</w:t>
      </w:r>
      <w:r w:rsidRPr="002B5333">
        <w:t xml:space="preserve"> или любой современный браузер</w:t>
      </w:r>
      <w:r>
        <w:t xml:space="preserve">. </w:t>
      </w:r>
      <w:r w:rsidRPr="002B5333">
        <w:t>Управляющая программа доставляется на ПЛК в виде отправляемого программного пакета, в состав которого входит:</w:t>
      </w:r>
    </w:p>
    <w:p w14:paraId="1403A509" w14:textId="53B72219" w:rsidR="002B5333" w:rsidRDefault="002B5333" w:rsidP="002B5333">
      <w:pPr>
        <w:pStyle w:val="a1"/>
        <w:numPr>
          <w:ilvl w:val="0"/>
          <w:numId w:val="27"/>
        </w:numPr>
      </w:pPr>
      <w:r w:rsidRPr="002B5333">
        <w:t>Управляющая программа для выполнения на виртуальной машине ПЛК или любым другим способом</w:t>
      </w:r>
    </w:p>
    <w:p w14:paraId="33A4074D" w14:textId="3E4F69BD" w:rsidR="002B5333" w:rsidRDefault="002B5333" w:rsidP="002B5333">
      <w:pPr>
        <w:pStyle w:val="a1"/>
        <w:numPr>
          <w:ilvl w:val="0"/>
          <w:numId w:val="27"/>
        </w:numPr>
      </w:pPr>
      <w:r w:rsidRPr="002B5333">
        <w:t>Исполняемый файл для загрузки виртуальной машины или выполнения управляющей программы</w:t>
      </w:r>
    </w:p>
    <w:p w14:paraId="0798400B" w14:textId="73A04E3F" w:rsidR="002B5333" w:rsidRDefault="002B5333" w:rsidP="002B5333">
      <w:pPr>
        <w:pStyle w:val="a1"/>
        <w:numPr>
          <w:ilvl w:val="0"/>
          <w:numId w:val="27"/>
        </w:numPr>
      </w:pPr>
      <w:r w:rsidRPr="002B5333">
        <w:t>Любые другие необходимые файлы</w:t>
      </w:r>
    </w:p>
    <w:p w14:paraId="7D9A218D" w14:textId="7EBF6E0A" w:rsidR="00434D46" w:rsidRDefault="00726147" w:rsidP="00434D46">
      <w:r>
        <w:t>Отправляемый</w:t>
      </w:r>
      <w:r w:rsidR="002B5333" w:rsidRPr="002B5333">
        <w:t xml:space="preserve"> программный пакет</w:t>
      </w:r>
      <w:r>
        <w:t xml:space="preserve"> (</w:t>
      </w:r>
      <w:r w:rsidR="00434D46">
        <w:fldChar w:fldCharType="begin"/>
      </w:r>
      <w:r w:rsidR="00434D46">
        <w:instrText xml:space="preserve"> REF  _Ref106497444 \* Lower \h  \* MERGEFORMAT </w:instrText>
      </w:r>
      <w:r w:rsidR="00434D46">
        <w:fldChar w:fldCharType="separate"/>
      </w:r>
      <w:r w:rsidR="00FC1D4F">
        <w:t xml:space="preserve">рисунок </w:t>
      </w:r>
      <w:r w:rsidR="00FC1D4F">
        <w:rPr>
          <w:noProof/>
        </w:rPr>
        <w:t>2</w:t>
      </w:r>
      <w:r w:rsidR="00FC1D4F">
        <w:t>.</w:t>
      </w:r>
      <w:r w:rsidR="00FC1D4F">
        <w:rPr>
          <w:noProof/>
        </w:rPr>
        <w:t>1</w:t>
      </w:r>
      <w:r w:rsidR="00434D46">
        <w:fldChar w:fldCharType="end"/>
      </w:r>
      <w:r>
        <w:t>)</w:t>
      </w:r>
      <w:r w:rsidR="002B5333" w:rsidRPr="002B5333">
        <w:t xml:space="preserve"> представляет из себя сжатый запакованный zip архив и собирается при помощи приложения </w:t>
      </w:r>
      <w:r w:rsidR="008D3278">
        <w:t>«</w:t>
      </w:r>
      <w:r w:rsidR="002B5333" w:rsidRPr="002B5333">
        <w:t>BuilderPLC</w:t>
      </w:r>
      <w:r w:rsidR="008D3278">
        <w:t>»</w:t>
      </w:r>
      <w:r w:rsidR="002B5333" w:rsidRPr="002B5333">
        <w:t>, которое также может быть использовано для отправки и удаленного выполнения управляющей программы на ПЛК.</w:t>
      </w:r>
      <w:r w:rsidR="00434D46">
        <w:t xml:space="preserve"> Подобный пакет может включать в себя исполняемый файл, файл с управляющей программой для ПЛК и другие файлы.</w:t>
      </w:r>
    </w:p>
    <w:p w14:paraId="49975CD9" w14:textId="49CF66CE" w:rsidR="00E52700" w:rsidRDefault="008A2C4B" w:rsidP="008A2C4B">
      <w:pPr>
        <w:pStyle w:val="3"/>
      </w:pPr>
      <w:bookmarkStart w:id="36" w:name="_Toc107010440"/>
      <w:r w:rsidRPr="008A2C4B">
        <w:lastRenderedPageBreak/>
        <w:t>Особенности реализации программного комплекса</w:t>
      </w:r>
      <w:bookmarkEnd w:id="36"/>
    </w:p>
    <w:p w14:paraId="3078BADA" w14:textId="33DD251D" w:rsidR="008A2C4B" w:rsidRDefault="008A2C4B" w:rsidP="008A2C4B">
      <w:pPr>
        <w:pStyle w:val="4"/>
      </w:pPr>
      <w:bookmarkStart w:id="37" w:name="_Toc107010441"/>
      <w:r w:rsidRPr="008A2C4B">
        <w:t>Универсальност</w:t>
      </w:r>
      <w:r>
        <w:t>ь</w:t>
      </w:r>
      <w:bookmarkEnd w:id="37"/>
    </w:p>
    <w:p w14:paraId="719F9AF1" w14:textId="3757571B" w:rsidR="008A2C4B" w:rsidRDefault="008A2C4B" w:rsidP="008A2C4B">
      <w:r w:rsidRPr="008A2C4B">
        <w:t xml:space="preserve">Универсальность данного программного комплекса и возможность использования на различных ПЛК реализуется за счет выполнения управляющей программы в среде </w:t>
      </w:r>
      <w:r w:rsidR="008D3278">
        <w:t>«</w:t>
      </w:r>
      <w:r w:rsidRPr="008A2C4B">
        <w:t>Control Runtime System</w:t>
      </w:r>
      <w:r w:rsidR="008D3278">
        <w:t>»</w:t>
      </w:r>
      <w:r w:rsidRPr="008A2C4B">
        <w:t xml:space="preserve"> или на любой другой виртуальной машине, реализующей стандарт IEC 61131-3 (МЭК 61131-3). Запуск </w:t>
      </w:r>
      <w:r w:rsidR="00C41512" w:rsidRPr="008A2C4B">
        <w:t>управляющей</w:t>
      </w:r>
      <w:r w:rsidRPr="008A2C4B">
        <w:t xml:space="preserve"> программы на виртуальной машине обеспечивается выполнением исполняемого файла, доставляемого в отправляемом программном пакете, что также обеспечивает универсальность программы и возможность запуска и развертывания любого программного обеспечения на ПЛК вне зависимости от его аппаратной платформы.</w:t>
      </w:r>
    </w:p>
    <w:p w14:paraId="34101602" w14:textId="77777777" w:rsidR="005800F4" w:rsidRDefault="005800F4" w:rsidP="005800F4">
      <w:pPr>
        <w:pStyle w:val="afe"/>
      </w:pPr>
      <w:r>
        <w:rPr>
          <w:noProof/>
        </w:rPr>
        <w:drawing>
          <wp:inline distT="0" distB="0" distL="0" distR="0" wp14:anchorId="094DAFD0" wp14:editId="61F29B30">
            <wp:extent cx="6120000" cy="2809337"/>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grayscl/>
                      <a:extLst>
                        <a:ext uri="{BEBA8EAE-BF5A-486C-A8C5-ECC9F3942E4B}">
                          <a14:imgProps xmlns:a14="http://schemas.microsoft.com/office/drawing/2010/main">
                            <a14:imgLayer r:embed="rId2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120000" cy="2809337"/>
                    </a:xfrm>
                    <a:prstGeom prst="rect">
                      <a:avLst/>
                    </a:prstGeom>
                    <a:noFill/>
                  </pic:spPr>
                </pic:pic>
              </a:graphicData>
            </a:graphic>
          </wp:inline>
        </w:drawing>
      </w:r>
    </w:p>
    <w:p w14:paraId="1D8FE34F" w14:textId="13A5AEC8" w:rsidR="005800F4" w:rsidRPr="008A2C4B" w:rsidRDefault="005800F4" w:rsidP="005800F4">
      <w:pPr>
        <w:pStyle w:val="af5"/>
      </w:pPr>
      <w:bookmarkStart w:id="38" w:name="_Ref106497444"/>
      <w:r>
        <w:t xml:space="preserve">Рисунок </w:t>
      </w:r>
      <w:fldSimple w:instr=" STYLEREF 2 \s ">
        <w:r w:rsidR="00FC1D4F">
          <w:rPr>
            <w:noProof/>
          </w:rPr>
          <w:t>2</w:t>
        </w:r>
      </w:fldSimple>
      <w:r w:rsidR="00457BA3">
        <w:t>.</w:t>
      </w:r>
      <w:fldSimple w:instr=" SEQ Рисунок \* ARABIC \s 2 ">
        <w:r w:rsidR="00FC1D4F">
          <w:rPr>
            <w:noProof/>
          </w:rPr>
          <w:t>1</w:t>
        </w:r>
      </w:fldSimple>
      <w:bookmarkEnd w:id="38"/>
      <w:r>
        <w:t>. С</w:t>
      </w:r>
      <w:r w:rsidRPr="008A2C4B">
        <w:t>одержание отправляемого пакета (zip архива</w:t>
      </w:r>
      <w:r>
        <w:t>)</w:t>
      </w:r>
    </w:p>
    <w:p w14:paraId="33359877" w14:textId="1A30F714" w:rsidR="008A2C4B" w:rsidRDefault="008A2C4B" w:rsidP="008A2C4B">
      <w:pPr>
        <w:pStyle w:val="4"/>
      </w:pPr>
      <w:bookmarkStart w:id="39" w:name="_Toc107010442"/>
      <w:r w:rsidRPr="008A2C4B">
        <w:t>Реализация кроссплатформенности</w:t>
      </w:r>
      <w:bookmarkEnd w:id="39"/>
    </w:p>
    <w:p w14:paraId="1003BF98" w14:textId="321CA136" w:rsidR="008A2C4B" w:rsidRDefault="008A2C4B" w:rsidP="008A2C4B">
      <w:r w:rsidRPr="008A2C4B">
        <w:t xml:space="preserve">Программный комплекс написан на языке программирования Python версии 3.9 и выше, что позволяет запускать его на любой поддерживаемой операционной системе (Windows, Linux, MacOS) с установленным интерпретатором. Также </w:t>
      </w:r>
      <w:r w:rsidR="0088014B" w:rsidRPr="008A2C4B">
        <w:t>сохраняется</w:t>
      </w:r>
      <w:r w:rsidRPr="008A2C4B">
        <w:t xml:space="preserve"> возможность произвести транспиляцию программы (</w:t>
      </w:r>
      <w:r w:rsidR="005800F4">
        <w:fldChar w:fldCharType="begin"/>
      </w:r>
      <w:r w:rsidR="005800F4">
        <w:instrText xml:space="preserve"> REF  _Ref106498074 \* Lower \h  \* MERGEFORMAT </w:instrText>
      </w:r>
      <w:r w:rsidR="005800F4">
        <w:fldChar w:fldCharType="separate"/>
      </w:r>
      <w:r w:rsidR="00FC1D4F">
        <w:t xml:space="preserve">рисунок </w:t>
      </w:r>
      <w:r w:rsidR="00FC1D4F">
        <w:rPr>
          <w:noProof/>
        </w:rPr>
        <w:t>2</w:t>
      </w:r>
      <w:r w:rsidR="00FC1D4F">
        <w:t>.</w:t>
      </w:r>
      <w:r w:rsidR="00FC1D4F">
        <w:rPr>
          <w:noProof/>
        </w:rPr>
        <w:t>2</w:t>
      </w:r>
      <w:r w:rsidR="005800F4">
        <w:fldChar w:fldCharType="end"/>
      </w:r>
      <w:r w:rsidRPr="008A2C4B">
        <w:t>) на компилируемый язык программирования, что ускорит работу программы и обеспечит более удобный способ ее распространения в виде самодостаточного исполняемого двоичного файла под выбранную при последующей компиляции операционную систему.</w:t>
      </w:r>
    </w:p>
    <w:p w14:paraId="13ED89A0" w14:textId="77777777" w:rsidR="00C41512" w:rsidRDefault="00C41512" w:rsidP="00C41512">
      <w:pPr>
        <w:pStyle w:val="afe"/>
      </w:pPr>
      <w:r>
        <w:rPr>
          <w:noProof/>
        </w:rPr>
        <w:lastRenderedPageBreak/>
        <w:drawing>
          <wp:inline distT="0" distB="0" distL="0" distR="0" wp14:anchorId="5DE150FC" wp14:editId="7B474906">
            <wp:extent cx="6119640" cy="3162499"/>
            <wp:effectExtent l="0" t="0" r="0"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grayscl/>
                      <a:extLst>
                        <a:ext uri="{BEBA8EAE-BF5A-486C-A8C5-ECC9F3942E4B}">
                          <a14:imgProps xmlns:a14="http://schemas.microsoft.com/office/drawing/2010/main">
                            <a14:imgLayer r:embed="rId23">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119640" cy="3162499"/>
                    </a:xfrm>
                    <a:prstGeom prst="rect">
                      <a:avLst/>
                    </a:prstGeom>
                    <a:noFill/>
                  </pic:spPr>
                </pic:pic>
              </a:graphicData>
            </a:graphic>
          </wp:inline>
        </w:drawing>
      </w:r>
    </w:p>
    <w:p w14:paraId="38CC6479" w14:textId="5A66362D" w:rsidR="005800F4" w:rsidRPr="00C41512" w:rsidRDefault="005800F4" w:rsidP="005800F4">
      <w:pPr>
        <w:pStyle w:val="af5"/>
      </w:pPr>
      <w:bookmarkStart w:id="40" w:name="_Ref106498074"/>
      <w:r>
        <w:t xml:space="preserve">Рисунок </w:t>
      </w:r>
      <w:fldSimple w:instr=" STYLEREF 2 \s ">
        <w:r w:rsidR="00FC1D4F">
          <w:rPr>
            <w:noProof/>
          </w:rPr>
          <w:t>2</w:t>
        </w:r>
      </w:fldSimple>
      <w:r w:rsidR="00457BA3">
        <w:t>.</w:t>
      </w:r>
      <w:fldSimple w:instr=" SEQ Рисунок \* ARABIC \s 2 ">
        <w:r w:rsidR="00FC1D4F">
          <w:rPr>
            <w:noProof/>
          </w:rPr>
          <w:t>2</w:t>
        </w:r>
      </w:fldSimple>
      <w:bookmarkEnd w:id="40"/>
      <w:r>
        <w:t xml:space="preserve">. </w:t>
      </w:r>
      <w:r w:rsidRPr="00C41512">
        <w:t>Транспилированная на си версия «BuilderPLC» на ос Linux</w:t>
      </w:r>
    </w:p>
    <w:p w14:paraId="311359E8" w14:textId="28B2CB20" w:rsidR="005800F4" w:rsidRDefault="005800F4" w:rsidP="005800F4">
      <w:pPr>
        <w:pStyle w:val="4"/>
        <w:numPr>
          <w:ilvl w:val="2"/>
          <w:numId w:val="28"/>
        </w:numPr>
      </w:pPr>
      <w:bookmarkStart w:id="41" w:name="_Toc107010443"/>
      <w:r w:rsidRPr="005800F4">
        <w:t>Выбор протокола подключения к ПЛК</w:t>
      </w:r>
      <w:bookmarkEnd w:id="41"/>
    </w:p>
    <w:p w14:paraId="66FA5027" w14:textId="477C61E8" w:rsidR="00655CFA" w:rsidRDefault="00655CFA" w:rsidP="00DF777A">
      <w:r w:rsidRPr="00655CFA">
        <w:t>Обмен данными происходит на прикладном уровне модели OSI, что обеспечивает работу программы в любых сетях, в том числе и промышленных вне зависимости от транспортного протокола и физической реализации шины обмена данных. В качестве протокола используется HTTP/HTTPS. Подобное решение обеспечивает работоспособность программы вне зависимости от аппаратной платформы используемого оборудования, в том числе и ПЛК. Также подобная сетевая архитектура позволяет размещать несколько ПЛК в одной сети. Пример возможной конфигурации сети представлен на</w:t>
      </w:r>
      <w:r>
        <w:t xml:space="preserve"> </w:t>
      </w:r>
    </w:p>
    <w:p w14:paraId="157176C3" w14:textId="77777777" w:rsidR="00693160" w:rsidRDefault="00693160" w:rsidP="00693160">
      <w:pPr>
        <w:pStyle w:val="afe"/>
      </w:pPr>
      <w:r>
        <w:rPr>
          <w:noProof/>
        </w:rPr>
        <w:drawing>
          <wp:inline distT="0" distB="0" distL="0" distR="0" wp14:anchorId="2A268C4E" wp14:editId="06006C56">
            <wp:extent cx="6120130" cy="2047875"/>
            <wp:effectExtent l="0" t="0" r="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Рисунок 240"/>
                    <pic:cNvPicPr/>
                  </pic:nvPicPr>
                  <pic:blipFill rotWithShape="1">
                    <a:blip r:embed="rId24">
                      <a:extLst>
                        <a:ext uri="{96DAC541-7B7A-43D3-8B79-37D633B846F1}">
                          <asvg:svgBlip xmlns:asvg="http://schemas.microsoft.com/office/drawing/2016/SVG/main" r:embed="rId25"/>
                        </a:ext>
                      </a:extLst>
                    </a:blip>
                    <a:srcRect t="25535" b="27135"/>
                    <a:stretch/>
                  </pic:blipFill>
                  <pic:spPr bwMode="auto">
                    <a:xfrm>
                      <a:off x="0" y="0"/>
                      <a:ext cx="6120130" cy="2047875"/>
                    </a:xfrm>
                    <a:prstGeom prst="rect">
                      <a:avLst/>
                    </a:prstGeom>
                    <a:ln>
                      <a:noFill/>
                    </a:ln>
                    <a:extLst>
                      <a:ext uri="{53640926-AAD7-44D8-BBD7-CCE9431645EC}">
                        <a14:shadowObscured xmlns:a14="http://schemas.microsoft.com/office/drawing/2010/main"/>
                      </a:ext>
                    </a:extLst>
                  </pic:spPr>
                </pic:pic>
              </a:graphicData>
            </a:graphic>
          </wp:inline>
        </w:drawing>
      </w:r>
    </w:p>
    <w:p w14:paraId="3BFED6F4" w14:textId="30BCFBF9" w:rsidR="00DF777A" w:rsidRDefault="00693160" w:rsidP="00693160">
      <w:pPr>
        <w:pStyle w:val="af5"/>
      </w:pPr>
      <w:r>
        <w:t xml:space="preserve">Рисунок </w:t>
      </w:r>
      <w:fldSimple w:instr=" STYLEREF 2 \s ">
        <w:r w:rsidR="00FC1D4F">
          <w:rPr>
            <w:noProof/>
          </w:rPr>
          <w:t>2</w:t>
        </w:r>
      </w:fldSimple>
      <w:r w:rsidR="00457BA3">
        <w:t>.</w:t>
      </w:r>
      <w:fldSimple w:instr=" SEQ Рисунок \* ARABIC \s 2 ">
        <w:r w:rsidR="00FC1D4F">
          <w:rPr>
            <w:noProof/>
          </w:rPr>
          <w:t>3</w:t>
        </w:r>
      </w:fldSimple>
      <w:r>
        <w:t xml:space="preserve">. </w:t>
      </w:r>
      <w:r w:rsidRPr="00693160">
        <w:t>Архитектура промышленной сети</w:t>
      </w:r>
    </w:p>
    <w:p w14:paraId="684432C0" w14:textId="3BE9B061" w:rsidR="00037C43" w:rsidRDefault="00037C43" w:rsidP="00037C43">
      <w:pPr>
        <w:pStyle w:val="3"/>
      </w:pPr>
      <w:bookmarkStart w:id="42" w:name="_Toc107010444"/>
      <w:r w:rsidRPr="00037C43">
        <w:lastRenderedPageBreak/>
        <w:t>Особенности реализации «BuilderPLC»</w:t>
      </w:r>
      <w:bookmarkEnd w:id="42"/>
    </w:p>
    <w:p w14:paraId="687B76E4" w14:textId="229F2DA3" w:rsidR="00037C43" w:rsidRDefault="00037C43" w:rsidP="00037C43">
      <w:r>
        <w:t>О</w:t>
      </w:r>
      <w:r w:rsidRPr="00037C43">
        <w:t>сновные особенности программы:</w:t>
      </w:r>
    </w:p>
    <w:p w14:paraId="4FA6872D" w14:textId="005A706D" w:rsidR="00037C43" w:rsidRDefault="00037C43" w:rsidP="00037C43">
      <w:pPr>
        <w:pStyle w:val="a1"/>
        <w:numPr>
          <w:ilvl w:val="0"/>
          <w:numId w:val="29"/>
        </w:numPr>
      </w:pPr>
      <w:r w:rsidRPr="00037C43">
        <w:t>Программа выполнена в виде отдельного приложения не привязанного к редактору кода или IDE, но оставляющая такую возможность</w:t>
      </w:r>
    </w:p>
    <w:p w14:paraId="2897C1B1" w14:textId="76D663C8" w:rsidR="00037C43" w:rsidRDefault="00037C43" w:rsidP="00037C43">
      <w:pPr>
        <w:pStyle w:val="a1"/>
        <w:numPr>
          <w:ilvl w:val="0"/>
          <w:numId w:val="29"/>
        </w:numPr>
      </w:pPr>
      <w:r w:rsidRPr="00037C43">
        <w:t>Кроссплатформенность (работа на основных популярных ОС - Windows, Linux, MacOS)</w:t>
      </w:r>
    </w:p>
    <w:p w14:paraId="19BEF51B" w14:textId="1E006C57" w:rsidR="00037C43" w:rsidRDefault="00037C43" w:rsidP="00037C43">
      <w:pPr>
        <w:pStyle w:val="a1"/>
        <w:numPr>
          <w:ilvl w:val="0"/>
          <w:numId w:val="29"/>
        </w:numPr>
      </w:pPr>
      <w:r w:rsidRPr="00037C43">
        <w:t>Использование актуального и поддерживаемого языка программирования</w:t>
      </w:r>
    </w:p>
    <w:p w14:paraId="1149176E" w14:textId="7057D3BD" w:rsidR="00037C43" w:rsidRDefault="00037C43" w:rsidP="00037C43">
      <w:pPr>
        <w:pStyle w:val="a1"/>
        <w:numPr>
          <w:ilvl w:val="0"/>
          <w:numId w:val="29"/>
        </w:numPr>
      </w:pPr>
      <w:r w:rsidRPr="00037C43">
        <w:t>Минимизация внешних зависимостей</w:t>
      </w:r>
    </w:p>
    <w:p w14:paraId="7462F92F" w14:textId="24077A7E" w:rsidR="00037C43" w:rsidRDefault="00037C43" w:rsidP="00037C43">
      <w:pPr>
        <w:pStyle w:val="a1"/>
        <w:numPr>
          <w:ilvl w:val="0"/>
          <w:numId w:val="29"/>
        </w:numPr>
      </w:pPr>
      <w:r w:rsidRPr="00037C43">
        <w:t>Подробный вывод отладочной информации о работе программы</w:t>
      </w:r>
    </w:p>
    <w:p w14:paraId="4DF2F855" w14:textId="1B6B3963" w:rsidR="00037C43" w:rsidRDefault="00037C43" w:rsidP="00037C43">
      <w:pPr>
        <w:pStyle w:val="a1"/>
        <w:numPr>
          <w:ilvl w:val="0"/>
          <w:numId w:val="29"/>
        </w:numPr>
      </w:pPr>
      <w:r w:rsidRPr="00037C43">
        <w:t>Проверка и подробный вывод возможных ошибок, связанных с отсутствием возможности выполнения команд</w:t>
      </w:r>
    </w:p>
    <w:p w14:paraId="74D39F5C" w14:textId="2229E292" w:rsidR="00037C43" w:rsidRDefault="00037C43" w:rsidP="00037C43">
      <w:pPr>
        <w:pStyle w:val="a1"/>
        <w:numPr>
          <w:ilvl w:val="0"/>
          <w:numId w:val="29"/>
        </w:numPr>
      </w:pPr>
      <w:r w:rsidRPr="00037C43">
        <w:t>Возможность обработки большого количества файлов</w:t>
      </w:r>
    </w:p>
    <w:p w14:paraId="3BE5CAEA" w14:textId="32ADBD64" w:rsidR="00F660BE" w:rsidRDefault="00F660BE" w:rsidP="00037C43">
      <w:pPr>
        <w:pStyle w:val="a1"/>
        <w:numPr>
          <w:ilvl w:val="0"/>
          <w:numId w:val="29"/>
        </w:numPr>
      </w:pPr>
      <w:r w:rsidRPr="00F660BE">
        <w:t>В приоритете надежность и скорость работы</w:t>
      </w:r>
    </w:p>
    <w:p w14:paraId="4E47629E" w14:textId="6D33431E" w:rsidR="00F660BE" w:rsidRDefault="00F660BE" w:rsidP="00F660BE">
      <w:r w:rsidRPr="00F660BE">
        <w:t>При разработке данной программы было принято решение руководствоваться философией GNU, т.е. создать маленькое монолитное приложения, которое выполняет одну функцию и делает это хорошо.</w:t>
      </w:r>
    </w:p>
    <w:p w14:paraId="62A2C83D" w14:textId="52E4932A" w:rsidR="00F660BE" w:rsidRDefault="00F660BE" w:rsidP="00F660BE">
      <w:r w:rsidRPr="00F660BE">
        <w:t>Для упрощения кодовой базы и решения проблем с зависимостями используется монолитная архитектура, ООП не применяется, сторонние зависимости, не входящие в состав</w:t>
      </w:r>
      <w:r w:rsidR="00820342">
        <w:t xml:space="preserve"> языка</w:t>
      </w:r>
      <w:r w:rsidRPr="00F660BE">
        <w:t xml:space="preserve"> Python не используются.</w:t>
      </w:r>
    </w:p>
    <w:p w14:paraId="20334D13" w14:textId="47FBAA29" w:rsidR="00F660BE" w:rsidRDefault="00F660BE" w:rsidP="00F660BE">
      <w:r w:rsidRPr="00F660BE">
        <w:t xml:space="preserve">Все действия над файлами производятся в директории, из которой запущен </w:t>
      </w:r>
      <w:r w:rsidR="008D3278">
        <w:t>«</w:t>
      </w:r>
      <w:r w:rsidRPr="00F660BE">
        <w:t>BuilderPLC</w:t>
      </w:r>
      <w:r w:rsidR="008D3278">
        <w:t>»</w:t>
      </w:r>
      <w:r w:rsidRPr="00F660BE">
        <w:t>. В ходе работы программы используются только относительные пути, а значит нет ограничений на путь до рабочей директории, в которой запущено приложение. Также нет ограничений и на имя файла.</w:t>
      </w:r>
    </w:p>
    <w:p w14:paraId="1AB595D2" w14:textId="0C46455D" w:rsidR="00F660BE" w:rsidRDefault="00F660BE" w:rsidP="00F660BE">
      <w:pPr>
        <w:pStyle w:val="4"/>
      </w:pPr>
      <w:bookmarkStart w:id="43" w:name="_Toc107010445"/>
      <w:r w:rsidRPr="00F660BE">
        <w:t>Интерфейс и использование</w:t>
      </w:r>
      <w:bookmarkEnd w:id="43"/>
    </w:p>
    <w:p w14:paraId="6E15B0FE" w14:textId="6BE4AD54" w:rsidR="00F660BE" w:rsidRDefault="00F660BE" w:rsidP="00F660BE">
      <w:r w:rsidRPr="00F660BE">
        <w:t>Для удобства использования предусмотрено несколько режимов работы:</w:t>
      </w:r>
    </w:p>
    <w:p w14:paraId="3EDA5951" w14:textId="4A157452" w:rsidR="00F660BE" w:rsidRDefault="00F660BE" w:rsidP="00F660BE">
      <w:pPr>
        <w:pStyle w:val="a1"/>
        <w:numPr>
          <w:ilvl w:val="0"/>
          <w:numId w:val="30"/>
        </w:numPr>
      </w:pPr>
      <w:r w:rsidRPr="00F660BE">
        <w:t>Пользовательский режим</w:t>
      </w:r>
    </w:p>
    <w:p w14:paraId="341C38CB" w14:textId="4EFFC838" w:rsidR="00F660BE" w:rsidRDefault="00F660BE" w:rsidP="00F660BE">
      <w:pPr>
        <w:pStyle w:val="a1"/>
        <w:numPr>
          <w:ilvl w:val="0"/>
          <w:numId w:val="30"/>
        </w:numPr>
      </w:pPr>
      <w:r w:rsidRPr="00F660BE">
        <w:t>Режим терминала</w:t>
      </w:r>
    </w:p>
    <w:p w14:paraId="7F2AC1A0" w14:textId="77777777" w:rsidR="00F660BE" w:rsidRDefault="00F660BE">
      <w:pPr>
        <w:jc w:val="left"/>
      </w:pPr>
      <w:r>
        <w:br w:type="page"/>
      </w:r>
    </w:p>
    <w:p w14:paraId="45B0F22C" w14:textId="25013EE5" w:rsidR="00F660BE" w:rsidRDefault="00F660BE" w:rsidP="00F660BE">
      <w:r w:rsidRPr="00F660BE">
        <w:lastRenderedPageBreak/>
        <w:t>Пользовательский режим</w:t>
      </w:r>
      <w:r>
        <w:t xml:space="preserve"> (</w:t>
      </w:r>
      <w:r w:rsidR="00D52FEE">
        <w:fldChar w:fldCharType="begin"/>
      </w:r>
      <w:r w:rsidR="00D52FEE">
        <w:instrText xml:space="preserve"> REF  _Ref106500011 \* Lower \h  \* MERGEFORMAT </w:instrText>
      </w:r>
      <w:r w:rsidR="00D52FEE">
        <w:fldChar w:fldCharType="separate"/>
      </w:r>
      <w:r w:rsidR="00FC1D4F">
        <w:t xml:space="preserve">рисунок </w:t>
      </w:r>
      <w:r w:rsidR="00FC1D4F">
        <w:rPr>
          <w:noProof/>
        </w:rPr>
        <w:t>2</w:t>
      </w:r>
      <w:r w:rsidR="00FC1D4F">
        <w:t>.</w:t>
      </w:r>
      <w:r w:rsidR="00FC1D4F">
        <w:rPr>
          <w:noProof/>
        </w:rPr>
        <w:t>4</w:t>
      </w:r>
      <w:r w:rsidR="00D52FEE">
        <w:fldChar w:fldCharType="end"/>
      </w:r>
      <w:r>
        <w:t>)</w:t>
      </w:r>
      <w:r w:rsidRPr="00F660BE">
        <w:t xml:space="preserve"> наиболее прост в использовании и применяется по умолчанию при запуске программы без как-либо флагов, т. е. традиционным для ОС Windows способом (двойной клик по иконке программы). В данном режиме происходит сборка всех пакетов, находящихся в директории, из которой была запущена программа, при этом выводится вся информация о состоянии работе программы. После сборки всех пакетов программа ожидает закрытия пользователем.</w:t>
      </w:r>
    </w:p>
    <w:p w14:paraId="4F7E8B79" w14:textId="204E6676" w:rsidR="00B261C0" w:rsidRDefault="00B261C0" w:rsidP="00B261C0">
      <w:r w:rsidRPr="00B261C0">
        <w:t>Режим терминала</w:t>
      </w:r>
      <w:r>
        <w:t xml:space="preserve"> (</w:t>
      </w:r>
      <w:r w:rsidR="00C65282">
        <w:fldChar w:fldCharType="begin"/>
      </w:r>
      <w:r w:rsidR="00C65282">
        <w:instrText xml:space="preserve"> REF  _Ref106500497 \* Lower \h  \* MERGEFORMAT </w:instrText>
      </w:r>
      <w:r w:rsidR="00C65282">
        <w:fldChar w:fldCharType="separate"/>
      </w:r>
      <w:r w:rsidR="00FC1D4F">
        <w:t xml:space="preserve">рисунок </w:t>
      </w:r>
      <w:r w:rsidR="00FC1D4F">
        <w:rPr>
          <w:noProof/>
        </w:rPr>
        <w:t>2</w:t>
      </w:r>
      <w:r w:rsidR="00FC1D4F">
        <w:t>.</w:t>
      </w:r>
      <w:r w:rsidR="00FC1D4F">
        <w:rPr>
          <w:noProof/>
        </w:rPr>
        <w:t>5</w:t>
      </w:r>
      <w:r w:rsidR="00C65282">
        <w:fldChar w:fldCharType="end"/>
      </w:r>
      <w:r>
        <w:t>)</w:t>
      </w:r>
      <w:r w:rsidRPr="00B261C0">
        <w:t xml:space="preserve"> предназначен для более продвинутых пользователей или для интеграции с редактором кода или другим ПО. В данном режиме программа принимает флаги, позволяющие настроить поведение программы при каждом запуске и принимает путь до файла с исходным кодом, что позволяет использовать всего одну копию программы для сборки пакетов в любой директории файловой системы компьютера, при этом нет ограничений на использование символов в пути и названии файлов. В данном режиме программа принимает флаги, позволяющие настроить поведение программы. После окончания работы программы она автоматически закрывается, не ожидая действия от пользователя. Лучше всего такой режим работает в UNIX операционных системах, вроде Linux и Mac OS</w:t>
      </w:r>
      <w:r>
        <w:t>.</w:t>
      </w:r>
    </w:p>
    <w:p w14:paraId="5B680406" w14:textId="77777777" w:rsidR="004E6D0A" w:rsidRDefault="004E6D0A" w:rsidP="004E6D0A">
      <w:pPr>
        <w:pStyle w:val="afe"/>
      </w:pPr>
      <w:r>
        <w:rPr>
          <w:noProof/>
          <w14:ligatures w14:val="none"/>
        </w:rPr>
        <w:drawing>
          <wp:inline distT="0" distB="0" distL="0" distR="0" wp14:anchorId="09F9BE24" wp14:editId="53E6E2B2">
            <wp:extent cx="6120130" cy="320040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Рисунок 242"/>
                    <pic:cNvPicPr/>
                  </pic:nvPicPr>
                  <pic:blipFill>
                    <a:blip r:embed="rId26">
                      <a:grayscl/>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6120130" cy="3200400"/>
                    </a:xfrm>
                    <a:prstGeom prst="rect">
                      <a:avLst/>
                    </a:prstGeom>
                  </pic:spPr>
                </pic:pic>
              </a:graphicData>
            </a:graphic>
          </wp:inline>
        </w:drawing>
      </w:r>
    </w:p>
    <w:p w14:paraId="5DF35746" w14:textId="3E5C7044" w:rsidR="004E6D0A" w:rsidRDefault="004E6D0A" w:rsidP="004E6D0A">
      <w:pPr>
        <w:pStyle w:val="af5"/>
      </w:pPr>
      <w:bookmarkStart w:id="44" w:name="_Ref106500011"/>
      <w:r>
        <w:t xml:space="preserve">Рисунок </w:t>
      </w:r>
      <w:fldSimple w:instr=" STYLEREF 2 \s ">
        <w:r w:rsidR="00FC1D4F">
          <w:rPr>
            <w:noProof/>
          </w:rPr>
          <w:t>2</w:t>
        </w:r>
      </w:fldSimple>
      <w:r w:rsidR="00457BA3">
        <w:t>.</w:t>
      </w:r>
      <w:fldSimple w:instr=" SEQ Рисунок \* ARABIC \s 2 ">
        <w:r w:rsidR="00FC1D4F">
          <w:rPr>
            <w:noProof/>
          </w:rPr>
          <w:t>4</w:t>
        </w:r>
      </w:fldSimple>
      <w:bookmarkEnd w:id="44"/>
      <w:r>
        <w:t xml:space="preserve">. </w:t>
      </w:r>
      <w:r w:rsidRPr="00D52FEE">
        <w:t>Снимок экрана «BuilderPLC»</w:t>
      </w:r>
      <w:r>
        <w:t xml:space="preserve"> </w:t>
      </w:r>
      <w:r w:rsidRPr="00D52FEE">
        <w:t>в пользовательском режиме</w:t>
      </w:r>
    </w:p>
    <w:p w14:paraId="42F4D71B" w14:textId="15C22587" w:rsidR="00B261C0" w:rsidRDefault="00FB742A" w:rsidP="00FB742A">
      <w:pPr>
        <w:pStyle w:val="4"/>
      </w:pPr>
      <w:bookmarkStart w:id="45" w:name="_Toc107010446"/>
      <w:r w:rsidRPr="00FB742A">
        <w:lastRenderedPageBreak/>
        <w:t xml:space="preserve">Работа с </w:t>
      </w:r>
      <w:r w:rsidR="004E6D0A" w:rsidRPr="00FB742A">
        <w:t>файлами</w:t>
      </w:r>
      <w:bookmarkEnd w:id="45"/>
    </w:p>
    <w:p w14:paraId="795FEE88" w14:textId="6A4DD8EC" w:rsidR="00FB742A" w:rsidRDefault="008D3278" w:rsidP="00FB742A">
      <w:r>
        <w:t>«</w:t>
      </w:r>
      <w:r w:rsidR="00FB742A" w:rsidRPr="00FB742A">
        <w:t>BuilderPLC</w:t>
      </w:r>
      <w:r>
        <w:t>»</w:t>
      </w:r>
      <w:r w:rsidR="00FB742A" w:rsidRPr="00FB742A">
        <w:t xml:space="preserve"> работает не с одним файлом, а со всеми файлами в директории, за счёт чего происходит обработка множества файлов с минимальными усилиями со стороны пользователя.</w:t>
      </w:r>
    </w:p>
    <w:p w14:paraId="22784C0A" w14:textId="24FF1DA5" w:rsidR="00082253" w:rsidRDefault="008164DC" w:rsidP="00FB742A">
      <w:r w:rsidRPr="008164DC">
        <w:t>После выполнения сборки всех файлов в рабочей директории программа переходит в автоматический режим</w:t>
      </w:r>
      <w:r>
        <w:t xml:space="preserve"> (</w:t>
      </w:r>
      <w:r w:rsidR="00C65282">
        <w:fldChar w:fldCharType="begin"/>
      </w:r>
      <w:r w:rsidR="00C65282">
        <w:instrText xml:space="preserve"> REF  _Ref106500483 \* Lower \h  \* MERGEFORMAT </w:instrText>
      </w:r>
      <w:r w:rsidR="00C65282">
        <w:fldChar w:fldCharType="separate"/>
      </w:r>
      <w:r w:rsidR="00FC1D4F">
        <w:t xml:space="preserve">рисунок </w:t>
      </w:r>
      <w:r w:rsidR="00FC1D4F">
        <w:rPr>
          <w:noProof/>
        </w:rPr>
        <w:t>2</w:t>
      </w:r>
      <w:r w:rsidR="00FC1D4F">
        <w:t>.</w:t>
      </w:r>
      <w:r w:rsidR="00FC1D4F">
        <w:rPr>
          <w:noProof/>
        </w:rPr>
        <w:t>6</w:t>
      </w:r>
      <w:r w:rsidR="00C65282">
        <w:fldChar w:fldCharType="end"/>
      </w:r>
      <w:r>
        <w:t>)</w:t>
      </w:r>
      <w:r w:rsidRPr="008164DC">
        <w:t>, т.е. проверяет время последнего сохранения файла и при изменении времени сохранения заново собирает пакет. Данный режим облегчает работу с программой и увеличивает скорость обработки файлов, нежели при ручной сборке и позволяет взаимодействовать с файлом в автоматическом режиме без интеграции в редактор кода.</w:t>
      </w:r>
    </w:p>
    <w:p w14:paraId="35E58063" w14:textId="77777777" w:rsidR="00170DFF" w:rsidRDefault="00170DFF" w:rsidP="00170DFF">
      <w:pPr>
        <w:pStyle w:val="3"/>
      </w:pPr>
      <w:bookmarkStart w:id="46" w:name="_Toc107010447"/>
      <w:r>
        <w:t>Особенности реализации сервера</w:t>
      </w:r>
      <w:bookmarkEnd w:id="46"/>
    </w:p>
    <w:p w14:paraId="407B320D" w14:textId="77777777" w:rsidR="00170DFF" w:rsidRDefault="00170DFF" w:rsidP="00170DFF">
      <w:r w:rsidRPr="00775DFB">
        <w:t>Основные особенности программы:</w:t>
      </w:r>
    </w:p>
    <w:p w14:paraId="513BFFA1" w14:textId="77777777" w:rsidR="00170DFF" w:rsidRDefault="00170DFF" w:rsidP="00170DFF">
      <w:pPr>
        <w:pStyle w:val="a1"/>
        <w:numPr>
          <w:ilvl w:val="0"/>
          <w:numId w:val="31"/>
        </w:numPr>
      </w:pPr>
      <w:r w:rsidRPr="00775DFB">
        <w:t>Использование прикладного уровня модели OSI и протокола HTTP/HTTPS</w:t>
      </w:r>
    </w:p>
    <w:p w14:paraId="05CA9457" w14:textId="77777777" w:rsidR="00170DFF" w:rsidRDefault="00170DFF" w:rsidP="00170DFF">
      <w:pPr>
        <w:pStyle w:val="a1"/>
        <w:numPr>
          <w:ilvl w:val="0"/>
          <w:numId w:val="31"/>
        </w:numPr>
      </w:pPr>
      <w:r w:rsidRPr="00775DFB">
        <w:t>Кроссплатформенность (работа на основных встраиваемых ОС - Linux, возможность запуска транспилированного варианта на Windows CE)</w:t>
      </w:r>
    </w:p>
    <w:p w14:paraId="47A980B5" w14:textId="77777777" w:rsidR="00170DFF" w:rsidRDefault="00170DFF" w:rsidP="00170DFF">
      <w:pPr>
        <w:pStyle w:val="a1"/>
        <w:numPr>
          <w:ilvl w:val="0"/>
          <w:numId w:val="31"/>
        </w:numPr>
      </w:pPr>
      <w:r>
        <w:t>Использование актуального и поддерживаемого языка программирования и высокопроизводительного веб-фреймворка</w:t>
      </w:r>
    </w:p>
    <w:p w14:paraId="4CBB74F2" w14:textId="77777777" w:rsidR="00170DFF" w:rsidRDefault="00170DFF" w:rsidP="00170DFF">
      <w:pPr>
        <w:pStyle w:val="a1"/>
        <w:numPr>
          <w:ilvl w:val="0"/>
          <w:numId w:val="31"/>
        </w:numPr>
      </w:pPr>
      <w:r>
        <w:t>Использование простого и быстрого API</w:t>
      </w:r>
    </w:p>
    <w:p w14:paraId="4E8255E9" w14:textId="77777777" w:rsidR="00170DFF" w:rsidRDefault="00170DFF" w:rsidP="00170DFF">
      <w:pPr>
        <w:pStyle w:val="a1"/>
        <w:numPr>
          <w:ilvl w:val="0"/>
          <w:numId w:val="31"/>
        </w:numPr>
      </w:pPr>
      <w:r w:rsidRPr="000C7EBB">
        <w:t>Проверка и подробный вывод возможных ошибок, связанных с отсутствием возможности выполнения команд</w:t>
      </w:r>
    </w:p>
    <w:p w14:paraId="792697FE" w14:textId="77777777" w:rsidR="00170DFF" w:rsidRDefault="00170DFF" w:rsidP="00170DFF">
      <w:pPr>
        <w:pStyle w:val="a1"/>
        <w:numPr>
          <w:ilvl w:val="0"/>
          <w:numId w:val="31"/>
        </w:numPr>
      </w:pPr>
      <w:r w:rsidRPr="000C7EBB">
        <w:t>Автоматическое генерирование документации</w:t>
      </w:r>
    </w:p>
    <w:p w14:paraId="58A1EEFF" w14:textId="77777777" w:rsidR="00170DFF" w:rsidRDefault="00170DFF" w:rsidP="00170DFF">
      <w:pPr>
        <w:pStyle w:val="a1"/>
        <w:numPr>
          <w:ilvl w:val="0"/>
          <w:numId w:val="31"/>
        </w:numPr>
      </w:pPr>
      <w:r w:rsidRPr="000C7EBB">
        <w:t>Перезагрузка во время работы</w:t>
      </w:r>
    </w:p>
    <w:p w14:paraId="575A9310" w14:textId="77777777" w:rsidR="00170DFF" w:rsidRDefault="00170DFF" w:rsidP="00170DFF">
      <w:r w:rsidRPr="0041231B">
        <w:t>Программа написана на веб-фреймворке FastAPI с использованием веб сервера Uvicorn. Программа в первую очередь ориентирована на работе в UNIX подобных операционных системах и разрабатывалась для ОС на базе ядра Linux, но может быть портирована на Windows CE при необходимости путем транспиляция python кода в компилируемый язык программирования.</w:t>
      </w:r>
    </w:p>
    <w:p w14:paraId="48C8B244" w14:textId="77777777" w:rsidR="00170DFF" w:rsidRDefault="00170DFF" w:rsidP="00170DFF">
      <w:pPr>
        <w:pStyle w:val="4"/>
      </w:pPr>
      <w:bookmarkStart w:id="47" w:name="_Toc107010448"/>
      <w:r w:rsidRPr="0041231B">
        <w:lastRenderedPageBreak/>
        <w:t>Удобство развертывания</w:t>
      </w:r>
      <w:bookmarkEnd w:id="47"/>
    </w:p>
    <w:p w14:paraId="566BB24B" w14:textId="7767006A" w:rsidR="00170DFF" w:rsidRDefault="00170DFF" w:rsidP="00170DFF">
      <w:r w:rsidRPr="00FE1584">
        <w:t>Для удобства развертывания сервера</w:t>
      </w:r>
      <w:r>
        <w:t xml:space="preserve"> (</w:t>
      </w:r>
      <w:r>
        <w:fldChar w:fldCharType="begin"/>
      </w:r>
      <w:r>
        <w:instrText xml:space="preserve"> REF  _Ref106500847 \* Lower \h  \* MERGEFORMAT </w:instrText>
      </w:r>
      <w:r>
        <w:fldChar w:fldCharType="separate"/>
      </w:r>
      <w:r w:rsidR="00FC1D4F">
        <w:t xml:space="preserve">рисунок </w:t>
      </w:r>
      <w:r w:rsidR="00FC1D4F">
        <w:rPr>
          <w:noProof/>
        </w:rPr>
        <w:t>2</w:t>
      </w:r>
      <w:r w:rsidR="00FC1D4F">
        <w:t>.</w:t>
      </w:r>
      <w:r w:rsidR="00FC1D4F">
        <w:rPr>
          <w:noProof/>
        </w:rPr>
        <w:t>7</w:t>
      </w:r>
      <w:r>
        <w:fldChar w:fldCharType="end"/>
      </w:r>
      <w:r>
        <w:t>)</w:t>
      </w:r>
      <w:r w:rsidRPr="00FE1584">
        <w:t xml:space="preserve"> был написан bash скрипт, при запуске которого на целевой платформе (ПЛК) автоматически устанавливается, запускается и автоматически добавляется в автозагрузку сервер, что сильно упрощает его внедрение на производство.</w:t>
      </w:r>
    </w:p>
    <w:p w14:paraId="7CA3CE0B" w14:textId="77777777" w:rsidR="00170DFF" w:rsidRDefault="00170DFF" w:rsidP="00170DFF">
      <w:pPr>
        <w:pStyle w:val="4"/>
      </w:pPr>
      <w:bookmarkStart w:id="48" w:name="_Toc107010449"/>
      <w:r w:rsidRPr="00494E9C">
        <w:t>Конфигурирование сервера</w:t>
      </w:r>
      <w:bookmarkEnd w:id="48"/>
    </w:p>
    <w:p w14:paraId="3324844B" w14:textId="40F356BD" w:rsidR="00170DFF" w:rsidRDefault="00170DFF" w:rsidP="00170DFF">
      <w:r w:rsidRPr="00494E9C">
        <w:t>В ходе своей работы сервер выводит множество отладочных сообщений</w:t>
      </w:r>
      <w:r>
        <w:t xml:space="preserve"> (</w:t>
      </w:r>
      <w:r>
        <w:fldChar w:fldCharType="begin"/>
      </w:r>
      <w:r>
        <w:instrText xml:space="preserve"> REF  _Ref106500983 \* Lower \h  \* MERGEFORMAT </w:instrText>
      </w:r>
      <w:r>
        <w:fldChar w:fldCharType="separate"/>
      </w:r>
      <w:r w:rsidR="00FC1D4F">
        <w:t xml:space="preserve">рисунок </w:t>
      </w:r>
      <w:r w:rsidR="00FC1D4F">
        <w:rPr>
          <w:noProof/>
        </w:rPr>
        <w:t>2</w:t>
      </w:r>
      <w:r w:rsidR="00FC1D4F">
        <w:t>.</w:t>
      </w:r>
      <w:r w:rsidR="00FC1D4F">
        <w:rPr>
          <w:noProof/>
        </w:rPr>
        <w:t>8</w:t>
      </w:r>
      <w:r>
        <w:fldChar w:fldCharType="end"/>
      </w:r>
      <w:r>
        <w:t>)</w:t>
      </w:r>
      <w:r w:rsidRPr="00494E9C">
        <w:t>, что позволяет легко следить за его состоянием и найти проблему в случае неполадок. Поток отладочных сообщений можно перенаправить в файл для анализа нештатных ситуаций в случае отсутствия постоянного наблюдения за работой сервера. Также сервер может выводить отладочные сообщения от управляющий программы ПЛК, выполняемый на нем.</w:t>
      </w:r>
    </w:p>
    <w:p w14:paraId="59B8D381" w14:textId="77777777" w:rsidR="00170DFF" w:rsidRDefault="00170DFF" w:rsidP="00170DFF">
      <w:pPr>
        <w:pStyle w:val="4"/>
      </w:pPr>
      <w:bookmarkStart w:id="49" w:name="_Toc107010450"/>
      <w:r w:rsidRPr="006F32A6">
        <w:t>Особенности использования веб-фреймворка</w:t>
      </w:r>
      <w:bookmarkEnd w:id="49"/>
    </w:p>
    <w:p w14:paraId="2296D794" w14:textId="77777777" w:rsidR="00170DFF" w:rsidRDefault="00170DFF" w:rsidP="00170DFF">
      <w:r w:rsidRPr="006F32A6">
        <w:t xml:space="preserve">Встроенные функции веб-фреймворка FastAPI дают серверу перезагружаться во время работы </w:t>
      </w:r>
      <w:r>
        <w:t>«</w:t>
      </w:r>
      <w:r w:rsidRPr="006F32A6">
        <w:t>на лету</w:t>
      </w:r>
      <w:r>
        <w:t>»</w:t>
      </w:r>
      <w:r w:rsidRPr="006F32A6">
        <w:t>, т.е. быстро вернуться к состоянию и конфигурации, действующей до перезагрузки.</w:t>
      </w:r>
    </w:p>
    <w:p w14:paraId="42EE0AEB" w14:textId="2DBC6C59" w:rsidR="00FB742A" w:rsidRDefault="00170DFF" w:rsidP="00170DFF">
      <w:r w:rsidRPr="006F32A6">
        <w:t>Еще одно преимущество использования FastAPI является автоматически генерирующаяся документация</w:t>
      </w:r>
      <w:r>
        <w:t xml:space="preserve"> (</w:t>
      </w:r>
      <w:r>
        <w:fldChar w:fldCharType="begin"/>
      </w:r>
      <w:r>
        <w:instrText xml:space="preserve"> REF  _Ref106500983 \* Lower \h  \* MERGEFORMAT </w:instrText>
      </w:r>
      <w:r>
        <w:fldChar w:fldCharType="separate"/>
      </w:r>
      <w:r w:rsidR="00FC1D4F">
        <w:t xml:space="preserve">рисунок </w:t>
      </w:r>
      <w:r w:rsidR="00FC1D4F">
        <w:rPr>
          <w:noProof/>
        </w:rPr>
        <w:t>2</w:t>
      </w:r>
      <w:r w:rsidR="00FC1D4F">
        <w:t>.</w:t>
      </w:r>
      <w:r w:rsidR="00FC1D4F">
        <w:rPr>
          <w:noProof/>
        </w:rPr>
        <w:t>8</w:t>
      </w:r>
      <w:r>
        <w:fldChar w:fldCharType="end"/>
      </w:r>
      <w:r>
        <w:t>)</w:t>
      </w:r>
      <w:r w:rsidRPr="006F32A6">
        <w:t>. При помощи подобной документации можно вручную выполнять какие-либо команды на сервере, а также моментально получить доступ к документации и изучить все возможные ответы сервера на запросы пользователя во время его работы.</w:t>
      </w:r>
    </w:p>
    <w:p w14:paraId="7E9F6FB0" w14:textId="77777777" w:rsidR="004E6D0A" w:rsidRDefault="004E6D0A" w:rsidP="004E6D0A">
      <w:pPr>
        <w:pStyle w:val="afe"/>
      </w:pPr>
      <w:r>
        <w:rPr>
          <w:noProof/>
        </w:rPr>
        <w:lastRenderedPageBreak/>
        <w:drawing>
          <wp:inline distT="0" distB="0" distL="0" distR="0" wp14:anchorId="4717DDB2" wp14:editId="31F6EA0B">
            <wp:extent cx="6119640" cy="3830686"/>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grayscl/>
                      <a:extLst>
                        <a:ext uri="{BEBA8EAE-BF5A-486C-A8C5-ECC9F3942E4B}">
                          <a14:imgProps xmlns:a14="http://schemas.microsoft.com/office/drawing/2010/main">
                            <a14:imgLayer r:embed="rId29">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119640" cy="3830686"/>
                    </a:xfrm>
                    <a:prstGeom prst="rect">
                      <a:avLst/>
                    </a:prstGeom>
                    <a:noFill/>
                  </pic:spPr>
                </pic:pic>
              </a:graphicData>
            </a:graphic>
          </wp:inline>
        </w:drawing>
      </w:r>
    </w:p>
    <w:p w14:paraId="487CB263" w14:textId="35233792" w:rsidR="00082253" w:rsidRDefault="004E6D0A" w:rsidP="00082253">
      <w:pPr>
        <w:pStyle w:val="af5"/>
      </w:pPr>
      <w:bookmarkStart w:id="50" w:name="_Ref106500497"/>
      <w:r>
        <w:t xml:space="preserve">Рисунок </w:t>
      </w:r>
      <w:fldSimple w:instr=" STYLEREF 2 \s ">
        <w:r w:rsidR="00FC1D4F">
          <w:rPr>
            <w:noProof/>
          </w:rPr>
          <w:t>2</w:t>
        </w:r>
      </w:fldSimple>
      <w:r w:rsidR="00457BA3">
        <w:t>.</w:t>
      </w:r>
      <w:fldSimple w:instr=" SEQ Рисунок \* ARABIC \s 2 ">
        <w:r w:rsidR="00FC1D4F">
          <w:rPr>
            <w:noProof/>
          </w:rPr>
          <w:t>5</w:t>
        </w:r>
      </w:fldSimple>
      <w:bookmarkEnd w:id="50"/>
      <w:r w:rsidR="00082253">
        <w:t>. Работа «BuilderPLC» в режиме терминала (автоматическое</w:t>
      </w:r>
    </w:p>
    <w:p w14:paraId="72D44B44" w14:textId="77777777" w:rsidR="00082253" w:rsidRDefault="00082253" w:rsidP="00082253">
      <w:pPr>
        <w:pStyle w:val="af5"/>
      </w:pPr>
      <w:r>
        <w:t>закрытие после выполнения сборки) с интеграцией Visual Studio Code на</w:t>
      </w:r>
    </w:p>
    <w:p w14:paraId="1D92BA92" w14:textId="0594EA5B" w:rsidR="004E6D0A" w:rsidRDefault="00082253" w:rsidP="00082253">
      <w:pPr>
        <w:pStyle w:val="af5"/>
      </w:pPr>
      <w:r>
        <w:t>ОС Manjaro Linux</w:t>
      </w:r>
    </w:p>
    <w:p w14:paraId="6CCA10E0" w14:textId="77777777" w:rsidR="00C65282" w:rsidRPr="00C65282" w:rsidRDefault="00C65282" w:rsidP="00C65282"/>
    <w:p w14:paraId="194E7FA7" w14:textId="77777777" w:rsidR="00082253" w:rsidRDefault="004E6D0A" w:rsidP="00082253">
      <w:pPr>
        <w:pStyle w:val="afe"/>
      </w:pPr>
      <w:r>
        <w:rPr>
          <w:noProof/>
        </w:rPr>
        <w:drawing>
          <wp:inline distT="0" distB="0" distL="0" distR="0" wp14:anchorId="5E974DE8" wp14:editId="170ABE9D">
            <wp:extent cx="6119640" cy="368281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grayscl/>
                      <a:extLst>
                        <a:ext uri="{BEBA8EAE-BF5A-486C-A8C5-ECC9F3942E4B}">
                          <a14:imgProps xmlns:a14="http://schemas.microsoft.com/office/drawing/2010/main">
                            <a14:imgLayer r:embed="rId3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119640" cy="3682810"/>
                    </a:xfrm>
                    <a:prstGeom prst="rect">
                      <a:avLst/>
                    </a:prstGeom>
                    <a:noFill/>
                  </pic:spPr>
                </pic:pic>
              </a:graphicData>
            </a:graphic>
          </wp:inline>
        </w:drawing>
      </w:r>
    </w:p>
    <w:p w14:paraId="66099C08" w14:textId="766D0F89" w:rsidR="004E6D0A" w:rsidRDefault="00082253" w:rsidP="00C1066D">
      <w:pPr>
        <w:pStyle w:val="af5"/>
      </w:pPr>
      <w:bookmarkStart w:id="51" w:name="_Ref106500483"/>
      <w:r>
        <w:t xml:space="preserve">Рисунок </w:t>
      </w:r>
      <w:fldSimple w:instr=" STYLEREF 2 \s ">
        <w:r w:rsidR="00FC1D4F">
          <w:rPr>
            <w:noProof/>
          </w:rPr>
          <w:t>2</w:t>
        </w:r>
      </w:fldSimple>
      <w:r w:rsidR="00457BA3">
        <w:t>.</w:t>
      </w:r>
      <w:fldSimple w:instr=" SEQ Рисунок \* ARABIC \s 2 ">
        <w:r w:rsidR="00FC1D4F">
          <w:rPr>
            <w:noProof/>
          </w:rPr>
          <w:t>6</w:t>
        </w:r>
      </w:fldSimple>
      <w:bookmarkEnd w:id="51"/>
      <w:r w:rsidR="00C1066D">
        <w:t>. Работа «BuilderPLC» в автоматическом режиме на ОС Linux</w:t>
      </w:r>
    </w:p>
    <w:p w14:paraId="0FDC2780" w14:textId="77777777" w:rsidR="005C4C8E" w:rsidRDefault="002659B2" w:rsidP="005C4C8E">
      <w:pPr>
        <w:pStyle w:val="afe"/>
      </w:pPr>
      <w:r>
        <w:rPr>
          <w:noProof/>
        </w:rPr>
        <w:lastRenderedPageBreak/>
        <w:drawing>
          <wp:inline distT="0" distB="0" distL="0" distR="0" wp14:anchorId="00DA9F9E" wp14:editId="7478A220">
            <wp:extent cx="6119640" cy="3824775"/>
            <wp:effectExtent l="0" t="0" r="0" b="444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6119640" cy="3824775"/>
                    </a:xfrm>
                    <a:prstGeom prst="rect">
                      <a:avLst/>
                    </a:prstGeom>
                    <a:noFill/>
                  </pic:spPr>
                </pic:pic>
              </a:graphicData>
            </a:graphic>
          </wp:inline>
        </w:drawing>
      </w:r>
    </w:p>
    <w:p w14:paraId="1E275442" w14:textId="1E1CFA25" w:rsidR="00641038" w:rsidRDefault="005C4C8E" w:rsidP="005C4C8E">
      <w:pPr>
        <w:pStyle w:val="af5"/>
      </w:pPr>
      <w:bookmarkStart w:id="52" w:name="_Ref106500847"/>
      <w:r>
        <w:t xml:space="preserve">Рисунок </w:t>
      </w:r>
      <w:fldSimple w:instr=" STYLEREF 2 \s ">
        <w:r w:rsidR="00FC1D4F">
          <w:rPr>
            <w:noProof/>
          </w:rPr>
          <w:t>2</w:t>
        </w:r>
      </w:fldSimple>
      <w:r w:rsidR="00457BA3">
        <w:t>.</w:t>
      </w:r>
      <w:fldSimple w:instr=" SEQ Рисунок \* ARABIC \s 2 ">
        <w:r w:rsidR="00FC1D4F">
          <w:rPr>
            <w:noProof/>
          </w:rPr>
          <w:t>7</w:t>
        </w:r>
      </w:fldSimple>
      <w:bookmarkEnd w:id="52"/>
      <w:r>
        <w:t xml:space="preserve">. </w:t>
      </w:r>
      <w:r w:rsidRPr="005C4C8E">
        <w:t>Процесс автоматического развертывания сервера на ОС Linux</w:t>
      </w:r>
    </w:p>
    <w:p w14:paraId="5C31C216" w14:textId="77777777" w:rsidR="00562DCC" w:rsidRDefault="00562DCC" w:rsidP="00562DCC"/>
    <w:p w14:paraId="36A7B3F4" w14:textId="77777777" w:rsidR="00562DCC" w:rsidRDefault="00562DCC" w:rsidP="00562DCC"/>
    <w:p w14:paraId="43FCAA0B" w14:textId="77777777" w:rsidR="004D50EF" w:rsidRPr="00562DCC" w:rsidRDefault="004D50EF" w:rsidP="00562DCC"/>
    <w:p w14:paraId="083D2434" w14:textId="77777777" w:rsidR="00386AAF" w:rsidRDefault="00386AAF" w:rsidP="00386AAF">
      <w:pPr>
        <w:pStyle w:val="afe"/>
      </w:pPr>
      <w:r>
        <w:rPr>
          <w:noProof/>
        </w:rPr>
        <w:drawing>
          <wp:inline distT="0" distB="0" distL="0" distR="0" wp14:anchorId="6E56DE2D" wp14:editId="6E5012AB">
            <wp:extent cx="6083300" cy="2990850"/>
            <wp:effectExtent l="0" t="0" r="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33">
                      <a:grayscl/>
                      <a:extLst>
                        <a:ext uri="{28A0092B-C50C-407E-A947-70E740481C1C}">
                          <a14:useLocalDpi xmlns:a14="http://schemas.microsoft.com/office/drawing/2010/main" val="0"/>
                        </a:ext>
                      </a:extLst>
                    </a:blip>
                    <a:srcRect t="-1" b="21340"/>
                    <a:stretch/>
                  </pic:blipFill>
                  <pic:spPr bwMode="auto">
                    <a:xfrm>
                      <a:off x="0" y="0"/>
                      <a:ext cx="6084000" cy="2991194"/>
                    </a:xfrm>
                    <a:prstGeom prst="rect">
                      <a:avLst/>
                    </a:prstGeom>
                    <a:noFill/>
                    <a:ln>
                      <a:noFill/>
                    </a:ln>
                    <a:extLst>
                      <a:ext uri="{53640926-AAD7-44D8-BBD7-CCE9431645EC}">
                        <a14:shadowObscured xmlns:a14="http://schemas.microsoft.com/office/drawing/2010/main"/>
                      </a:ext>
                    </a:extLst>
                  </pic:spPr>
                </pic:pic>
              </a:graphicData>
            </a:graphic>
          </wp:inline>
        </w:drawing>
      </w:r>
    </w:p>
    <w:p w14:paraId="1EED1660" w14:textId="5FC243DC" w:rsidR="00386AAF" w:rsidRDefault="00386AAF" w:rsidP="00386AAF">
      <w:pPr>
        <w:pStyle w:val="af5"/>
      </w:pPr>
      <w:bookmarkStart w:id="53" w:name="_Ref106500983"/>
      <w:r>
        <w:t xml:space="preserve">Рисунок </w:t>
      </w:r>
      <w:fldSimple w:instr=" STYLEREF 2 \s ">
        <w:r w:rsidR="00FC1D4F">
          <w:rPr>
            <w:noProof/>
          </w:rPr>
          <w:t>2</w:t>
        </w:r>
      </w:fldSimple>
      <w:r w:rsidR="00457BA3">
        <w:t>.</w:t>
      </w:r>
      <w:fldSimple w:instr=" SEQ Рисунок \* ARABIC \s 2 ">
        <w:r w:rsidR="00FC1D4F">
          <w:rPr>
            <w:noProof/>
          </w:rPr>
          <w:t>8</w:t>
        </w:r>
      </w:fldSimple>
      <w:bookmarkEnd w:id="53"/>
      <w:r w:rsidR="00562DCC">
        <w:t xml:space="preserve">. </w:t>
      </w:r>
      <w:r w:rsidR="00562DCC" w:rsidRPr="00562DCC">
        <w:t xml:space="preserve">Вывод отладочных сообщений и результат запуска управляющей программы </w:t>
      </w:r>
      <w:r w:rsidR="008D3278">
        <w:t>«</w:t>
      </w:r>
      <w:r w:rsidR="00562DCC" w:rsidRPr="00562DCC">
        <w:t>Hello World</w:t>
      </w:r>
      <w:r w:rsidR="008D3278">
        <w:t>»</w:t>
      </w:r>
      <w:r w:rsidR="00562DCC" w:rsidRPr="00562DCC">
        <w:t xml:space="preserve"> на удаленном сервере (ПЛК)</w:t>
      </w:r>
    </w:p>
    <w:p w14:paraId="456E0B1D" w14:textId="77777777" w:rsidR="00457BA3" w:rsidRDefault="00457BA3" w:rsidP="00457BA3">
      <w:pPr>
        <w:pStyle w:val="afe"/>
      </w:pPr>
      <w:r>
        <w:rPr>
          <w:noProof/>
        </w:rPr>
        <w:lastRenderedPageBreak/>
        <w:drawing>
          <wp:inline distT="0" distB="0" distL="0" distR="0" wp14:anchorId="04831E80" wp14:editId="5DAB1248">
            <wp:extent cx="6012000" cy="8562756"/>
            <wp:effectExtent l="0" t="0" r="8255"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grayscl/>
                      <a:extLst>
                        <a:ext uri="{BEBA8EAE-BF5A-486C-A8C5-ECC9F3942E4B}">
                          <a14:imgProps xmlns:a14="http://schemas.microsoft.com/office/drawing/2010/main">
                            <a14:imgLayer r:embed="rId35">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012000" cy="8562756"/>
                    </a:xfrm>
                    <a:prstGeom prst="rect">
                      <a:avLst/>
                    </a:prstGeom>
                    <a:noFill/>
                  </pic:spPr>
                </pic:pic>
              </a:graphicData>
            </a:graphic>
          </wp:inline>
        </w:drawing>
      </w:r>
    </w:p>
    <w:p w14:paraId="249C5438" w14:textId="31C325A8" w:rsidR="00457BA3" w:rsidRDefault="00457BA3" w:rsidP="00C07AD8">
      <w:pPr>
        <w:pStyle w:val="af5"/>
      </w:pPr>
      <w:bookmarkStart w:id="54" w:name="_Ref106570854"/>
      <w:r>
        <w:t xml:space="preserve">Рисунок </w:t>
      </w:r>
      <w:fldSimple w:instr=" STYLEREF 2 \s ">
        <w:r w:rsidR="00FC1D4F">
          <w:rPr>
            <w:noProof/>
          </w:rPr>
          <w:t>2</w:t>
        </w:r>
      </w:fldSimple>
      <w:r>
        <w:t>.</w:t>
      </w:r>
      <w:fldSimple w:instr=" SEQ Рисунок \* ARABIC \s 2 ">
        <w:r w:rsidR="00FC1D4F">
          <w:rPr>
            <w:noProof/>
          </w:rPr>
          <w:t>9</w:t>
        </w:r>
      </w:fldSimple>
      <w:bookmarkEnd w:id="54"/>
      <w:r w:rsidR="00C07AD8">
        <w:t>. Пример автогенерируемой документации, используемой как панель управления удаленным сервером (ПЛК</w:t>
      </w:r>
      <w:r w:rsidR="004D027F">
        <w:t>)</w:t>
      </w:r>
    </w:p>
    <w:p w14:paraId="7781F684" w14:textId="7746995B" w:rsidR="006300EB" w:rsidRPr="006300EB" w:rsidRDefault="006300EB" w:rsidP="006300EB">
      <w:pPr>
        <w:pStyle w:val="2"/>
      </w:pPr>
      <w:bookmarkStart w:id="55" w:name="_Toc107010451"/>
      <w:bookmarkStart w:id="56" w:name="_Toc107012114"/>
      <w:r>
        <w:rPr>
          <w:caps w:val="0"/>
        </w:rPr>
        <w:lastRenderedPageBreak/>
        <w:t>ЭКОНОМИЧЕСКАЯ ЧАСТЬ</w:t>
      </w:r>
      <w:bookmarkEnd w:id="55"/>
      <w:bookmarkEnd w:id="56"/>
    </w:p>
    <w:p w14:paraId="59475E66" w14:textId="1C60F27D" w:rsidR="00B55ED7" w:rsidRDefault="00B55ED7" w:rsidP="006300EB">
      <w:pPr>
        <w:pStyle w:val="3"/>
      </w:pPr>
      <w:bookmarkStart w:id="57" w:name="_Toc106714165"/>
      <w:bookmarkStart w:id="58" w:name="_Toc107010452"/>
      <w:r>
        <w:t>Экономическое обоснование</w:t>
      </w:r>
      <w:bookmarkEnd w:id="57"/>
      <w:bookmarkEnd w:id="58"/>
    </w:p>
    <w:p w14:paraId="6AF4D2CB" w14:textId="29753838" w:rsidR="00273AD9" w:rsidRPr="0054530F" w:rsidRDefault="00057A6C" w:rsidP="00BC3338">
      <w:r>
        <w:t xml:space="preserve">При разработке </w:t>
      </w:r>
      <w:r w:rsidR="00BF741B">
        <w:t xml:space="preserve">программного пакета использовалось </w:t>
      </w:r>
      <w:r w:rsidR="00A52BBC">
        <w:t>преимущественно</w:t>
      </w:r>
      <w:r w:rsidR="00BF741B">
        <w:t xml:space="preserve"> </w:t>
      </w:r>
      <w:r w:rsidR="00A52BBC">
        <w:t>программное обеспечение с открытым исходным кодом</w:t>
      </w:r>
      <w:r w:rsidR="00BC3338">
        <w:t>, в связи с чем б</w:t>
      </w:r>
      <w:r w:rsidR="00000792">
        <w:t>ольшую часть расходов составляет оборудование</w:t>
      </w:r>
      <w:r>
        <w:t>.</w:t>
      </w:r>
      <w:r w:rsidR="0054530F" w:rsidRPr="0054530F">
        <w:t xml:space="preserve"> </w:t>
      </w:r>
      <w:r w:rsidR="0054530F">
        <w:t xml:space="preserve">Но большая часть оборудования было предоставлено «Технологическим университетом», поэтому </w:t>
      </w:r>
      <w:r w:rsidR="00D76EE5">
        <w:t xml:space="preserve">количество реальных расходов составило около </w:t>
      </w:r>
      <w:r w:rsidR="002112C1">
        <w:t>5000</w:t>
      </w:r>
      <w:r w:rsidR="00D76EE5">
        <w:t xml:space="preserve"> рублей.</w:t>
      </w:r>
      <w:r w:rsidR="00684672">
        <w:t xml:space="preserve"> На создание данного программного пакета было затрачено </w:t>
      </w:r>
      <w:r w:rsidR="00171104">
        <w:t>168 часов.</w:t>
      </w:r>
    </w:p>
    <w:tbl>
      <w:tblPr>
        <w:tblStyle w:val="af1"/>
        <w:tblW w:w="0" w:type="auto"/>
        <w:tblLook w:val="04A0" w:firstRow="1" w:lastRow="0" w:firstColumn="1" w:lastColumn="0" w:noHBand="0" w:noVBand="1"/>
      </w:tblPr>
      <w:tblGrid>
        <w:gridCol w:w="540"/>
        <w:gridCol w:w="3307"/>
        <w:gridCol w:w="1949"/>
        <w:gridCol w:w="2038"/>
        <w:gridCol w:w="1794"/>
      </w:tblGrid>
      <w:tr w:rsidR="002F0C25" w14:paraId="31CFBA13" w14:textId="13DB65E6" w:rsidTr="002F0C25">
        <w:tc>
          <w:tcPr>
            <w:tcW w:w="540" w:type="dxa"/>
          </w:tcPr>
          <w:p w14:paraId="70CA25C3" w14:textId="33232D35" w:rsidR="002F0C25" w:rsidRPr="002D4F6A" w:rsidRDefault="002F0C25" w:rsidP="00273AD9">
            <w:pPr>
              <w:ind w:firstLine="0"/>
            </w:pPr>
            <w:r>
              <w:t>№</w:t>
            </w:r>
          </w:p>
        </w:tc>
        <w:tc>
          <w:tcPr>
            <w:tcW w:w="3307" w:type="dxa"/>
          </w:tcPr>
          <w:p w14:paraId="1617AB9E" w14:textId="379D236D" w:rsidR="002F0C25" w:rsidRPr="002D4F6A" w:rsidRDefault="002F0C25" w:rsidP="00273AD9">
            <w:pPr>
              <w:ind w:firstLine="0"/>
            </w:pPr>
            <w:r>
              <w:t>Статья расхода</w:t>
            </w:r>
          </w:p>
        </w:tc>
        <w:tc>
          <w:tcPr>
            <w:tcW w:w="1949" w:type="dxa"/>
          </w:tcPr>
          <w:p w14:paraId="251F96F4" w14:textId="10F93C65" w:rsidR="002F0C25" w:rsidRPr="002D4F6A" w:rsidRDefault="002F0C25" w:rsidP="00273AD9">
            <w:pPr>
              <w:ind w:firstLine="0"/>
            </w:pPr>
            <w:r>
              <w:t>Кол-во</w:t>
            </w:r>
          </w:p>
        </w:tc>
        <w:tc>
          <w:tcPr>
            <w:tcW w:w="2038" w:type="dxa"/>
          </w:tcPr>
          <w:p w14:paraId="47EEDE37" w14:textId="20305541" w:rsidR="002F0C25" w:rsidRPr="002D4F6A" w:rsidRDefault="002F0C25" w:rsidP="00273AD9">
            <w:pPr>
              <w:ind w:firstLine="0"/>
            </w:pPr>
            <w:r>
              <w:t>Стоимость за шт, руб..</w:t>
            </w:r>
          </w:p>
        </w:tc>
        <w:tc>
          <w:tcPr>
            <w:tcW w:w="1794" w:type="dxa"/>
          </w:tcPr>
          <w:p w14:paraId="62E0E4DF" w14:textId="5E6A8602" w:rsidR="002F0C25" w:rsidRDefault="002F0C25" w:rsidP="00273AD9">
            <w:pPr>
              <w:ind w:firstLine="0"/>
            </w:pPr>
            <w:r>
              <w:t>Сумма, руб.</w:t>
            </w:r>
          </w:p>
        </w:tc>
      </w:tr>
      <w:tr w:rsidR="002F0C25" w14:paraId="3CD7E290" w14:textId="303CBFAF" w:rsidTr="002F0C25">
        <w:tc>
          <w:tcPr>
            <w:tcW w:w="540" w:type="dxa"/>
          </w:tcPr>
          <w:p w14:paraId="0922396E" w14:textId="62639722" w:rsidR="002F0C25" w:rsidRPr="002D4F6A" w:rsidRDefault="002F0C25" w:rsidP="002F0C25">
            <w:pPr>
              <w:ind w:firstLine="0"/>
            </w:pPr>
            <w:r>
              <w:t>1</w:t>
            </w:r>
          </w:p>
        </w:tc>
        <w:tc>
          <w:tcPr>
            <w:tcW w:w="3307" w:type="dxa"/>
          </w:tcPr>
          <w:p w14:paraId="0101F23A" w14:textId="28C963BE" w:rsidR="002F0C25" w:rsidRPr="00BF5741" w:rsidRDefault="002F0C25" w:rsidP="002F0C25">
            <w:pPr>
              <w:ind w:firstLine="0"/>
              <w:rPr>
                <w:lang w:val="en-US"/>
              </w:rPr>
            </w:pPr>
            <w:r>
              <w:t xml:space="preserve">Компьютер на </w:t>
            </w:r>
            <w:r>
              <w:rPr>
                <w:lang w:val="en-US"/>
              </w:rPr>
              <w:t>Windows</w:t>
            </w:r>
          </w:p>
        </w:tc>
        <w:tc>
          <w:tcPr>
            <w:tcW w:w="1949" w:type="dxa"/>
          </w:tcPr>
          <w:p w14:paraId="42B65690" w14:textId="09894A12" w:rsidR="002F0C25" w:rsidRPr="00BF5741" w:rsidRDefault="002F0C25" w:rsidP="002F0C25">
            <w:pPr>
              <w:ind w:firstLine="0"/>
            </w:pPr>
            <w:r>
              <w:rPr>
                <w:lang w:val="en-US"/>
              </w:rPr>
              <w:t xml:space="preserve">1 </w:t>
            </w:r>
            <w:r w:rsidR="00820342">
              <w:t>шт.</w:t>
            </w:r>
          </w:p>
        </w:tc>
        <w:tc>
          <w:tcPr>
            <w:tcW w:w="2038" w:type="dxa"/>
          </w:tcPr>
          <w:p w14:paraId="6823B4B1" w14:textId="32075784" w:rsidR="002F0C25" w:rsidRPr="00BF5741" w:rsidRDefault="002F0C25" w:rsidP="002F0C25">
            <w:pPr>
              <w:ind w:firstLine="0"/>
            </w:pPr>
            <w:r>
              <w:t>50 000</w:t>
            </w:r>
          </w:p>
        </w:tc>
        <w:tc>
          <w:tcPr>
            <w:tcW w:w="1794" w:type="dxa"/>
          </w:tcPr>
          <w:p w14:paraId="25926EC6" w14:textId="5C7CBBDF" w:rsidR="002F0C25" w:rsidRDefault="002F0C25" w:rsidP="002F0C25">
            <w:pPr>
              <w:ind w:firstLine="0"/>
            </w:pPr>
            <w:r>
              <w:t>50 000</w:t>
            </w:r>
          </w:p>
        </w:tc>
      </w:tr>
      <w:tr w:rsidR="002F0C25" w14:paraId="6BCD1658" w14:textId="3F826710" w:rsidTr="002F0C25">
        <w:tc>
          <w:tcPr>
            <w:tcW w:w="540" w:type="dxa"/>
          </w:tcPr>
          <w:p w14:paraId="411B763E" w14:textId="41BA95C9" w:rsidR="002F0C25" w:rsidRDefault="002F0C25" w:rsidP="002F0C25">
            <w:pPr>
              <w:ind w:firstLine="0"/>
              <w:rPr>
                <w:lang w:val="en-US"/>
              </w:rPr>
            </w:pPr>
            <w:r>
              <w:rPr>
                <w:lang w:val="en-US"/>
              </w:rPr>
              <w:t>2</w:t>
            </w:r>
          </w:p>
        </w:tc>
        <w:tc>
          <w:tcPr>
            <w:tcW w:w="3307" w:type="dxa"/>
          </w:tcPr>
          <w:p w14:paraId="559410BF" w14:textId="41991277" w:rsidR="002F0C25" w:rsidRPr="00BC3338" w:rsidRDefault="002F0C25" w:rsidP="002F0C25">
            <w:pPr>
              <w:ind w:firstLine="0"/>
              <w:rPr>
                <w:lang w:val="en-US"/>
              </w:rPr>
            </w:pPr>
            <w:r>
              <w:t xml:space="preserve">Компьютер на </w:t>
            </w:r>
            <w:r>
              <w:rPr>
                <w:lang w:val="en-US"/>
              </w:rPr>
              <w:t>Linux</w:t>
            </w:r>
          </w:p>
        </w:tc>
        <w:tc>
          <w:tcPr>
            <w:tcW w:w="1949" w:type="dxa"/>
          </w:tcPr>
          <w:p w14:paraId="2C5362A1" w14:textId="680CBE14" w:rsidR="002F0C25" w:rsidRPr="00587667" w:rsidRDefault="002F0C25" w:rsidP="002F0C25">
            <w:pPr>
              <w:ind w:firstLine="0"/>
            </w:pPr>
            <w:r>
              <w:t xml:space="preserve">1 </w:t>
            </w:r>
            <w:r w:rsidR="00820342">
              <w:t>шт.</w:t>
            </w:r>
          </w:p>
        </w:tc>
        <w:tc>
          <w:tcPr>
            <w:tcW w:w="2038" w:type="dxa"/>
          </w:tcPr>
          <w:p w14:paraId="15FB7BE7" w14:textId="54C2EE00" w:rsidR="002F0C25" w:rsidRPr="00587667" w:rsidRDefault="002F0C25" w:rsidP="002F0C25">
            <w:pPr>
              <w:ind w:firstLine="0"/>
            </w:pPr>
            <w:r>
              <w:t>50 000</w:t>
            </w:r>
          </w:p>
        </w:tc>
        <w:tc>
          <w:tcPr>
            <w:tcW w:w="1794" w:type="dxa"/>
          </w:tcPr>
          <w:p w14:paraId="08B8B18C" w14:textId="3840308E" w:rsidR="002F0C25" w:rsidRDefault="002F0C25" w:rsidP="002F0C25">
            <w:pPr>
              <w:ind w:firstLine="0"/>
            </w:pPr>
            <w:r>
              <w:t>50 000</w:t>
            </w:r>
          </w:p>
        </w:tc>
      </w:tr>
      <w:tr w:rsidR="002F0C25" w14:paraId="006C6261" w14:textId="722CDB83" w:rsidTr="002F0C25">
        <w:tc>
          <w:tcPr>
            <w:tcW w:w="540" w:type="dxa"/>
          </w:tcPr>
          <w:p w14:paraId="35DF2E79" w14:textId="2E112267" w:rsidR="002F0C25" w:rsidRDefault="002F0C25" w:rsidP="002F0C25">
            <w:pPr>
              <w:ind w:firstLine="0"/>
              <w:rPr>
                <w:lang w:val="en-US"/>
              </w:rPr>
            </w:pPr>
            <w:r>
              <w:rPr>
                <w:lang w:val="en-US"/>
              </w:rPr>
              <w:t>3</w:t>
            </w:r>
          </w:p>
        </w:tc>
        <w:tc>
          <w:tcPr>
            <w:tcW w:w="3307" w:type="dxa"/>
          </w:tcPr>
          <w:p w14:paraId="4E069F37" w14:textId="7E157E58" w:rsidR="002F0C25" w:rsidRPr="00BC3338" w:rsidRDefault="002F0C25" w:rsidP="002F0C25">
            <w:pPr>
              <w:ind w:firstLine="0"/>
              <w:rPr>
                <w:lang w:val="en-US"/>
              </w:rPr>
            </w:pPr>
            <w:r>
              <w:t xml:space="preserve">Компьютер на </w:t>
            </w:r>
            <w:r>
              <w:rPr>
                <w:lang w:val="en-US"/>
              </w:rPr>
              <w:t>Mac OS</w:t>
            </w:r>
          </w:p>
        </w:tc>
        <w:tc>
          <w:tcPr>
            <w:tcW w:w="1949" w:type="dxa"/>
          </w:tcPr>
          <w:p w14:paraId="6F16D0DA" w14:textId="452EB4CA" w:rsidR="002F0C25" w:rsidRPr="00587667" w:rsidRDefault="002F0C25" w:rsidP="002F0C25">
            <w:pPr>
              <w:ind w:firstLine="0"/>
            </w:pPr>
            <w:r>
              <w:t xml:space="preserve">1 </w:t>
            </w:r>
            <w:r w:rsidR="00820342">
              <w:t>шт.</w:t>
            </w:r>
          </w:p>
        </w:tc>
        <w:tc>
          <w:tcPr>
            <w:tcW w:w="2038" w:type="dxa"/>
          </w:tcPr>
          <w:p w14:paraId="59572D29" w14:textId="4117B986" w:rsidR="002F0C25" w:rsidRPr="0019665A" w:rsidRDefault="002F0C25" w:rsidP="002F0C25">
            <w:pPr>
              <w:ind w:firstLine="0"/>
            </w:pPr>
            <w:r>
              <w:t>110 000</w:t>
            </w:r>
          </w:p>
        </w:tc>
        <w:tc>
          <w:tcPr>
            <w:tcW w:w="1794" w:type="dxa"/>
          </w:tcPr>
          <w:p w14:paraId="3DEE37FC" w14:textId="11938990" w:rsidR="002F0C25" w:rsidRDefault="002F0C25" w:rsidP="002F0C25">
            <w:pPr>
              <w:ind w:firstLine="0"/>
            </w:pPr>
            <w:r>
              <w:t>110 000</w:t>
            </w:r>
          </w:p>
        </w:tc>
      </w:tr>
      <w:tr w:rsidR="002F0C25" w14:paraId="40B083FC" w14:textId="08284513" w:rsidTr="002F0C25">
        <w:tc>
          <w:tcPr>
            <w:tcW w:w="540" w:type="dxa"/>
          </w:tcPr>
          <w:p w14:paraId="5906C69A" w14:textId="1C19AA55" w:rsidR="002F0C25" w:rsidRPr="00A647BB" w:rsidRDefault="00A647BB" w:rsidP="002F0C25">
            <w:pPr>
              <w:ind w:firstLine="0"/>
            </w:pPr>
            <w:r>
              <w:t>4</w:t>
            </w:r>
          </w:p>
        </w:tc>
        <w:tc>
          <w:tcPr>
            <w:tcW w:w="3307" w:type="dxa"/>
          </w:tcPr>
          <w:p w14:paraId="73FDF7F5" w14:textId="05EA0EAF" w:rsidR="002F0C25" w:rsidRPr="005B7537" w:rsidRDefault="002F0C25" w:rsidP="002F0C25">
            <w:pPr>
              <w:ind w:firstLine="0"/>
            </w:pPr>
            <w:r>
              <w:t>Заработная плата разработчика</w:t>
            </w:r>
          </w:p>
        </w:tc>
        <w:tc>
          <w:tcPr>
            <w:tcW w:w="1949" w:type="dxa"/>
          </w:tcPr>
          <w:p w14:paraId="711E5A87" w14:textId="733D01D8" w:rsidR="002F0C25" w:rsidRPr="005B7537" w:rsidRDefault="002F0C25" w:rsidP="002F0C25">
            <w:pPr>
              <w:ind w:firstLine="0"/>
            </w:pPr>
            <w:r>
              <w:t>1 час</w:t>
            </w:r>
          </w:p>
        </w:tc>
        <w:tc>
          <w:tcPr>
            <w:tcW w:w="2038" w:type="dxa"/>
          </w:tcPr>
          <w:p w14:paraId="3483D5DE" w14:textId="58A7F7FE" w:rsidR="002F0C25" w:rsidRPr="002F0C25" w:rsidRDefault="002F0C25" w:rsidP="002F0C25">
            <w:pPr>
              <w:ind w:firstLine="0"/>
            </w:pPr>
            <w:r>
              <w:t>150</w:t>
            </w:r>
          </w:p>
        </w:tc>
        <w:tc>
          <w:tcPr>
            <w:tcW w:w="1794" w:type="dxa"/>
          </w:tcPr>
          <w:p w14:paraId="0BEEA4CD" w14:textId="036106EC" w:rsidR="002F0C25" w:rsidRDefault="005C08C7" w:rsidP="002F0C25">
            <w:pPr>
              <w:ind w:firstLine="0"/>
            </w:pPr>
            <w:r>
              <w:t>25 200</w:t>
            </w:r>
          </w:p>
        </w:tc>
      </w:tr>
      <w:tr w:rsidR="005338D0" w14:paraId="2855D1AB" w14:textId="77777777" w:rsidTr="002F0C25">
        <w:tc>
          <w:tcPr>
            <w:tcW w:w="540" w:type="dxa"/>
          </w:tcPr>
          <w:p w14:paraId="20CBC019" w14:textId="35743905" w:rsidR="005338D0" w:rsidRDefault="005338D0" w:rsidP="002F0C25">
            <w:pPr>
              <w:ind w:firstLine="0"/>
            </w:pPr>
            <w:r>
              <w:t>5</w:t>
            </w:r>
          </w:p>
        </w:tc>
        <w:tc>
          <w:tcPr>
            <w:tcW w:w="3307" w:type="dxa"/>
          </w:tcPr>
          <w:p w14:paraId="43953ABA" w14:textId="195037AA" w:rsidR="005338D0" w:rsidRDefault="005338D0" w:rsidP="002F0C25">
            <w:pPr>
              <w:ind w:firstLine="0"/>
            </w:pPr>
            <w:r>
              <w:t>Мелкие и непредвиденные расходы</w:t>
            </w:r>
          </w:p>
        </w:tc>
        <w:tc>
          <w:tcPr>
            <w:tcW w:w="1949" w:type="dxa"/>
          </w:tcPr>
          <w:p w14:paraId="4EFABB86" w14:textId="77777777" w:rsidR="005338D0" w:rsidRDefault="005338D0" w:rsidP="002F0C25">
            <w:pPr>
              <w:ind w:firstLine="0"/>
            </w:pPr>
          </w:p>
        </w:tc>
        <w:tc>
          <w:tcPr>
            <w:tcW w:w="2038" w:type="dxa"/>
          </w:tcPr>
          <w:p w14:paraId="03F8E83D" w14:textId="77777777" w:rsidR="005338D0" w:rsidRDefault="005338D0" w:rsidP="002F0C25">
            <w:pPr>
              <w:ind w:firstLine="0"/>
            </w:pPr>
          </w:p>
        </w:tc>
        <w:tc>
          <w:tcPr>
            <w:tcW w:w="1794" w:type="dxa"/>
          </w:tcPr>
          <w:p w14:paraId="7EF2167E" w14:textId="1F798783" w:rsidR="005338D0" w:rsidRDefault="005338D0" w:rsidP="002F0C25">
            <w:pPr>
              <w:ind w:firstLine="0"/>
            </w:pPr>
            <w:r>
              <w:t>5</w:t>
            </w:r>
            <w:r w:rsidR="007A2E83">
              <w:rPr>
                <w:lang w:val="en-US"/>
              </w:rPr>
              <w:t xml:space="preserve"> </w:t>
            </w:r>
            <w:r>
              <w:t>000</w:t>
            </w:r>
          </w:p>
        </w:tc>
      </w:tr>
      <w:tr w:rsidR="002728F9" w14:paraId="3644AE33" w14:textId="77777777" w:rsidTr="00C97A7D">
        <w:tc>
          <w:tcPr>
            <w:tcW w:w="7834" w:type="dxa"/>
            <w:gridSpan w:val="4"/>
          </w:tcPr>
          <w:p w14:paraId="295F891D" w14:textId="734118AB" w:rsidR="002728F9" w:rsidRDefault="002728F9" w:rsidP="002F0C25">
            <w:pPr>
              <w:ind w:firstLine="0"/>
            </w:pPr>
            <w:r>
              <w:t>Итог</w:t>
            </w:r>
          </w:p>
        </w:tc>
        <w:tc>
          <w:tcPr>
            <w:tcW w:w="1794" w:type="dxa"/>
          </w:tcPr>
          <w:p w14:paraId="511BE59E" w14:textId="34693F3F" w:rsidR="002728F9" w:rsidRDefault="005338D0" w:rsidP="002F0C25">
            <w:pPr>
              <w:ind w:firstLine="0"/>
            </w:pPr>
            <w:r>
              <w:t>240 200</w:t>
            </w:r>
          </w:p>
        </w:tc>
      </w:tr>
    </w:tbl>
    <w:p w14:paraId="71E10291" w14:textId="77777777" w:rsidR="006D6693" w:rsidRPr="00B2713F" w:rsidRDefault="006D6693" w:rsidP="001A2118">
      <w:pPr>
        <w:ind w:firstLine="0"/>
      </w:pPr>
    </w:p>
    <w:p w14:paraId="45A79150" w14:textId="3E735277" w:rsidR="00273AD9" w:rsidRPr="00273AD9" w:rsidRDefault="00273AD9" w:rsidP="00273AD9">
      <w:pPr>
        <w:pStyle w:val="3"/>
      </w:pPr>
      <w:bookmarkStart w:id="59" w:name="_Toc107010453"/>
      <w:r>
        <w:t>Лицензирование</w:t>
      </w:r>
      <w:r w:rsidR="00BF6C98">
        <w:t xml:space="preserve"> разработанного программного обеспечения</w:t>
      </w:r>
      <w:bookmarkEnd w:id="59"/>
    </w:p>
    <w:p w14:paraId="6EC4189E" w14:textId="72FB4143" w:rsidR="00B55ED7" w:rsidRPr="0085409E" w:rsidRDefault="00B55ED7" w:rsidP="00B55ED7">
      <w:r>
        <w:t xml:space="preserve">Исходный код сервера </w:t>
      </w:r>
      <w:r w:rsidR="001A2574">
        <w:t>распространяется</w:t>
      </w:r>
      <w:r>
        <w:t xml:space="preserve"> под лицензией </w:t>
      </w:r>
      <w:r w:rsidR="00DD55AC">
        <w:rPr>
          <w:lang w:val="en-US"/>
        </w:rPr>
        <w:t>MIT</w:t>
      </w:r>
      <w:r w:rsidR="00DE79EE">
        <w:t xml:space="preserve"> и представлен в приложении 1,</w:t>
      </w:r>
      <w:r w:rsidR="00DD55AC">
        <w:t xml:space="preserve"> </w:t>
      </w:r>
      <w:r w:rsidR="00A05AD1">
        <w:t xml:space="preserve">любой желающий </w:t>
      </w:r>
      <w:r w:rsidR="00115DE6">
        <w:t xml:space="preserve">бесплатно </w:t>
      </w:r>
      <w:r w:rsidR="00A05AD1">
        <w:t>может воспользоваться основными возможностями разработанного ПО</w:t>
      </w:r>
      <w:r w:rsidR="00115DE6">
        <w:t xml:space="preserve">. Программа </w:t>
      </w:r>
      <w:r w:rsidR="00941146">
        <w:t>«</w:t>
      </w:r>
      <w:r w:rsidR="00115DE6">
        <w:rPr>
          <w:lang w:val="en-US"/>
        </w:rPr>
        <w:t>BuilderPLC</w:t>
      </w:r>
      <w:r w:rsidR="00941146">
        <w:t>»</w:t>
      </w:r>
      <w:r w:rsidR="00115DE6">
        <w:t xml:space="preserve"> имеет закрытый исходный код</w:t>
      </w:r>
      <w:r w:rsidR="0004064D">
        <w:t xml:space="preserve"> и является </w:t>
      </w:r>
      <w:r w:rsidR="00941146">
        <w:t xml:space="preserve">отдельной составляющей программного пакета. </w:t>
      </w:r>
      <w:r w:rsidR="00DB004A">
        <w:t xml:space="preserve">И несмотря </w:t>
      </w:r>
      <w:r w:rsidR="00273AD9">
        <w:t>на то, что при использовании только сервера программный пакет будет не полным, его и</w:t>
      </w:r>
      <w:r w:rsidR="00941146">
        <w:t>спользование возможно и без «</w:t>
      </w:r>
      <w:r w:rsidR="00941146">
        <w:rPr>
          <w:lang w:val="en-US"/>
        </w:rPr>
        <w:t>BuilderPLC</w:t>
      </w:r>
      <w:r w:rsidR="00941146">
        <w:t>»</w:t>
      </w:r>
      <w:r w:rsidR="00AC118E">
        <w:t>.</w:t>
      </w:r>
      <w:r w:rsidR="00BF0FC2">
        <w:t xml:space="preserve"> </w:t>
      </w:r>
      <w:r w:rsidR="0085409E">
        <w:t xml:space="preserve">Оригинальный текст лицензии </w:t>
      </w:r>
      <w:r w:rsidR="0085409E">
        <w:rPr>
          <w:lang w:val="en-US"/>
        </w:rPr>
        <w:t>MIT</w:t>
      </w:r>
      <w:r w:rsidR="0085409E" w:rsidRPr="0085409E">
        <w:t xml:space="preserve"> </w:t>
      </w:r>
      <w:r w:rsidR="0085409E">
        <w:t xml:space="preserve">и неофициальный перевод на русский язык </w:t>
      </w:r>
      <w:r w:rsidR="009F493C">
        <w:t>представлены в приложении 2.</w:t>
      </w:r>
    </w:p>
    <w:p w14:paraId="5B60A7E1" w14:textId="60E1F325" w:rsidR="00CB5E10" w:rsidRDefault="00CB5E10" w:rsidP="00CB5E10">
      <w:pPr>
        <w:pStyle w:val="1"/>
        <w:rPr>
          <w:caps w:val="0"/>
        </w:rPr>
      </w:pPr>
      <w:bookmarkStart w:id="60" w:name="_Toc106714166"/>
      <w:bookmarkStart w:id="61" w:name="_Toc107010454"/>
      <w:bookmarkStart w:id="62" w:name="_Toc107012115"/>
      <w:r>
        <w:rPr>
          <w:caps w:val="0"/>
        </w:rPr>
        <w:lastRenderedPageBreak/>
        <w:t>ЗАКЛЮЧЕНИЕ</w:t>
      </w:r>
      <w:bookmarkEnd w:id="60"/>
      <w:bookmarkEnd w:id="61"/>
      <w:bookmarkEnd w:id="62"/>
    </w:p>
    <w:p w14:paraId="10B556C5" w14:textId="77777777" w:rsidR="00424F78" w:rsidRDefault="00976E15" w:rsidP="00424F78">
      <w:r w:rsidRPr="00976E15">
        <w:t>Современный ПЛК стал чрезвычайно востребованным универсальным рабочим инструментом в системах автоматизации производственных процессов, а также для управления отдельными устройствами различного назначения. Это особый тип программируемых логических автоматов, отличающийся повышенной надежностью, легко встраиваемый и модернизируемый, способный длительное время работать практически без обслуживания.</w:t>
      </w:r>
      <w:r w:rsidR="000154C1" w:rsidRPr="000154C1">
        <w:t xml:space="preserve"> </w:t>
      </w:r>
      <w:r w:rsidR="000154C1">
        <w:t xml:space="preserve">Не смотря почти на полную стандартизацию </w:t>
      </w:r>
      <w:r w:rsidR="00C04E15">
        <w:t>и унификацию языков программирования и наличи</w:t>
      </w:r>
      <w:r w:rsidR="00EA3D5D">
        <w:t xml:space="preserve">ю универсальных средств разработки, </w:t>
      </w:r>
      <w:r w:rsidR="00373643">
        <w:t>одна</w:t>
      </w:r>
      <w:r w:rsidR="00EA3D5D">
        <w:t xml:space="preserve"> из проблем при </w:t>
      </w:r>
      <w:r w:rsidR="00373643">
        <w:t>использовании</w:t>
      </w:r>
      <w:r w:rsidR="00EA3D5D">
        <w:t xml:space="preserve"> ПЛК </w:t>
      </w:r>
      <w:r w:rsidR="00951642">
        <w:t xml:space="preserve">– это отличие интерфейсов различных программных пакетов от </w:t>
      </w:r>
      <w:r w:rsidR="0090791B">
        <w:t>множества</w:t>
      </w:r>
      <w:r w:rsidR="00951642">
        <w:t xml:space="preserve"> производителей</w:t>
      </w:r>
      <w:r w:rsidR="0090791B">
        <w:t xml:space="preserve"> ПЛК, и в ходе данной курсовой работы </w:t>
      </w:r>
      <w:r w:rsidR="00EB265B">
        <w:t>было разработано одно из решений данной проблемы.</w:t>
      </w:r>
    </w:p>
    <w:p w14:paraId="2615517C" w14:textId="0AE948E8" w:rsidR="00CB5E10" w:rsidRDefault="00362E59" w:rsidP="00424F78">
      <w:r>
        <w:t xml:space="preserve">В результате </w:t>
      </w:r>
      <w:r w:rsidR="00D432DB">
        <w:t>выполнения</w:t>
      </w:r>
      <w:r>
        <w:t xml:space="preserve"> кур</w:t>
      </w:r>
      <w:r w:rsidR="00D432DB">
        <w:t xml:space="preserve">совой работы был создан </w:t>
      </w:r>
      <w:r w:rsidR="00B535A1">
        <w:t>программный</w:t>
      </w:r>
      <w:r w:rsidR="00D432DB">
        <w:t xml:space="preserve"> </w:t>
      </w:r>
      <w:r w:rsidR="00B535A1">
        <w:t>комплекс</w:t>
      </w:r>
      <w:r w:rsidR="00424F78">
        <w:t xml:space="preserve">, </w:t>
      </w:r>
      <w:r w:rsidR="009F6C22">
        <w:t xml:space="preserve">состоящий из 2 программ: </w:t>
      </w:r>
      <w:r w:rsidR="00D357C1">
        <w:t>система сборки и отправки программных пакето</w:t>
      </w:r>
      <w:r w:rsidR="00D6119C">
        <w:t>в на ПЛК «</w:t>
      </w:r>
      <w:r w:rsidR="00D6119C">
        <w:rPr>
          <w:lang w:val="en-US"/>
        </w:rPr>
        <w:t>BuilderPLC</w:t>
      </w:r>
      <w:r w:rsidR="00D6119C">
        <w:t xml:space="preserve">» и сервер, </w:t>
      </w:r>
      <w:r w:rsidR="00424F78">
        <w:t xml:space="preserve">реализующий </w:t>
      </w:r>
      <w:r w:rsidR="000829B4">
        <w:t xml:space="preserve">единый интерфейс </w:t>
      </w:r>
      <w:r w:rsidR="005A3B08">
        <w:t>загрузки и запуска управляющих программ</w:t>
      </w:r>
      <w:r w:rsidR="00FE40C4">
        <w:t>, при том не зависящий от используемого ПЛК</w:t>
      </w:r>
      <w:r w:rsidR="009F6C22">
        <w:t>.</w:t>
      </w:r>
      <w:r w:rsidR="00415B37">
        <w:t xml:space="preserve"> На данный момент программный комплекс прошел тестирование и испытание на</w:t>
      </w:r>
      <w:r w:rsidR="00192571">
        <w:t xml:space="preserve"> виртуальной машине с установленной ОС </w:t>
      </w:r>
      <w:r w:rsidR="00192571">
        <w:rPr>
          <w:lang w:val="en-US"/>
        </w:rPr>
        <w:t>Linux</w:t>
      </w:r>
      <w:r w:rsidR="00783DB4">
        <w:t xml:space="preserve">, в связи с чем можно сказать, что </w:t>
      </w:r>
      <w:r w:rsidR="002C6949">
        <w:t>цель данной работы была достигнута.</w:t>
      </w:r>
    </w:p>
    <w:p w14:paraId="4056C143" w14:textId="1DFCD9EC" w:rsidR="00BE7DCA" w:rsidRDefault="00BE7DCA" w:rsidP="00424F78">
      <w:r>
        <w:t xml:space="preserve">В ходе выполнения данной работы </w:t>
      </w:r>
      <w:r w:rsidR="0086059F">
        <w:t>мною было изучено</w:t>
      </w:r>
      <w:r w:rsidR="009961BF">
        <w:t xml:space="preserve"> создание приложений и программирование на </w:t>
      </w:r>
      <w:r w:rsidR="009961BF">
        <w:rPr>
          <w:lang w:val="en-US"/>
        </w:rPr>
        <w:t>python</w:t>
      </w:r>
      <w:r w:rsidR="00A6763E">
        <w:t xml:space="preserve"> и </w:t>
      </w:r>
      <w:r w:rsidR="00A6763E">
        <w:rPr>
          <w:lang w:val="en-US"/>
        </w:rPr>
        <w:t>bash</w:t>
      </w:r>
      <w:r w:rsidR="009961BF">
        <w:t xml:space="preserve">, основные веб технологии, </w:t>
      </w:r>
      <w:r w:rsidR="009961BF">
        <w:rPr>
          <w:lang w:val="en-US"/>
        </w:rPr>
        <w:t>API</w:t>
      </w:r>
      <w:r w:rsidR="009961BF" w:rsidRPr="009961BF">
        <w:t xml:space="preserve"> </w:t>
      </w:r>
      <w:r w:rsidR="009961BF">
        <w:t xml:space="preserve">и фреймворки </w:t>
      </w:r>
      <w:r w:rsidR="00E31D83">
        <w:t>для создания</w:t>
      </w:r>
      <w:r w:rsidR="009961BF">
        <w:t xml:space="preserve"> веб приложений, </w:t>
      </w:r>
      <w:r w:rsidR="00465AAC">
        <w:t xml:space="preserve">использование системы контроля версий </w:t>
      </w:r>
      <w:r w:rsidR="00465AAC">
        <w:rPr>
          <w:lang w:val="en-US"/>
        </w:rPr>
        <w:t>git</w:t>
      </w:r>
      <w:r w:rsidR="00465AAC" w:rsidRPr="00465AAC">
        <w:t xml:space="preserve">, </w:t>
      </w:r>
      <w:r w:rsidR="009961BF">
        <w:t xml:space="preserve">системное программирование, </w:t>
      </w:r>
      <w:r w:rsidR="00D16CCD">
        <w:t>основы работы</w:t>
      </w:r>
      <w:r w:rsidR="00AC5E24">
        <w:t xml:space="preserve"> и </w:t>
      </w:r>
      <w:r w:rsidR="00D16CCD">
        <w:t>настройка</w:t>
      </w:r>
      <w:r w:rsidR="00AC5E24">
        <w:t xml:space="preserve"> ОС </w:t>
      </w:r>
      <w:r w:rsidR="00AC5E24">
        <w:rPr>
          <w:lang w:val="en-US"/>
        </w:rPr>
        <w:t>GNU</w:t>
      </w:r>
      <w:r w:rsidR="00AC5E24" w:rsidRPr="00AC5E24">
        <w:t>\</w:t>
      </w:r>
      <w:r w:rsidR="00AC5E24">
        <w:rPr>
          <w:lang w:val="en-US"/>
        </w:rPr>
        <w:t>Linux</w:t>
      </w:r>
      <w:r w:rsidR="007E3D14">
        <w:t>, научился конфигурировать и разворачивать веб сервера в автоматическом режиме.</w:t>
      </w:r>
    </w:p>
    <w:p w14:paraId="3B09AB0D" w14:textId="7E5B1BB9" w:rsidR="00000E85" w:rsidRPr="009961BF" w:rsidRDefault="00000E85" w:rsidP="00424F78">
      <w:r>
        <w:t xml:space="preserve">Также хочется отметить, </w:t>
      </w:r>
      <w:r w:rsidR="00815C4E">
        <w:t xml:space="preserve">что данный проект являлся в первую очередь учебным, и в дальнейшем на его основе можно будет создать </w:t>
      </w:r>
      <w:r w:rsidR="00401A1D">
        <w:t xml:space="preserve">более </w:t>
      </w:r>
      <w:r w:rsidR="004D6701">
        <w:t>мощное и конкурентоспособное коммерческое программное обеспечение.</w:t>
      </w:r>
    </w:p>
    <w:bookmarkStart w:id="63" w:name="_Toc107012116" w:displacedByCustomXml="next"/>
    <w:bookmarkStart w:id="64" w:name="_Toc106714167" w:displacedByCustomXml="next"/>
    <w:bookmarkStart w:id="65" w:name="_Toc107010455" w:displacedByCustomXml="next"/>
    <w:sdt>
      <w:sdtPr>
        <w:rPr>
          <w:rFonts w:asciiTheme="minorHAnsi" w:eastAsiaTheme="minorEastAsia" w:hAnsiTheme="minorHAnsi" w:cstheme="minorBidi"/>
          <w:b w:val="0"/>
          <w:caps w:val="0"/>
          <w:szCs w:val="28"/>
        </w:rPr>
        <w:id w:val="1494757714"/>
        <w:docPartObj>
          <w:docPartGallery w:val="Bibliographies"/>
          <w:docPartUnique/>
        </w:docPartObj>
      </w:sdtPr>
      <w:sdtEndPr/>
      <w:sdtContent>
        <w:p w14:paraId="1AE3C75C" w14:textId="77777777" w:rsidR="00DD7551" w:rsidRDefault="00DD7551">
          <w:pPr>
            <w:pStyle w:val="1"/>
          </w:pPr>
          <w:r>
            <w:t>СПИСОК ИСПОЛЬЗУЕМЫХ ИСТОЧНИКОВ</w:t>
          </w:r>
          <w:bookmarkEnd w:id="65"/>
          <w:bookmarkEnd w:id="64"/>
          <w:bookmarkEnd w:id="63"/>
        </w:p>
        <w:sdt>
          <w:sdtPr>
            <w:id w:val="111145805"/>
            <w:bibliography/>
          </w:sdtPr>
          <w:sdtEndPr/>
          <w:sdtContent>
            <w:p w14:paraId="53CE0609" w14:textId="45B27EB4" w:rsidR="008B48C9" w:rsidRDefault="00DD7551" w:rsidP="008B48C9">
              <w:pPr>
                <w:pStyle w:val="a"/>
                <w:rPr>
                  <w:noProof/>
                  <w:sz w:val="24"/>
                  <w:szCs w:val="24"/>
                </w:rPr>
              </w:pPr>
              <w:r>
                <w:fldChar w:fldCharType="begin"/>
              </w:r>
              <w:r>
                <w:instrText>BIBLIOGRAPHY</w:instrText>
              </w:r>
              <w:r>
                <w:fldChar w:fldCharType="separate"/>
              </w:r>
              <w:bookmarkStart w:id="66" w:name="_Ref106587179"/>
              <w:bookmarkStart w:id="67" w:name="_Ref106581518"/>
              <w:bookmarkStart w:id="68" w:name="_Ref106589661"/>
              <w:r w:rsidR="001E3E27">
                <w:rPr>
                  <w:b/>
                  <w:bCs/>
                  <w:noProof/>
                </w:rPr>
                <w:t>CoDeSyS</w:t>
              </w:r>
              <w:r w:rsidR="008B48C9">
                <w:rPr>
                  <w:b/>
                  <w:bCs/>
                  <w:noProof/>
                </w:rPr>
                <w:t xml:space="preserve"> Интегрированный комплекс МЭК 61131-3 программирования</w:t>
              </w:r>
              <w:r w:rsidR="008B48C9">
                <w:rPr>
                  <w:noProof/>
                </w:rPr>
                <w:t xml:space="preserve"> [В Интернете] / авт. ПК Пролог,. - ПК Пролог. - 20 06 2022 г.. - http://www.prolog.smolensk.ru/.</w:t>
              </w:r>
            </w:p>
            <w:p w14:paraId="21CA6C5A" w14:textId="63B401FC" w:rsidR="008B48C9" w:rsidRDefault="001E3E27" w:rsidP="008B48C9">
              <w:pPr>
                <w:pStyle w:val="a"/>
                <w:rPr>
                  <w:noProof/>
                </w:rPr>
              </w:pPr>
              <w:bookmarkStart w:id="69" w:name="_Ref106655614"/>
              <w:r>
                <w:rPr>
                  <w:b/>
                  <w:bCs/>
                  <w:noProof/>
                </w:rPr>
                <w:t>CODESYS</w:t>
              </w:r>
              <w:r w:rsidR="008B48C9">
                <w:rPr>
                  <w:b/>
                  <w:bCs/>
                  <w:noProof/>
                </w:rPr>
                <w:t xml:space="preserve"> Профессиональные средства разработки приложений МЭК 61131–3</w:t>
              </w:r>
              <w:r w:rsidR="008B48C9">
                <w:rPr>
                  <w:noProof/>
                </w:rPr>
                <w:t xml:space="preserve"> [В Интернете] / авт. ПК ПРОЛОГ. - ПК ПРОЛОГ. - 20 06 2022 г.. - www.prolog–plc.ru.</w:t>
              </w:r>
              <w:bookmarkEnd w:id="69"/>
            </w:p>
            <w:p w14:paraId="6DAB6D71" w14:textId="77777777" w:rsidR="008B48C9" w:rsidRDefault="008B48C9" w:rsidP="008B48C9">
              <w:pPr>
                <w:pStyle w:val="a"/>
                <w:rPr>
                  <w:noProof/>
                </w:rPr>
              </w:pPr>
              <w:bookmarkStart w:id="70" w:name="_Ref106655566"/>
              <w:r>
                <w:rPr>
                  <w:b/>
                  <w:bCs/>
                  <w:noProof/>
                </w:rPr>
                <w:t>Введение в ПЛК: что такое программируемый логический контроллер</w:t>
              </w:r>
              <w:r>
                <w:rPr>
                  <w:noProof/>
                </w:rPr>
                <w:t xml:space="preserve"> [В Интернете] / авт. АО «КОМПЭЛ». - 14 12 2018 г.. - 20 06 2022 г.. - https://www.compel.ru/lib/95591.</w:t>
              </w:r>
              <w:bookmarkEnd w:id="70"/>
            </w:p>
            <w:p w14:paraId="64928375" w14:textId="77777777" w:rsidR="008B48C9" w:rsidRDefault="008B48C9" w:rsidP="008B48C9">
              <w:pPr>
                <w:pStyle w:val="a"/>
                <w:rPr>
                  <w:noProof/>
                </w:rPr>
              </w:pPr>
              <w:bookmarkStart w:id="71" w:name="_Ref106656154"/>
              <w:r>
                <w:rPr>
                  <w:b/>
                  <w:bCs/>
                  <w:noProof/>
                </w:rPr>
                <w:t>Программируемые контроллеры. Стандартные языки и приёмы прикладного проектирования</w:t>
              </w:r>
              <w:r>
                <w:rPr>
                  <w:noProof/>
                </w:rPr>
                <w:t xml:space="preserve"> [Книга] / авт. В. Петров И.. - Москва : СОЛОН-Пресс, 2004. - Под ред. проф. В. П. Дьяконова..</w:t>
              </w:r>
              <w:bookmarkEnd w:id="71"/>
            </w:p>
            <w:p w14:paraId="63C9FFA3" w14:textId="77777777" w:rsidR="008B48C9" w:rsidRDefault="008B48C9" w:rsidP="008B48C9">
              <w:pPr>
                <w:pStyle w:val="a"/>
                <w:rPr>
                  <w:noProof/>
                </w:rPr>
              </w:pPr>
              <w:bookmarkStart w:id="72" w:name="_Ref106656104"/>
              <w:r>
                <w:rPr>
                  <w:b/>
                  <w:bCs/>
                  <w:noProof/>
                </w:rPr>
                <w:t>Программируемые логические контроллеры для управления технологическими процессами</w:t>
              </w:r>
              <w:r>
                <w:rPr>
                  <w:noProof/>
                </w:rPr>
                <w:t xml:space="preserve"> [Книга] / авт. Ю. Е. Лившиц В. И. Лакин, Ю. И. Монич. - Минск : БНТУ, 2014.</w:t>
              </w:r>
              <w:bookmarkEnd w:id="72"/>
            </w:p>
            <w:bookmarkEnd w:id="66"/>
            <w:bookmarkEnd w:id="67"/>
            <w:bookmarkEnd w:id="68"/>
            <w:p w14:paraId="22127311" w14:textId="4B2B971B" w:rsidR="00DD7551" w:rsidRDefault="00DD7551" w:rsidP="008B48C9">
              <w:r>
                <w:rPr>
                  <w:b/>
                  <w:bCs/>
                </w:rPr>
                <w:fldChar w:fldCharType="end"/>
              </w:r>
            </w:p>
          </w:sdtContent>
        </w:sdt>
      </w:sdtContent>
    </w:sdt>
    <w:p w14:paraId="38D5077A" w14:textId="77777777" w:rsidR="0027125A" w:rsidRDefault="0027125A" w:rsidP="00DD7551">
      <w:pPr>
        <w:sectPr w:rsidR="0027125A" w:rsidSect="00B15422">
          <w:footerReference w:type="default" r:id="rId36"/>
          <w:type w:val="continuous"/>
          <w:pgSz w:w="11906" w:h="16838"/>
          <w:pgMar w:top="1134" w:right="567" w:bottom="1134" w:left="1701" w:header="709" w:footer="709" w:gutter="0"/>
          <w:cols w:space="708"/>
          <w:titlePg/>
          <w:docGrid w:linePitch="381"/>
        </w:sectPr>
      </w:pPr>
    </w:p>
    <w:p w14:paraId="723665CC" w14:textId="1E957213" w:rsidR="009F493C" w:rsidRDefault="009F493C" w:rsidP="009F493C">
      <w:pPr>
        <w:pStyle w:val="aff0"/>
      </w:pPr>
      <w:bookmarkStart w:id="73" w:name="_Toc106714168"/>
      <w:bookmarkStart w:id="74" w:name="_Toc107010456"/>
      <w:bookmarkStart w:id="75" w:name="_Toc107012117"/>
      <w:r>
        <w:lastRenderedPageBreak/>
        <w:t>Приложение 1</w:t>
      </w:r>
      <w:bookmarkEnd w:id="73"/>
      <w:bookmarkEnd w:id="74"/>
      <w:bookmarkEnd w:id="75"/>
    </w:p>
    <w:p w14:paraId="2BEC3946" w14:textId="336101C7" w:rsidR="009F493C" w:rsidRDefault="00DE79EE" w:rsidP="009F493C">
      <w:pPr>
        <w:pStyle w:val="aff1"/>
      </w:pPr>
      <w:r>
        <w:t>Исходный код сервера</w:t>
      </w:r>
    </w:p>
    <w:p w14:paraId="35D02EE5" w14:textId="77777777" w:rsidR="003019F7" w:rsidRPr="00A71983" w:rsidRDefault="003019F7">
      <w:pPr>
        <w:pStyle w:val="HTML"/>
        <w:divId w:val="1535465794"/>
      </w:pPr>
    </w:p>
    <w:p w14:paraId="5DD0D284" w14:textId="77777777" w:rsidR="002C0FFB" w:rsidRPr="00CE7FB4" w:rsidRDefault="002C0FFB" w:rsidP="00DD7BC1">
      <w:pPr>
        <w:pStyle w:val="a0"/>
        <w:divId w:val="36130706"/>
      </w:pPr>
      <w:r w:rsidRPr="00CE7FB4">
        <w:t>from fastapi import FastAPI, File, UploadFile</w:t>
      </w:r>
    </w:p>
    <w:p w14:paraId="2F28EC3E" w14:textId="77777777" w:rsidR="002C0FFB" w:rsidRPr="00CE7FB4" w:rsidRDefault="002C0FFB" w:rsidP="00CE7FB4">
      <w:pPr>
        <w:pStyle w:val="a0"/>
        <w:divId w:val="36130706"/>
      </w:pPr>
      <w:r w:rsidRPr="00CE7FB4">
        <w:t>import multiprocessing  </w:t>
      </w:r>
    </w:p>
    <w:p w14:paraId="4FFBDBA4" w14:textId="77777777" w:rsidR="002C0FFB" w:rsidRPr="006E4BE5" w:rsidRDefault="002C0FFB" w:rsidP="006E4BE5">
      <w:pPr>
        <w:pStyle w:val="a0"/>
        <w:divId w:val="36130706"/>
      </w:pPr>
      <w:r w:rsidRPr="006E4BE5">
        <w:t>import subprocess</w:t>
      </w:r>
    </w:p>
    <w:p w14:paraId="0C26099C" w14:textId="77777777" w:rsidR="002C0FFB" w:rsidRPr="006E4BE5" w:rsidRDefault="002C0FFB" w:rsidP="006E4BE5">
      <w:pPr>
        <w:pStyle w:val="a0"/>
        <w:divId w:val="36130706"/>
      </w:pPr>
      <w:r w:rsidRPr="006E4BE5">
        <w:t>import zipfile</w:t>
      </w:r>
    </w:p>
    <w:p w14:paraId="2A4B4FC9" w14:textId="77777777" w:rsidR="002C0FFB" w:rsidRPr="006E4BE5" w:rsidRDefault="002C0FFB" w:rsidP="006E4BE5">
      <w:pPr>
        <w:pStyle w:val="a0"/>
        <w:divId w:val="36130706"/>
      </w:pPr>
      <w:r w:rsidRPr="006E4BE5">
        <w:t>import shutil</w:t>
      </w:r>
    </w:p>
    <w:p w14:paraId="264088A5" w14:textId="77777777" w:rsidR="002C0FFB" w:rsidRDefault="002C0FFB" w:rsidP="006E4BE5">
      <w:pPr>
        <w:pStyle w:val="a0"/>
        <w:divId w:val="36130706"/>
      </w:pPr>
      <w:r w:rsidRPr="006E4BE5">
        <w:t>import os</w:t>
      </w:r>
    </w:p>
    <w:p w14:paraId="6D804275" w14:textId="77777777" w:rsidR="00171EEC" w:rsidRDefault="00171EEC" w:rsidP="00171EEC">
      <w:pPr>
        <w:pStyle w:val="a0"/>
        <w:divId w:val="36130706"/>
      </w:pPr>
      <w:r>
        <w:t>import uvicorn</w:t>
      </w:r>
    </w:p>
    <w:p w14:paraId="6C8263AF" w14:textId="77777777" w:rsidR="00171EEC" w:rsidRDefault="00171EEC" w:rsidP="00171EEC">
      <w:pPr>
        <w:pStyle w:val="a0"/>
        <w:divId w:val="36130706"/>
      </w:pPr>
      <w:r>
        <w:t>import socket</w:t>
      </w:r>
    </w:p>
    <w:p w14:paraId="6137210A" w14:textId="77777777" w:rsidR="00171EEC" w:rsidRDefault="00171EEC" w:rsidP="00171EEC">
      <w:pPr>
        <w:pStyle w:val="a0"/>
        <w:divId w:val="36130706"/>
      </w:pPr>
      <w:r>
        <w:t>import settings</w:t>
      </w:r>
    </w:p>
    <w:p w14:paraId="440CAB24" w14:textId="77777777" w:rsidR="00171EEC" w:rsidRPr="006E4BE5" w:rsidRDefault="00171EEC" w:rsidP="00171EEC">
      <w:pPr>
        <w:pStyle w:val="a0"/>
        <w:divId w:val="36130706"/>
      </w:pPr>
      <w:r>
        <w:t>from colorama import init</w:t>
      </w:r>
    </w:p>
    <w:p w14:paraId="350E6DCE" w14:textId="77777777" w:rsidR="00171EEC" w:rsidRPr="006E4BE5" w:rsidRDefault="00171EEC" w:rsidP="00171EEC">
      <w:pPr>
        <w:pStyle w:val="a0"/>
        <w:divId w:val="36130706"/>
      </w:pPr>
    </w:p>
    <w:p w14:paraId="1AFB6F33" w14:textId="059736A1" w:rsidR="00171EEC" w:rsidRDefault="00171EEC" w:rsidP="00171EEC">
      <w:pPr>
        <w:pStyle w:val="a0"/>
        <w:divId w:val="36130706"/>
      </w:pPr>
    </w:p>
    <w:p w14:paraId="3EDE41EC" w14:textId="77777777" w:rsidR="00171EEC" w:rsidRPr="006E4BE5" w:rsidRDefault="00171EEC" w:rsidP="00171EEC">
      <w:pPr>
        <w:pStyle w:val="a0"/>
        <w:divId w:val="36130706"/>
      </w:pPr>
      <w:r>
        <w:t>init()</w:t>
      </w:r>
    </w:p>
    <w:p w14:paraId="6F93DF5C" w14:textId="77777777" w:rsidR="00171EEC" w:rsidRPr="006E4BE5" w:rsidRDefault="00171EEC" w:rsidP="00171EEC">
      <w:pPr>
        <w:pStyle w:val="a0"/>
        <w:divId w:val="36130706"/>
      </w:pPr>
    </w:p>
    <w:p w14:paraId="3AE5C6F4" w14:textId="16ECCA74" w:rsidR="00171EEC" w:rsidRDefault="00171EEC" w:rsidP="00171EEC">
      <w:pPr>
        <w:pStyle w:val="a0"/>
        <w:divId w:val="36130706"/>
      </w:pPr>
    </w:p>
    <w:p w14:paraId="34DBEEDA" w14:textId="77777777" w:rsidR="00171EEC" w:rsidRPr="00D5341E" w:rsidRDefault="00171EEC" w:rsidP="00171EEC">
      <w:pPr>
        <w:pStyle w:val="a0"/>
        <w:divId w:val="36130706"/>
      </w:pPr>
      <w:r w:rsidRPr="00D5341E">
        <w:t>from colorama import Fore, Back, Style</w:t>
      </w:r>
      <w:r w:rsidRPr="00D5341E">
        <w:rPr>
          <w:rFonts w:eastAsia="Malgun Gothic"/>
        </w:rPr>
        <w:t>ᅠ</w:t>
      </w:r>
    </w:p>
    <w:p w14:paraId="7466DF4F" w14:textId="77777777" w:rsidR="00171EEC" w:rsidRPr="00D5341E" w:rsidRDefault="00171EEC" w:rsidP="00171EEC">
      <w:pPr>
        <w:pStyle w:val="a0"/>
        <w:divId w:val="36130706"/>
      </w:pPr>
      <w:r w:rsidRPr="00D5341E">
        <w:t>host, port = settings.init ()</w:t>
      </w:r>
      <w:r w:rsidRPr="00D5341E">
        <w:rPr>
          <w:rFonts w:eastAsia="Malgun Gothic"/>
        </w:rPr>
        <w:t>ᅠ</w:t>
      </w:r>
    </w:p>
    <w:p w14:paraId="2991C9CB" w14:textId="77777777" w:rsidR="00171EEC" w:rsidRPr="00D5341E" w:rsidRDefault="00171EEC" w:rsidP="00171EEC">
      <w:pPr>
        <w:pStyle w:val="a0"/>
        <w:divId w:val="36130706"/>
      </w:pPr>
      <w:r w:rsidRPr="00D5341E">
        <w:t>if __name__ == '__main__':</w:t>
      </w:r>
    </w:p>
    <w:p w14:paraId="58F74065" w14:textId="77777777" w:rsidR="00171EEC" w:rsidRPr="00D5341E" w:rsidRDefault="00171EEC" w:rsidP="00171EEC">
      <w:pPr>
        <w:pStyle w:val="a0"/>
        <w:divId w:val="36130706"/>
      </w:pPr>
      <w:r w:rsidRPr="00D5341E">
        <w:t>print (Fore.GREEN + "IP" + Style.RESET_ALL + ":       " + str(host))</w:t>
      </w:r>
    </w:p>
    <w:p w14:paraId="206E3FC1" w14:textId="77777777" w:rsidR="00171EEC" w:rsidRPr="00D5341E" w:rsidRDefault="00171EEC" w:rsidP="00171EEC">
      <w:pPr>
        <w:pStyle w:val="a0"/>
        <w:divId w:val="36130706"/>
      </w:pPr>
      <w:r w:rsidRPr="00D5341E">
        <w:t>print (Fore.GREEN + "PORT" + Style.RESET_ALL + ":     " + str(port))</w:t>
      </w:r>
      <w:r w:rsidRPr="00D5341E">
        <w:rPr>
          <w:rFonts w:eastAsia="Malgun Gothic"/>
        </w:rPr>
        <w:t xml:space="preserve"> </w:t>
      </w:r>
      <w:r w:rsidRPr="00D5341E">
        <w:rPr>
          <w:rFonts w:eastAsia="Malgun Gothic"/>
        </w:rPr>
        <w:t>ᅠ</w:t>
      </w:r>
    </w:p>
    <w:p w14:paraId="40909984" w14:textId="77777777" w:rsidR="00171EEC" w:rsidRPr="00D5341E" w:rsidRDefault="00171EEC" w:rsidP="00171EEC">
      <w:pPr>
        <w:pStyle w:val="a0"/>
        <w:divId w:val="36130706"/>
      </w:pPr>
      <w:r w:rsidRPr="00D5341E">
        <w:t>uvicorn.run(</w:t>
      </w:r>
    </w:p>
    <w:p w14:paraId="065E44F5" w14:textId="77777777" w:rsidR="00171EEC" w:rsidRPr="00D5341E" w:rsidRDefault="00171EEC" w:rsidP="00171EEC">
      <w:pPr>
        <w:pStyle w:val="a0"/>
        <w:divId w:val="36130706"/>
      </w:pPr>
      <w:r w:rsidRPr="00D5341E">
        <w:t>"server:app",</w:t>
      </w:r>
    </w:p>
    <w:p w14:paraId="698822F9" w14:textId="77777777" w:rsidR="00171EEC" w:rsidRPr="00D5341E" w:rsidRDefault="00171EEC" w:rsidP="00171EEC">
      <w:pPr>
        <w:pStyle w:val="a0"/>
        <w:divId w:val="36130706"/>
      </w:pPr>
      <w:r w:rsidRPr="00D5341E">
        <w:t>host=host,</w:t>
      </w:r>
    </w:p>
    <w:p w14:paraId="26B29E99" w14:textId="77777777" w:rsidR="00171EEC" w:rsidRPr="00D5341E" w:rsidRDefault="00171EEC" w:rsidP="00171EEC">
      <w:pPr>
        <w:pStyle w:val="a0"/>
        <w:divId w:val="36130706"/>
      </w:pPr>
      <w:r w:rsidRPr="00D5341E">
        <w:t>port=port,</w:t>
      </w:r>
    </w:p>
    <w:p w14:paraId="2D7B1BE4" w14:textId="77777777" w:rsidR="00171EEC" w:rsidRPr="00D5341E" w:rsidRDefault="00171EEC" w:rsidP="00171EEC">
      <w:pPr>
        <w:pStyle w:val="a0"/>
        <w:divId w:val="36130706"/>
      </w:pPr>
      <w:r w:rsidRPr="00D5341E">
        <w:t>reload=True</w:t>
      </w:r>
    </w:p>
    <w:p w14:paraId="66E9B82B" w14:textId="77777777" w:rsidR="00171EEC" w:rsidRPr="00D5341E" w:rsidRDefault="00171EEC" w:rsidP="00171EEC">
      <w:pPr>
        <w:pStyle w:val="a0"/>
        <w:divId w:val="36130706"/>
      </w:pPr>
      <w:r w:rsidRPr="00D5341E">
        <w:t>)</w:t>
      </w:r>
    </w:p>
    <w:p w14:paraId="50718A51" w14:textId="77777777" w:rsidR="00171EEC" w:rsidRPr="006E4BE5" w:rsidRDefault="00171EEC" w:rsidP="006E4BE5">
      <w:pPr>
        <w:pStyle w:val="a0"/>
        <w:divId w:val="36130706"/>
      </w:pPr>
    </w:p>
    <w:p w14:paraId="14C6E561" w14:textId="77777777" w:rsidR="002C0FFB" w:rsidRPr="006E4BE5" w:rsidRDefault="002C0FFB" w:rsidP="006E4BE5">
      <w:pPr>
        <w:pStyle w:val="a0"/>
        <w:divId w:val="36130706"/>
      </w:pPr>
    </w:p>
    <w:p w14:paraId="2D5A7FFF" w14:textId="77777777" w:rsidR="002C0FFB" w:rsidRPr="006E4BE5" w:rsidRDefault="002C0FFB" w:rsidP="006E4BE5">
      <w:pPr>
        <w:pStyle w:val="a0"/>
        <w:divId w:val="36130706"/>
      </w:pPr>
      <w:r w:rsidRPr="006E4BE5">
        <w:t>app = FastAPI()</w:t>
      </w:r>
    </w:p>
    <w:p w14:paraId="03ED379A" w14:textId="77777777" w:rsidR="002C0FFB" w:rsidRPr="006E4BE5" w:rsidRDefault="002C0FFB" w:rsidP="006E4BE5">
      <w:pPr>
        <w:pStyle w:val="a0"/>
        <w:divId w:val="36130706"/>
      </w:pPr>
    </w:p>
    <w:p w14:paraId="3E7AB9E1" w14:textId="77777777" w:rsidR="002C0FFB" w:rsidRPr="006E4BE5" w:rsidRDefault="002C0FFB" w:rsidP="006E4BE5">
      <w:pPr>
        <w:pStyle w:val="a0"/>
        <w:divId w:val="36130706"/>
      </w:pPr>
    </w:p>
    <w:p w14:paraId="0539C9A7" w14:textId="77777777" w:rsidR="002C0FFB" w:rsidRPr="006E4BE5" w:rsidRDefault="002C0FFB" w:rsidP="006E4BE5">
      <w:pPr>
        <w:pStyle w:val="a0"/>
        <w:divId w:val="36130706"/>
      </w:pPr>
      <w:r w:rsidRPr="006E4BE5">
        <w:t>def runfile (filename):</w:t>
      </w:r>
    </w:p>
    <w:p w14:paraId="14F9C823" w14:textId="77777777" w:rsidR="002C0FFB" w:rsidRPr="006E4BE5" w:rsidRDefault="002C0FFB" w:rsidP="006E4BE5">
      <w:pPr>
        <w:pStyle w:val="a0"/>
        <w:divId w:val="36130706"/>
      </w:pPr>
      <w:r w:rsidRPr="006E4BE5">
        <w:t xml:space="preserve">    print ("Filename: " + str(filename))</w:t>
      </w:r>
    </w:p>
    <w:p w14:paraId="4D7FB098" w14:textId="77777777" w:rsidR="002C0FFB" w:rsidRPr="006E4BE5" w:rsidRDefault="002C0FFB" w:rsidP="006E4BE5">
      <w:pPr>
        <w:pStyle w:val="a0"/>
        <w:divId w:val="36130706"/>
      </w:pPr>
      <w:r w:rsidRPr="006E4BE5">
        <w:t xml:space="preserve">    shortfile = filename [::-1]</w:t>
      </w:r>
    </w:p>
    <w:p w14:paraId="36A694CE" w14:textId="77777777" w:rsidR="002C0FFB" w:rsidRPr="006E4BE5" w:rsidRDefault="002C0FFB" w:rsidP="006E4BE5">
      <w:pPr>
        <w:pStyle w:val="a0"/>
        <w:divId w:val="36130706"/>
      </w:pPr>
      <w:r w:rsidRPr="006E4BE5">
        <w:t xml:space="preserve">    shortfile = shortfile [4:]</w:t>
      </w:r>
    </w:p>
    <w:p w14:paraId="2FA777A8" w14:textId="77777777" w:rsidR="002C0FFB" w:rsidRPr="006E4BE5" w:rsidRDefault="002C0FFB" w:rsidP="006E4BE5">
      <w:pPr>
        <w:pStyle w:val="a0"/>
        <w:divId w:val="36130706"/>
      </w:pPr>
      <w:r w:rsidRPr="006E4BE5">
        <w:t xml:space="preserve">    shortfile = shortfile [::-1]</w:t>
      </w:r>
    </w:p>
    <w:p w14:paraId="46A6332F" w14:textId="77777777" w:rsidR="002C0FFB" w:rsidRPr="006E4BE5" w:rsidRDefault="002C0FFB" w:rsidP="006E4BE5">
      <w:pPr>
        <w:pStyle w:val="a0"/>
        <w:divId w:val="36130706"/>
      </w:pPr>
      <w:r w:rsidRPr="006E4BE5">
        <w:t xml:space="preserve">    print ("Short name: " + str (shortfile))</w:t>
      </w:r>
    </w:p>
    <w:p w14:paraId="71067307" w14:textId="77777777" w:rsidR="002C0FFB" w:rsidRPr="006E4BE5" w:rsidRDefault="002C0FFB" w:rsidP="006E4BE5">
      <w:pPr>
        <w:pStyle w:val="a0"/>
        <w:divId w:val="36130706"/>
      </w:pPr>
    </w:p>
    <w:p w14:paraId="1F77D565" w14:textId="77777777" w:rsidR="002C0FFB" w:rsidRPr="006E4BE5" w:rsidRDefault="002C0FFB" w:rsidP="006E4BE5">
      <w:pPr>
        <w:pStyle w:val="a0"/>
        <w:divId w:val="36130706"/>
      </w:pPr>
      <w:r w:rsidRPr="006E4BE5">
        <w:t xml:space="preserve">    print ("Extracting file")</w:t>
      </w:r>
    </w:p>
    <w:p w14:paraId="5342554A" w14:textId="77777777" w:rsidR="002C0FFB" w:rsidRPr="006E4BE5" w:rsidRDefault="002C0FFB" w:rsidP="006E4BE5">
      <w:pPr>
        <w:pStyle w:val="a0"/>
        <w:divId w:val="36130706"/>
      </w:pPr>
      <w:r w:rsidRPr="006E4BE5">
        <w:t xml:space="preserve">    zipfile.ZipFile (filename).extractall (shortfile)</w:t>
      </w:r>
    </w:p>
    <w:p w14:paraId="32CECA4E" w14:textId="77777777" w:rsidR="002C0FFB" w:rsidRPr="006E4BE5" w:rsidRDefault="002C0FFB" w:rsidP="006E4BE5">
      <w:pPr>
        <w:pStyle w:val="a0"/>
        <w:divId w:val="36130706"/>
      </w:pPr>
      <w:r w:rsidRPr="006E4BE5">
        <w:t xml:space="preserve">    zipfile.ZipFile (filename).close ()</w:t>
      </w:r>
    </w:p>
    <w:p w14:paraId="4233E4AF" w14:textId="77777777" w:rsidR="002C0FFB" w:rsidRPr="006E4BE5" w:rsidRDefault="002C0FFB" w:rsidP="006E4BE5">
      <w:pPr>
        <w:pStyle w:val="a0"/>
        <w:divId w:val="36130706"/>
      </w:pPr>
    </w:p>
    <w:p w14:paraId="5BD8D8F3" w14:textId="77777777" w:rsidR="002C0FFB" w:rsidRPr="006E4BE5" w:rsidRDefault="002C0FFB" w:rsidP="006E4BE5">
      <w:pPr>
        <w:pStyle w:val="a0"/>
        <w:divId w:val="36130706"/>
      </w:pPr>
      <w:r w:rsidRPr="006E4BE5">
        <w:t xml:space="preserve">    os.chdir (shortfile)</w:t>
      </w:r>
    </w:p>
    <w:p w14:paraId="2907D824" w14:textId="77777777" w:rsidR="002C0FFB" w:rsidRPr="006E4BE5" w:rsidRDefault="002C0FFB" w:rsidP="006E4BE5">
      <w:pPr>
        <w:pStyle w:val="a0"/>
        <w:divId w:val="36130706"/>
      </w:pPr>
      <w:r w:rsidRPr="006E4BE5">
        <w:t xml:space="preserve">    print ("Using directoy: " + str (os.getcwd()))</w:t>
      </w:r>
    </w:p>
    <w:p w14:paraId="2CFBAC34" w14:textId="77777777" w:rsidR="002C0FFB" w:rsidRPr="006E4BE5" w:rsidRDefault="002C0FFB" w:rsidP="006E4BE5">
      <w:pPr>
        <w:pStyle w:val="a0"/>
        <w:divId w:val="36130706"/>
      </w:pPr>
      <w:r w:rsidRPr="006E4BE5">
        <w:t xml:space="preserve">    print ("Starting subprocess: " + "main.sh")</w:t>
      </w:r>
    </w:p>
    <w:p w14:paraId="4E0A1989" w14:textId="77777777" w:rsidR="002C0FFB" w:rsidRPr="006E4BE5" w:rsidRDefault="002C0FFB" w:rsidP="006E4BE5">
      <w:pPr>
        <w:pStyle w:val="a0"/>
        <w:divId w:val="36130706"/>
      </w:pPr>
      <w:r w:rsidRPr="006E4BE5">
        <w:lastRenderedPageBreak/>
        <w:t xml:space="preserve">    print ("Obtaining file execution rights")</w:t>
      </w:r>
    </w:p>
    <w:p w14:paraId="74828405" w14:textId="77777777" w:rsidR="002C0FFB" w:rsidRPr="006E4BE5" w:rsidRDefault="002C0FFB" w:rsidP="006E4BE5">
      <w:pPr>
        <w:pStyle w:val="a0"/>
        <w:divId w:val="36130706"/>
      </w:pPr>
      <w:r w:rsidRPr="006E4BE5">
        <w:t xml:space="preserve">    os.system ('chmod +x %s.sh'% "main")</w:t>
      </w:r>
    </w:p>
    <w:p w14:paraId="4E0F9932" w14:textId="77777777" w:rsidR="002C0FFB" w:rsidRPr="006E4BE5" w:rsidRDefault="002C0FFB" w:rsidP="006E4BE5">
      <w:pPr>
        <w:pStyle w:val="a0"/>
        <w:divId w:val="36130706"/>
      </w:pPr>
      <w:r w:rsidRPr="006E4BE5">
        <w:t xml:space="preserve">    print ("Starting subprocess: " + "main.sh")</w:t>
      </w:r>
    </w:p>
    <w:p w14:paraId="4774E3DD" w14:textId="77777777" w:rsidR="002C0FFB" w:rsidRPr="006E4BE5" w:rsidRDefault="002C0FFB" w:rsidP="006E4BE5">
      <w:pPr>
        <w:pStyle w:val="a0"/>
        <w:divId w:val="36130706"/>
      </w:pPr>
      <w:r w:rsidRPr="006E4BE5">
        <w:t xml:space="preserve">    process = subprocess.run ("./%s.sh"% "main", capture_output=True)</w:t>
      </w:r>
    </w:p>
    <w:p w14:paraId="6A5660D0" w14:textId="77777777" w:rsidR="002C0FFB" w:rsidRPr="006E4BE5" w:rsidRDefault="002C0FFB" w:rsidP="006E4BE5">
      <w:pPr>
        <w:pStyle w:val="a0"/>
        <w:divId w:val="36130706"/>
      </w:pPr>
      <w:r w:rsidRPr="006E4BE5">
        <w:t xml:space="preserve">    out = process.stdout</w:t>
      </w:r>
    </w:p>
    <w:p w14:paraId="0ECCE900" w14:textId="77777777" w:rsidR="002C0FFB" w:rsidRPr="006E4BE5" w:rsidRDefault="002C0FFB" w:rsidP="006E4BE5">
      <w:pPr>
        <w:pStyle w:val="a0"/>
        <w:divId w:val="36130706"/>
      </w:pPr>
    </w:p>
    <w:p w14:paraId="66136BE1" w14:textId="77777777" w:rsidR="002C0FFB" w:rsidRPr="006E4BE5" w:rsidRDefault="002C0FFB" w:rsidP="006E4BE5">
      <w:pPr>
        <w:pStyle w:val="a0"/>
        <w:divId w:val="36130706"/>
      </w:pPr>
    </w:p>
    <w:p w14:paraId="121E9080" w14:textId="77777777" w:rsidR="002C0FFB" w:rsidRPr="006E4BE5" w:rsidRDefault="002C0FFB" w:rsidP="006E4BE5">
      <w:pPr>
        <w:pStyle w:val="a0"/>
        <w:divId w:val="36130706"/>
      </w:pPr>
      <w:r w:rsidRPr="006E4BE5">
        <w:t xml:space="preserve">    print ("Process STDOUT:" + str (out))</w:t>
      </w:r>
    </w:p>
    <w:p w14:paraId="399A3858" w14:textId="77777777" w:rsidR="002C0FFB" w:rsidRPr="006E4BE5" w:rsidRDefault="002C0FFB" w:rsidP="006E4BE5">
      <w:pPr>
        <w:pStyle w:val="a0"/>
        <w:divId w:val="36130706"/>
      </w:pPr>
      <w:r w:rsidRPr="006E4BE5">
        <w:t xml:space="preserve">    print ("Stop subprocess: \n" + str (process) + "\nPROCESS STDOUT: "  + str (out))</w:t>
      </w:r>
    </w:p>
    <w:p w14:paraId="6C706A7F" w14:textId="77777777" w:rsidR="002C0FFB" w:rsidRPr="006E4BE5" w:rsidRDefault="002C0FFB" w:rsidP="006E4BE5">
      <w:pPr>
        <w:pStyle w:val="a0"/>
        <w:divId w:val="36130706"/>
      </w:pPr>
      <w:r w:rsidRPr="006E4BE5">
        <w:t xml:space="preserve">    </w:t>
      </w:r>
    </w:p>
    <w:p w14:paraId="2FB284DF" w14:textId="77777777" w:rsidR="002C0FFB" w:rsidRPr="006E4BE5" w:rsidRDefault="002C0FFB" w:rsidP="006E4BE5">
      <w:pPr>
        <w:pStyle w:val="a0"/>
        <w:divId w:val="36130706"/>
      </w:pPr>
      <w:r w:rsidRPr="006E4BE5">
        <w:t xml:space="preserve">    print ("Clearing cache")</w:t>
      </w:r>
    </w:p>
    <w:p w14:paraId="6EA026DE" w14:textId="77777777" w:rsidR="002C0FFB" w:rsidRPr="006E4BE5" w:rsidRDefault="002C0FFB" w:rsidP="006E4BE5">
      <w:pPr>
        <w:pStyle w:val="a0"/>
        <w:divId w:val="36130706"/>
      </w:pPr>
      <w:r w:rsidRPr="006E4BE5">
        <w:t xml:space="preserve">    os.chdir ("../")</w:t>
      </w:r>
    </w:p>
    <w:p w14:paraId="10FFF3E9" w14:textId="77777777" w:rsidR="002C0FFB" w:rsidRPr="006E4BE5" w:rsidRDefault="002C0FFB" w:rsidP="006E4BE5">
      <w:pPr>
        <w:pStyle w:val="a0"/>
        <w:divId w:val="36130706"/>
      </w:pPr>
      <w:r w:rsidRPr="006E4BE5">
        <w:t xml:space="preserve">    print ("Work direcotory: " + str (os.getcwd ()))</w:t>
      </w:r>
    </w:p>
    <w:p w14:paraId="463CDC6E" w14:textId="77777777" w:rsidR="002C0FFB" w:rsidRPr="006E4BE5" w:rsidRDefault="002C0FFB" w:rsidP="006E4BE5">
      <w:pPr>
        <w:pStyle w:val="a0"/>
        <w:divId w:val="36130706"/>
      </w:pPr>
      <w:r w:rsidRPr="006E4BE5">
        <w:t xml:space="preserve">    os.system ("rmdir --ignore-fail-on-non-empty %s" %shortfile)</w:t>
      </w:r>
    </w:p>
    <w:p w14:paraId="27E136F0" w14:textId="77777777" w:rsidR="002C0FFB" w:rsidRPr="006E4BE5" w:rsidRDefault="002C0FFB" w:rsidP="006E4BE5">
      <w:pPr>
        <w:pStyle w:val="a0"/>
        <w:divId w:val="36130706"/>
      </w:pPr>
      <w:r w:rsidRPr="006E4BE5">
        <w:t xml:space="preserve">    return {"ExitCode": out, "STDOUT": out}</w:t>
      </w:r>
    </w:p>
    <w:p w14:paraId="060559E7" w14:textId="77777777" w:rsidR="002C0FFB" w:rsidRPr="006E4BE5" w:rsidRDefault="002C0FFB" w:rsidP="006E4BE5">
      <w:pPr>
        <w:pStyle w:val="a0"/>
        <w:divId w:val="36130706"/>
      </w:pPr>
    </w:p>
    <w:p w14:paraId="165695B0" w14:textId="77777777" w:rsidR="002C0FFB" w:rsidRPr="006E4BE5" w:rsidRDefault="002C0FFB" w:rsidP="006E4BE5">
      <w:pPr>
        <w:pStyle w:val="a0"/>
        <w:divId w:val="36130706"/>
      </w:pPr>
    </w:p>
    <w:p w14:paraId="12B93F35" w14:textId="77777777" w:rsidR="002C0FFB" w:rsidRPr="006E4BE5" w:rsidRDefault="002C0FFB" w:rsidP="006E4BE5">
      <w:pPr>
        <w:pStyle w:val="a0"/>
        <w:divId w:val="36130706"/>
      </w:pPr>
      <w:r w:rsidRPr="006E4BE5">
        <w:t>@app.post("/load")</w:t>
      </w:r>
    </w:p>
    <w:p w14:paraId="67BA858E" w14:textId="77777777" w:rsidR="002C0FFB" w:rsidRPr="006E4BE5" w:rsidRDefault="002C0FFB" w:rsidP="006E4BE5">
      <w:pPr>
        <w:pStyle w:val="a0"/>
        <w:divId w:val="36130706"/>
      </w:pPr>
      <w:r w:rsidRPr="006E4BE5">
        <w:t>async def create_load_file(file: UploadFile = File (...)):</w:t>
      </w:r>
    </w:p>
    <w:p w14:paraId="79A2865A" w14:textId="77777777" w:rsidR="002C0FFB" w:rsidRPr="006E4BE5" w:rsidRDefault="002C0FFB" w:rsidP="006E4BE5">
      <w:pPr>
        <w:pStyle w:val="a0"/>
        <w:divId w:val="36130706"/>
      </w:pPr>
      <w:r w:rsidRPr="006E4BE5">
        <w:t xml:space="preserve">    with open (f"{file.filename}", "wb") as buffer:</w:t>
      </w:r>
    </w:p>
    <w:p w14:paraId="6B092EDE" w14:textId="77777777" w:rsidR="002C0FFB" w:rsidRPr="006E4BE5" w:rsidRDefault="002C0FFB" w:rsidP="006E4BE5">
      <w:pPr>
        <w:pStyle w:val="a0"/>
        <w:divId w:val="36130706"/>
      </w:pPr>
      <w:r w:rsidRPr="006E4BE5">
        <w:t xml:space="preserve">        shutil.copyfileobj (file.file, buffer)</w:t>
      </w:r>
    </w:p>
    <w:p w14:paraId="5A57E45F" w14:textId="77777777" w:rsidR="002C0FFB" w:rsidRPr="006E4BE5" w:rsidRDefault="002C0FFB" w:rsidP="006E4BE5">
      <w:pPr>
        <w:pStyle w:val="a0"/>
        <w:divId w:val="36130706"/>
      </w:pPr>
    </w:p>
    <w:p w14:paraId="78E0F5BD" w14:textId="77777777" w:rsidR="002C0FFB" w:rsidRPr="006E4BE5" w:rsidRDefault="002C0FFB" w:rsidP="006E4BE5">
      <w:pPr>
        <w:pStyle w:val="a0"/>
        <w:divId w:val="36130706"/>
      </w:pPr>
      <w:r w:rsidRPr="006E4BE5">
        <w:t>@app.post("/load/run")</w:t>
      </w:r>
    </w:p>
    <w:p w14:paraId="69403CB5" w14:textId="77777777" w:rsidR="002C0FFB" w:rsidRPr="006E4BE5" w:rsidRDefault="002C0FFB" w:rsidP="006E4BE5">
      <w:pPr>
        <w:pStyle w:val="a0"/>
        <w:divId w:val="36130706"/>
      </w:pPr>
      <w:r w:rsidRPr="006E4BE5">
        <w:t>async def create_upload_file(file: UploadFile = File (...)):</w:t>
      </w:r>
    </w:p>
    <w:p w14:paraId="6065DF11" w14:textId="77777777" w:rsidR="002C0FFB" w:rsidRPr="006E4BE5" w:rsidRDefault="002C0FFB" w:rsidP="006E4BE5">
      <w:pPr>
        <w:pStyle w:val="a0"/>
        <w:divId w:val="36130706"/>
      </w:pPr>
      <w:r w:rsidRPr="006E4BE5">
        <w:t xml:space="preserve">    with open (f"{file.filename}", "wb") as buffer:</w:t>
      </w:r>
    </w:p>
    <w:p w14:paraId="3F2B7DEC" w14:textId="77777777" w:rsidR="002C0FFB" w:rsidRPr="006E4BE5" w:rsidRDefault="002C0FFB" w:rsidP="006E4BE5">
      <w:pPr>
        <w:pStyle w:val="a0"/>
        <w:divId w:val="36130706"/>
      </w:pPr>
      <w:r w:rsidRPr="006E4BE5">
        <w:t xml:space="preserve">        shutil.copyfileobj (file.file, buffer)</w:t>
      </w:r>
    </w:p>
    <w:p w14:paraId="028A8C0C" w14:textId="77777777" w:rsidR="002C0FFB" w:rsidRPr="006E4BE5" w:rsidRDefault="002C0FFB" w:rsidP="006E4BE5">
      <w:pPr>
        <w:pStyle w:val="a0"/>
        <w:divId w:val="36130706"/>
      </w:pPr>
      <w:r w:rsidRPr="006E4BE5">
        <w:t xml:space="preserve">    runfile (file.filename)</w:t>
      </w:r>
    </w:p>
    <w:p w14:paraId="182B5C83" w14:textId="77777777" w:rsidR="002C0FFB" w:rsidRPr="006E4BE5" w:rsidRDefault="002C0FFB" w:rsidP="006E4BE5">
      <w:pPr>
        <w:pStyle w:val="a0"/>
        <w:divId w:val="36130706"/>
      </w:pPr>
    </w:p>
    <w:p w14:paraId="5288D140" w14:textId="77777777" w:rsidR="002C0FFB" w:rsidRPr="006E4BE5" w:rsidRDefault="002C0FFB" w:rsidP="006E4BE5">
      <w:pPr>
        <w:pStyle w:val="a0"/>
        <w:divId w:val="36130706"/>
      </w:pPr>
      <w:r w:rsidRPr="006E4BE5">
        <w:t>@app.get("/remove/{zipfile_name}")</w:t>
      </w:r>
    </w:p>
    <w:p w14:paraId="65D075EA" w14:textId="77777777" w:rsidR="002C0FFB" w:rsidRPr="006E4BE5" w:rsidRDefault="002C0FFB" w:rsidP="006E4BE5">
      <w:pPr>
        <w:pStyle w:val="a0"/>
        <w:divId w:val="36130706"/>
      </w:pPr>
      <w:r w:rsidRPr="006E4BE5">
        <w:t>async def remove_item(zipfile_name: str):</w:t>
      </w:r>
    </w:p>
    <w:p w14:paraId="094880E8" w14:textId="77777777" w:rsidR="002C0FFB" w:rsidRPr="006E4BE5" w:rsidRDefault="002C0FFB" w:rsidP="006E4BE5">
      <w:pPr>
        <w:pStyle w:val="a0"/>
        <w:divId w:val="36130706"/>
      </w:pPr>
      <w:r w:rsidRPr="006E4BE5">
        <w:t xml:space="preserve">    out = os.remove (zipfile_name)</w:t>
      </w:r>
    </w:p>
    <w:p w14:paraId="3D85F12A" w14:textId="77777777" w:rsidR="002C0FFB" w:rsidRPr="006E4BE5" w:rsidRDefault="002C0FFB" w:rsidP="006E4BE5">
      <w:pPr>
        <w:pStyle w:val="a0"/>
        <w:divId w:val="36130706"/>
      </w:pPr>
      <w:r w:rsidRPr="006E4BE5">
        <w:t xml:space="preserve">    return out</w:t>
      </w:r>
    </w:p>
    <w:p w14:paraId="5681AA87" w14:textId="77777777" w:rsidR="002C0FFB" w:rsidRPr="006E4BE5" w:rsidRDefault="002C0FFB" w:rsidP="006E4BE5">
      <w:pPr>
        <w:pStyle w:val="a0"/>
        <w:divId w:val="36130706"/>
      </w:pPr>
    </w:p>
    <w:p w14:paraId="4777E7D1" w14:textId="77777777" w:rsidR="002C0FFB" w:rsidRPr="006E4BE5" w:rsidRDefault="002C0FFB" w:rsidP="006E4BE5">
      <w:pPr>
        <w:pStyle w:val="a0"/>
        <w:divId w:val="36130706"/>
      </w:pPr>
    </w:p>
    <w:p w14:paraId="5E05108B" w14:textId="77777777" w:rsidR="002C0FFB" w:rsidRPr="006E4BE5" w:rsidRDefault="002C0FFB" w:rsidP="006E4BE5">
      <w:pPr>
        <w:pStyle w:val="a0"/>
        <w:divId w:val="36130706"/>
      </w:pPr>
      <w:r w:rsidRPr="006E4BE5">
        <w:t>@app.get("/filelist")</w:t>
      </w:r>
    </w:p>
    <w:p w14:paraId="0358999D" w14:textId="77777777" w:rsidR="002C0FFB" w:rsidRPr="006E4BE5" w:rsidRDefault="002C0FFB" w:rsidP="006E4BE5">
      <w:pPr>
        <w:pStyle w:val="a0"/>
        <w:divId w:val="36130706"/>
      </w:pPr>
      <w:r w:rsidRPr="006E4BE5">
        <w:t>async def file_list():</w:t>
      </w:r>
    </w:p>
    <w:p w14:paraId="7909CBD6" w14:textId="77777777" w:rsidR="002C0FFB" w:rsidRPr="006E4BE5" w:rsidRDefault="002C0FFB" w:rsidP="006E4BE5">
      <w:pPr>
        <w:pStyle w:val="a0"/>
        <w:divId w:val="36130706"/>
      </w:pPr>
      <w:r w:rsidRPr="006E4BE5">
        <w:t xml:space="preserve">    return os.listdir (os.getcwd ())</w:t>
      </w:r>
    </w:p>
    <w:p w14:paraId="07DDCC9A" w14:textId="77777777" w:rsidR="002C0FFB" w:rsidRPr="006E4BE5" w:rsidRDefault="002C0FFB" w:rsidP="006E4BE5">
      <w:pPr>
        <w:pStyle w:val="a0"/>
        <w:divId w:val="36130706"/>
      </w:pPr>
    </w:p>
    <w:p w14:paraId="62FEED29" w14:textId="77777777" w:rsidR="002C0FFB" w:rsidRPr="006E4BE5" w:rsidRDefault="002C0FFB" w:rsidP="006E4BE5">
      <w:pPr>
        <w:pStyle w:val="a0"/>
        <w:divId w:val="36130706"/>
      </w:pPr>
      <w:r w:rsidRPr="006E4BE5">
        <w:t>@app.get("/run/{zipfile_name}")</w:t>
      </w:r>
    </w:p>
    <w:p w14:paraId="68DD2717" w14:textId="77777777" w:rsidR="002C0FFB" w:rsidRPr="006E4BE5" w:rsidRDefault="002C0FFB" w:rsidP="006E4BE5">
      <w:pPr>
        <w:pStyle w:val="a0"/>
        <w:divId w:val="36130706"/>
      </w:pPr>
      <w:r w:rsidRPr="006E4BE5">
        <w:t>async def read_item(zipfile_name: str):</w:t>
      </w:r>
    </w:p>
    <w:p w14:paraId="07319E76" w14:textId="77777777" w:rsidR="002C0FFB" w:rsidRPr="006E4BE5" w:rsidRDefault="002C0FFB" w:rsidP="006E4BE5">
      <w:pPr>
        <w:pStyle w:val="a0"/>
        <w:divId w:val="36130706"/>
      </w:pPr>
      <w:r w:rsidRPr="006E4BE5">
        <w:t xml:space="preserve">    runfile (zipfile_name)</w:t>
      </w:r>
    </w:p>
    <w:p w14:paraId="1598C712" w14:textId="77777777" w:rsidR="002C0FFB" w:rsidRDefault="002C0FFB">
      <w:pPr>
        <w:pStyle w:val="HTML"/>
        <w:divId w:val="36130706"/>
      </w:pPr>
    </w:p>
    <w:p w14:paraId="2119CBD7" w14:textId="77777777" w:rsidR="002C0FFB" w:rsidRDefault="002C0FFB">
      <w:pPr>
        <w:pStyle w:val="HTML"/>
        <w:divId w:val="36130706"/>
      </w:pPr>
    </w:p>
    <w:p w14:paraId="1EB3C918" w14:textId="77777777" w:rsidR="009F493C" w:rsidRDefault="009F493C" w:rsidP="007C64CB">
      <w:pPr>
        <w:ind w:firstLine="0"/>
      </w:pPr>
    </w:p>
    <w:p w14:paraId="5C90ED03" w14:textId="77777777" w:rsidR="009F493C" w:rsidRPr="002C0FFB" w:rsidRDefault="009F493C">
      <w:pPr>
        <w:jc w:val="left"/>
        <w:rPr>
          <w:b/>
          <w:lang w:val="en-US"/>
        </w:rPr>
      </w:pPr>
      <w:r>
        <w:br w:type="page"/>
      </w:r>
    </w:p>
    <w:p w14:paraId="5F8CA4EA" w14:textId="4CD9DA1A" w:rsidR="00B52916" w:rsidRDefault="00B52916" w:rsidP="00B52916">
      <w:pPr>
        <w:pStyle w:val="aff0"/>
      </w:pPr>
      <w:bookmarkStart w:id="76" w:name="_Toc106714169"/>
      <w:bookmarkStart w:id="77" w:name="_Toc107010457"/>
      <w:bookmarkStart w:id="78" w:name="_Toc107012118"/>
      <w:r>
        <w:lastRenderedPageBreak/>
        <w:t xml:space="preserve">Приложение </w:t>
      </w:r>
      <w:r w:rsidR="009F493C">
        <w:t>2</w:t>
      </w:r>
      <w:bookmarkEnd w:id="76"/>
      <w:bookmarkEnd w:id="77"/>
      <w:bookmarkEnd w:id="78"/>
    </w:p>
    <w:p w14:paraId="7A4F33C8" w14:textId="06D924B6" w:rsidR="009F493C" w:rsidRDefault="009F493C" w:rsidP="009F493C">
      <w:pPr>
        <w:pStyle w:val="aff1"/>
      </w:pPr>
      <w:r w:rsidRPr="009F493C">
        <w:t>Оригинальный текст лицензии MIT и неофициальный перевод на</w:t>
      </w:r>
      <w:r>
        <w:t xml:space="preserve"> </w:t>
      </w:r>
      <w:r w:rsidRPr="009F493C">
        <w:t xml:space="preserve">русский язык </w:t>
      </w:r>
    </w:p>
    <w:p w14:paraId="28E80D86" w14:textId="37D4D07E" w:rsidR="0014623F" w:rsidRPr="009F493C" w:rsidRDefault="0014623F" w:rsidP="0014623F">
      <w:pPr>
        <w:jc w:val="center"/>
        <w:rPr>
          <w:b/>
          <w:bCs/>
          <w:lang w:val="en-US"/>
        </w:rPr>
      </w:pPr>
      <w:r w:rsidRPr="0014623F">
        <w:rPr>
          <w:b/>
          <w:bCs/>
        </w:rPr>
        <w:t>Оригинальный</w:t>
      </w:r>
      <w:r w:rsidRPr="009F493C">
        <w:rPr>
          <w:b/>
          <w:bCs/>
          <w:lang w:val="en-US"/>
        </w:rPr>
        <w:t xml:space="preserve"> </w:t>
      </w:r>
      <w:r w:rsidRPr="0014623F">
        <w:rPr>
          <w:b/>
          <w:bCs/>
        </w:rPr>
        <w:t>текст</w:t>
      </w:r>
      <w:r w:rsidRPr="009F493C">
        <w:rPr>
          <w:b/>
          <w:bCs/>
          <w:lang w:val="en-US"/>
        </w:rPr>
        <w:t xml:space="preserve"> </w:t>
      </w:r>
      <w:r w:rsidRPr="0014623F">
        <w:rPr>
          <w:b/>
          <w:bCs/>
        </w:rPr>
        <w:t>лицензии</w:t>
      </w:r>
    </w:p>
    <w:p w14:paraId="5ADF074A" w14:textId="2550D42A" w:rsidR="009F4AE7" w:rsidRPr="009F4AE7" w:rsidRDefault="009F4AE7" w:rsidP="009F4AE7">
      <w:pPr>
        <w:rPr>
          <w:lang w:val="en-US"/>
        </w:rPr>
      </w:pPr>
      <w:r w:rsidRPr="009F4AE7">
        <w:rPr>
          <w:lang w:val="en-U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CB66360" w14:textId="11F279DF" w:rsidR="009F4AE7" w:rsidRPr="009F4AE7" w:rsidRDefault="009F4AE7" w:rsidP="009F4AE7">
      <w:pPr>
        <w:rPr>
          <w:lang w:val="en-US"/>
        </w:rPr>
      </w:pPr>
      <w:r w:rsidRPr="009F4AE7">
        <w:rPr>
          <w:lang w:val="en-US"/>
        </w:rPr>
        <w:t>The above copyright notice and this permission notice shall be included in all copies or substantial portions of the Software.</w:t>
      </w:r>
    </w:p>
    <w:p w14:paraId="585561DB" w14:textId="3C0F3F1B" w:rsidR="009F4AE7" w:rsidRDefault="009F4AE7" w:rsidP="009F4AE7">
      <w:pPr>
        <w:rPr>
          <w:lang w:val="en-US"/>
        </w:rPr>
      </w:pPr>
      <w:r w:rsidRPr="009F4AE7">
        <w:rPr>
          <w:lang w:val="en-US"/>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3AC3323" w14:textId="77777777" w:rsidR="00E30955" w:rsidRPr="00E30955" w:rsidRDefault="00E30955">
      <w:pPr>
        <w:jc w:val="left"/>
        <w:rPr>
          <w:b/>
          <w:bCs/>
          <w:lang w:val="en-US"/>
        </w:rPr>
      </w:pPr>
      <w:r w:rsidRPr="00E30955">
        <w:rPr>
          <w:b/>
          <w:bCs/>
          <w:lang w:val="en-US"/>
        </w:rPr>
        <w:br w:type="page"/>
      </w:r>
    </w:p>
    <w:p w14:paraId="36C5202B" w14:textId="39F76A0C" w:rsidR="009F4AE7" w:rsidRPr="0014623F" w:rsidRDefault="0014623F" w:rsidP="0014623F">
      <w:pPr>
        <w:jc w:val="center"/>
        <w:rPr>
          <w:b/>
          <w:bCs/>
        </w:rPr>
      </w:pPr>
      <w:r w:rsidRPr="0014623F">
        <w:rPr>
          <w:b/>
          <w:bCs/>
        </w:rPr>
        <w:lastRenderedPageBreak/>
        <w:t>Неофициальный перевод</w:t>
      </w:r>
    </w:p>
    <w:p w14:paraId="4C43140F" w14:textId="7A8841E8" w:rsidR="00E47640" w:rsidRDefault="00E47640" w:rsidP="00E47640">
      <w:r>
        <w:t>Данная лицензия разрешает лицам, получившим копию данного программного обеспечения и сопутствующей документации (в дальнейшем именуемыми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0259534C" w14:textId="64692BC1" w:rsidR="00E47640" w:rsidRDefault="00E47640" w:rsidP="00E47640">
      <w:r>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53754717" w14:textId="37DD3864" w:rsidR="00DD7551" w:rsidRPr="00DD7551" w:rsidRDefault="00E47640" w:rsidP="00E47640">
      <w:r>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sectPr w:rsidR="00DD7551" w:rsidRPr="00DD7551" w:rsidSect="00F65477">
      <w:headerReference w:type="first" r:id="rId37"/>
      <w:footerReference w:type="first" r:id="rId38"/>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2F328" w14:textId="77777777" w:rsidR="00C16CDD" w:rsidRDefault="00C16CDD" w:rsidP="00C36F3F">
      <w:pPr>
        <w:spacing w:line="240" w:lineRule="auto"/>
      </w:pPr>
      <w:r>
        <w:separator/>
      </w:r>
    </w:p>
  </w:endnote>
  <w:endnote w:type="continuationSeparator" w:id="0">
    <w:p w14:paraId="5CAE5229" w14:textId="77777777" w:rsidR="00C16CDD" w:rsidRDefault="00C16CDD" w:rsidP="00C36F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socpeur">
    <w:panose1 w:val="020B0604020202020204"/>
    <w:charset w:val="CC"/>
    <w:family w:val="swiss"/>
    <w:pitch w:val="variable"/>
    <w:sig w:usb0="00000287" w:usb1="00000000" w:usb2="00000000" w:usb3="00000000" w:csb0="0000009F" w:csb1="00000000"/>
    <w:embedItalic r:id="rId1" w:fontKey="{B8B621EB-8F87-4623-853A-83D1452520D4}"/>
  </w:font>
  <w:font w:name="Courier New">
    <w:panose1 w:val="02070309020205020404"/>
    <w:charset w:val="CC"/>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embedRegular r:id="rId2" w:subsetted="1" w:fontKey="{3147CD63-BD05-4C94-9433-D8557293105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4A198" w14:textId="77777777" w:rsidR="00C36F3F" w:rsidRDefault="00C571A8">
    <w:pPr>
      <w:pStyle w:val="aa"/>
    </w:pP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EDD33" w14:textId="77777777" w:rsidR="00C36F3F" w:rsidRPr="000C33D1" w:rsidRDefault="00F8300D" w:rsidP="00C36F3F">
    <w:pPr>
      <w:pStyle w:val="aa"/>
      <w:ind w:firstLine="709"/>
    </w:pPr>
    <w:r w:rsidRPr="00F8300D">
      <w:t>г. Королёв, 2022 г</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08641" w14:textId="7E6892CB" w:rsidR="008F3AF8" w:rsidRDefault="008F3AF8" w:rsidP="005A0E0B">
    <w:pPr>
      <w:pStyle w:val="aa"/>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86B28" w14:textId="0CD4731B" w:rsidR="008F3AF8" w:rsidRPr="000C33D1" w:rsidRDefault="008F3AF8" w:rsidP="00F935B5">
    <w:pPr>
      <w:pStyle w:val="aa"/>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66F1A" w14:textId="3A3F5D6A" w:rsidR="008A48B2" w:rsidRDefault="00F935B5">
    <w:pPr>
      <w:pStyle w:val="aa"/>
    </w:pPr>
    <w:r>
      <w:fldChar w:fldCharType="begin"/>
    </w:r>
    <w:r>
      <w:instrText>PAGE   \* MERGEFORMAT</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BB018" w14:textId="127D0963" w:rsidR="00B324F9" w:rsidRPr="000C33D1" w:rsidRDefault="00B324F9" w:rsidP="00B324F9">
    <w:pPr>
      <w:pStyle w:val="aa"/>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3EA69" w14:textId="77777777" w:rsidR="00C16CDD" w:rsidRDefault="00C16CDD" w:rsidP="00C36F3F">
      <w:pPr>
        <w:spacing w:line="240" w:lineRule="auto"/>
      </w:pPr>
      <w:r>
        <w:separator/>
      </w:r>
    </w:p>
  </w:footnote>
  <w:footnote w:type="continuationSeparator" w:id="0">
    <w:p w14:paraId="744B84E8" w14:textId="77777777" w:rsidR="00C16CDD" w:rsidRDefault="00C16CDD" w:rsidP="00C36F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A28DD" w14:textId="77777777" w:rsidR="00167027" w:rsidRPr="00B52916" w:rsidRDefault="00167027" w:rsidP="00B52916">
    <w:pPr>
      <w:pStyle w:val="a8"/>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AE4F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6406F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5D812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BDAE5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B3C958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A423D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6DE1E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1A57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B0F0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6A977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370BF5"/>
    <w:multiLevelType w:val="hybridMultilevel"/>
    <w:tmpl w:val="9C6E9C02"/>
    <w:lvl w:ilvl="0" w:tplc="5D469B92">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6545133"/>
    <w:multiLevelType w:val="hybridMultilevel"/>
    <w:tmpl w:val="5B72B562"/>
    <w:lvl w:ilvl="0" w:tplc="1F5A37D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A8F1872"/>
    <w:multiLevelType w:val="hybridMultilevel"/>
    <w:tmpl w:val="65A261DA"/>
    <w:lvl w:ilvl="0" w:tplc="E23EEFB0">
      <w:start w:val="1"/>
      <w:numFmt w:val="decimal"/>
      <w:suff w:val="space"/>
      <w:lvlText w:val="%1."/>
      <w:lvlJc w:val="left"/>
      <w:pPr>
        <w:ind w:left="0" w:firstLine="709"/>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22FD7552"/>
    <w:multiLevelType w:val="multilevel"/>
    <w:tmpl w:val="35BAA5CC"/>
    <w:lvl w:ilvl="0">
      <w:start w:val="1"/>
      <w:numFmt w:val="decimal"/>
      <w:suff w:val="space"/>
      <w:lvlText w:val="%1"/>
      <w:lvlJc w:val="center"/>
      <w:pPr>
        <w:ind w:left="720" w:hanging="360"/>
      </w:pPr>
      <w:rPr>
        <w:rFonts w:hint="default"/>
      </w:rPr>
    </w:lvl>
    <w:lvl w:ilvl="1">
      <w:start w:val="1"/>
      <w:numFmt w:val="decimal"/>
      <w:isLgl/>
      <w:lvlText w:val="%1.%2"/>
      <w:lvlJc w:val="left"/>
      <w:pPr>
        <w:ind w:left="1444" w:hanging="375"/>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abstractNum w:abstractNumId="14" w15:restartNumberingAfterBreak="0">
    <w:nsid w:val="25A96CFF"/>
    <w:multiLevelType w:val="hybridMultilevel"/>
    <w:tmpl w:val="8796214E"/>
    <w:lvl w:ilvl="0" w:tplc="E23EEFB0">
      <w:start w:val="1"/>
      <w:numFmt w:val="decimal"/>
      <w:suff w:val="space"/>
      <w:lvlText w:val="%1."/>
      <w:lvlJc w:val="left"/>
      <w:pPr>
        <w:ind w:left="709"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E63492B"/>
    <w:multiLevelType w:val="multilevel"/>
    <w:tmpl w:val="6B74AB00"/>
    <w:lvl w:ilvl="0">
      <w:start w:val="1"/>
      <w:numFmt w:val="decimal"/>
      <w:pStyle w:val="2"/>
      <w:suff w:val="space"/>
      <w:lvlText w:val="%1"/>
      <w:lvlJc w:val="center"/>
      <w:pPr>
        <w:ind w:left="709" w:hanging="709"/>
      </w:pPr>
      <w:rPr>
        <w:rFonts w:hint="default"/>
      </w:rPr>
    </w:lvl>
    <w:lvl w:ilvl="1">
      <w:start w:val="1"/>
      <w:numFmt w:val="decimal"/>
      <w:pStyle w:val="3"/>
      <w:isLgl/>
      <w:suff w:val="space"/>
      <w:lvlText w:val="%1.%2"/>
      <w:lvlJc w:val="left"/>
      <w:pPr>
        <w:ind w:left="0" w:firstLine="709"/>
      </w:pPr>
      <w:rPr>
        <w:rFonts w:hint="default"/>
      </w:rPr>
    </w:lvl>
    <w:lvl w:ilvl="2">
      <w:start w:val="1"/>
      <w:numFmt w:val="decimal"/>
      <w:pStyle w:val="4"/>
      <w:isLgl/>
      <w:suff w:val="space"/>
      <w:lvlText w:val="%1.%2.%3"/>
      <w:lvlJc w:val="left"/>
      <w:pPr>
        <w:ind w:left="0" w:firstLine="709"/>
      </w:pPr>
      <w:rPr>
        <w:rFonts w:hint="default"/>
      </w:rPr>
    </w:lvl>
    <w:lvl w:ilvl="3">
      <w:start w:val="1"/>
      <w:numFmt w:val="decimal"/>
      <w:isLgl/>
      <w:lvlText w:val="%1.%2.%3.%4"/>
      <w:lvlJc w:val="left"/>
      <w:pPr>
        <w:ind w:left="709" w:hanging="709"/>
      </w:pPr>
      <w:rPr>
        <w:rFonts w:hint="default"/>
      </w:rPr>
    </w:lvl>
    <w:lvl w:ilvl="4">
      <w:start w:val="1"/>
      <w:numFmt w:val="decimal"/>
      <w:isLgl/>
      <w:lvlText w:val="%1.%2.%3.%4.%5"/>
      <w:lvlJc w:val="left"/>
      <w:pPr>
        <w:ind w:left="709" w:hanging="709"/>
      </w:pPr>
      <w:rPr>
        <w:rFonts w:hint="default"/>
      </w:rPr>
    </w:lvl>
    <w:lvl w:ilvl="5">
      <w:start w:val="1"/>
      <w:numFmt w:val="decimal"/>
      <w:isLgl/>
      <w:lvlText w:val="%1.%2.%3.%4.%5.%6"/>
      <w:lvlJc w:val="left"/>
      <w:pPr>
        <w:ind w:left="709" w:hanging="709"/>
      </w:pPr>
      <w:rPr>
        <w:rFonts w:hint="default"/>
      </w:rPr>
    </w:lvl>
    <w:lvl w:ilvl="6">
      <w:start w:val="1"/>
      <w:numFmt w:val="decimal"/>
      <w:isLgl/>
      <w:lvlText w:val="%1.%2.%3.%4.%5.%6.%7"/>
      <w:lvlJc w:val="left"/>
      <w:pPr>
        <w:ind w:left="709" w:hanging="709"/>
      </w:pPr>
      <w:rPr>
        <w:rFonts w:hint="default"/>
      </w:rPr>
    </w:lvl>
    <w:lvl w:ilvl="7">
      <w:start w:val="1"/>
      <w:numFmt w:val="decimal"/>
      <w:isLgl/>
      <w:lvlText w:val="%1.%2.%3.%4.%5.%6.%7.%8"/>
      <w:lvlJc w:val="left"/>
      <w:pPr>
        <w:ind w:left="709" w:hanging="709"/>
      </w:pPr>
      <w:rPr>
        <w:rFonts w:hint="default"/>
      </w:rPr>
    </w:lvl>
    <w:lvl w:ilvl="8">
      <w:start w:val="1"/>
      <w:numFmt w:val="decimal"/>
      <w:isLgl/>
      <w:lvlText w:val="%1.%2.%3.%4.%5.%6.%7.%8.%9"/>
      <w:lvlJc w:val="left"/>
      <w:pPr>
        <w:ind w:left="709" w:hanging="709"/>
      </w:pPr>
      <w:rPr>
        <w:rFonts w:hint="default"/>
      </w:rPr>
    </w:lvl>
  </w:abstractNum>
  <w:abstractNum w:abstractNumId="16" w15:restartNumberingAfterBreak="0">
    <w:nsid w:val="434E421F"/>
    <w:multiLevelType w:val="hybridMultilevel"/>
    <w:tmpl w:val="66121944"/>
    <w:lvl w:ilvl="0" w:tplc="3122725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352494A"/>
    <w:multiLevelType w:val="hybridMultilevel"/>
    <w:tmpl w:val="C304EEEC"/>
    <w:lvl w:ilvl="0" w:tplc="E67A902E">
      <w:start w:val="1"/>
      <w:numFmt w:val="decimal"/>
      <w:pStyle w:val="a"/>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5D7585F"/>
    <w:multiLevelType w:val="hybridMultilevel"/>
    <w:tmpl w:val="7E4210B8"/>
    <w:lvl w:ilvl="0" w:tplc="E132F7F0">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5F30EDD"/>
    <w:multiLevelType w:val="hybridMultilevel"/>
    <w:tmpl w:val="D056F3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7F22562"/>
    <w:multiLevelType w:val="hybridMultilevel"/>
    <w:tmpl w:val="C4128222"/>
    <w:lvl w:ilvl="0" w:tplc="F25086D8">
      <w:start w:val="1"/>
      <w:numFmt w:val="decimal"/>
      <w:suff w:val="space"/>
      <w:lvlText w:val="%1"/>
      <w:lvlJc w:val="right"/>
      <w:pPr>
        <w:ind w:left="0" w:firstLine="28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9B06E8A"/>
    <w:multiLevelType w:val="hybridMultilevel"/>
    <w:tmpl w:val="8176019E"/>
    <w:lvl w:ilvl="0" w:tplc="3D1229E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D426B1F"/>
    <w:multiLevelType w:val="hybridMultilevel"/>
    <w:tmpl w:val="A5B239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F202488"/>
    <w:multiLevelType w:val="hybridMultilevel"/>
    <w:tmpl w:val="31284BAE"/>
    <w:lvl w:ilvl="0" w:tplc="FFFFFFFF">
      <w:start w:val="1"/>
      <w:numFmt w:val="decimal"/>
      <w:suff w:val="space"/>
      <w:lvlText w:val="%1."/>
      <w:lvlJc w:val="left"/>
      <w:pPr>
        <w:ind w:left="0" w:firstLine="709"/>
      </w:pPr>
      <w:rPr>
        <w:rFonts w:hint="default"/>
      </w:rPr>
    </w:lvl>
    <w:lvl w:ilvl="1" w:tplc="FEDCC338">
      <w:start w:val="1"/>
      <w:numFmt w:val="decimal"/>
      <w:suff w:val="space"/>
      <w:lvlText w:val="%2."/>
      <w:lvlJc w:val="left"/>
      <w:pPr>
        <w:ind w:left="0" w:firstLine="709"/>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61327BDA"/>
    <w:multiLevelType w:val="hybridMultilevel"/>
    <w:tmpl w:val="72F0D284"/>
    <w:lvl w:ilvl="0" w:tplc="73169AD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1D617CA"/>
    <w:multiLevelType w:val="hybridMultilevel"/>
    <w:tmpl w:val="E1ECD152"/>
    <w:lvl w:ilvl="0" w:tplc="F5ECEFD6">
      <w:start w:val="1"/>
      <w:numFmt w:val="decimal"/>
      <w:pStyle w:val="a0"/>
      <w:lvlText w:val="%1"/>
      <w:lvlJc w:val="center"/>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746ADD"/>
    <w:multiLevelType w:val="hybridMultilevel"/>
    <w:tmpl w:val="1248A376"/>
    <w:lvl w:ilvl="0" w:tplc="968AA806">
      <w:start w:val="1"/>
      <w:numFmt w:val="decimal"/>
      <w:pStyle w:val="a1"/>
      <w:suff w:val="space"/>
      <w:lvlText w:val="%1."/>
      <w:lvlJc w:val="left"/>
      <w:pPr>
        <w:ind w:left="0" w:firstLine="709"/>
      </w:pPr>
      <w:rPr>
        <w:rFonts w:hint="default"/>
      </w:rPr>
    </w:lvl>
    <w:lvl w:ilvl="1" w:tplc="671AC8A8">
      <w:numFmt w:val="bullet"/>
      <w:lvlText w:val="•"/>
      <w:lvlJc w:val="left"/>
      <w:pPr>
        <w:ind w:left="2149" w:hanging="360"/>
      </w:pPr>
      <w:rPr>
        <w:rFonts w:ascii="Times New Roman" w:eastAsiaTheme="minorEastAsia"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66E3AB6"/>
    <w:multiLevelType w:val="hybridMultilevel"/>
    <w:tmpl w:val="F8009E46"/>
    <w:lvl w:ilvl="0" w:tplc="AEE63C66">
      <w:start w:val="1"/>
      <w:numFmt w:val="decimal"/>
      <w:suff w:val="space"/>
      <w:lvlText w:val="%1"/>
      <w:lvlJc w:val="righ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A487F8B"/>
    <w:multiLevelType w:val="hybridMultilevel"/>
    <w:tmpl w:val="9E8006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804426992">
    <w:abstractNumId w:val="9"/>
  </w:num>
  <w:num w:numId="2" w16cid:durableId="1017120012">
    <w:abstractNumId w:val="7"/>
  </w:num>
  <w:num w:numId="3" w16cid:durableId="1293900622">
    <w:abstractNumId w:val="6"/>
  </w:num>
  <w:num w:numId="4" w16cid:durableId="1236862166">
    <w:abstractNumId w:val="5"/>
  </w:num>
  <w:num w:numId="5" w16cid:durableId="176776871">
    <w:abstractNumId w:val="4"/>
  </w:num>
  <w:num w:numId="6" w16cid:durableId="2037264840">
    <w:abstractNumId w:val="8"/>
  </w:num>
  <w:num w:numId="7" w16cid:durableId="587078197">
    <w:abstractNumId w:val="3"/>
  </w:num>
  <w:num w:numId="8" w16cid:durableId="559289061">
    <w:abstractNumId w:val="2"/>
  </w:num>
  <w:num w:numId="9" w16cid:durableId="679742193">
    <w:abstractNumId w:val="1"/>
  </w:num>
  <w:num w:numId="10" w16cid:durableId="1499341409">
    <w:abstractNumId w:val="0"/>
  </w:num>
  <w:num w:numId="11" w16cid:durableId="507791861">
    <w:abstractNumId w:val="28"/>
  </w:num>
  <w:num w:numId="12" w16cid:durableId="2022270444">
    <w:abstractNumId w:val="22"/>
  </w:num>
  <w:num w:numId="13" w16cid:durableId="1819490603">
    <w:abstractNumId w:val="19"/>
  </w:num>
  <w:num w:numId="14" w16cid:durableId="1291089496">
    <w:abstractNumId w:val="26"/>
  </w:num>
  <w:num w:numId="15" w16cid:durableId="1859780951">
    <w:abstractNumId w:val="13"/>
  </w:num>
  <w:num w:numId="16" w16cid:durableId="150753269">
    <w:abstractNumId w:val="16"/>
  </w:num>
  <w:num w:numId="17" w16cid:durableId="231083790">
    <w:abstractNumId w:val="16"/>
    <w:lvlOverride w:ilvl="0">
      <w:startOverride w:val="1"/>
    </w:lvlOverride>
  </w:num>
  <w:num w:numId="18" w16cid:durableId="954483327">
    <w:abstractNumId w:val="16"/>
    <w:lvlOverride w:ilvl="0">
      <w:startOverride w:val="1"/>
    </w:lvlOverride>
  </w:num>
  <w:num w:numId="19" w16cid:durableId="1696885881">
    <w:abstractNumId w:val="15"/>
  </w:num>
  <w:num w:numId="20" w16cid:durableId="845561498">
    <w:abstractNumId w:val="23"/>
  </w:num>
  <w:num w:numId="21" w16cid:durableId="1526215942">
    <w:abstractNumId w:val="17"/>
  </w:num>
  <w:num w:numId="22" w16cid:durableId="1773477456">
    <w:abstractNumId w:val="10"/>
  </w:num>
  <w:num w:numId="23" w16cid:durableId="1368021206">
    <w:abstractNumId w:val="20"/>
  </w:num>
  <w:num w:numId="24" w16cid:durableId="1269892872">
    <w:abstractNumId w:val="24"/>
  </w:num>
  <w:num w:numId="25" w16cid:durableId="687368742">
    <w:abstractNumId w:val="27"/>
  </w:num>
  <w:num w:numId="26" w16cid:durableId="33162107">
    <w:abstractNumId w:val="12"/>
  </w:num>
  <w:num w:numId="27" w16cid:durableId="559176403">
    <w:abstractNumId w:val="14"/>
  </w:num>
  <w:num w:numId="28" w16cid:durableId="18226974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62071954">
    <w:abstractNumId w:val="21"/>
  </w:num>
  <w:num w:numId="30" w16cid:durableId="2137597192">
    <w:abstractNumId w:val="18"/>
  </w:num>
  <w:num w:numId="31" w16cid:durableId="584263362">
    <w:abstractNumId w:val="11"/>
  </w:num>
  <w:num w:numId="32" w16cid:durableId="1236477643">
    <w:abstractNumId w:val="25"/>
  </w:num>
  <w:num w:numId="33" w16cid:durableId="3292657">
    <w:abstractNumId w:val="2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activeWritingStyle w:appName="MSWord" w:lang="ru-RU" w:vendorID="64" w:dllVersion="4096" w:nlCheck="1" w:checkStyle="0"/>
  <w:activeWritingStyle w:appName="MSWord" w:lang="en-US" w:vendorID="64" w:dllVersion="4096" w:nlCheck="1" w:checkStyle="0"/>
  <w:attachedTemplate r:id="rId1"/>
  <w:stylePaneSortMethod w:val="0003"/>
  <w:defaultTabStop w:val="708"/>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72A"/>
    <w:rsid w:val="00000792"/>
    <w:rsid w:val="00000E85"/>
    <w:rsid w:val="000154C1"/>
    <w:rsid w:val="000376D9"/>
    <w:rsid w:val="00037C43"/>
    <w:rsid w:val="0004064D"/>
    <w:rsid w:val="00040676"/>
    <w:rsid w:val="00053A73"/>
    <w:rsid w:val="00057A6C"/>
    <w:rsid w:val="00070990"/>
    <w:rsid w:val="000716FC"/>
    <w:rsid w:val="000722F4"/>
    <w:rsid w:val="00082253"/>
    <w:rsid w:val="000829B4"/>
    <w:rsid w:val="0008661F"/>
    <w:rsid w:val="00090447"/>
    <w:rsid w:val="00092040"/>
    <w:rsid w:val="000966FC"/>
    <w:rsid w:val="000C33D1"/>
    <w:rsid w:val="000C7EBB"/>
    <w:rsid w:val="000D1FEE"/>
    <w:rsid w:val="000D2EA7"/>
    <w:rsid w:val="000D4A20"/>
    <w:rsid w:val="000D4AA9"/>
    <w:rsid w:val="000D7CF9"/>
    <w:rsid w:val="000F7204"/>
    <w:rsid w:val="00101422"/>
    <w:rsid w:val="00101444"/>
    <w:rsid w:val="00105E1C"/>
    <w:rsid w:val="00110F90"/>
    <w:rsid w:val="001111E3"/>
    <w:rsid w:val="00114641"/>
    <w:rsid w:val="00115DE6"/>
    <w:rsid w:val="001166DF"/>
    <w:rsid w:val="00117B20"/>
    <w:rsid w:val="0012542C"/>
    <w:rsid w:val="00132467"/>
    <w:rsid w:val="00141488"/>
    <w:rsid w:val="00144A99"/>
    <w:rsid w:val="0014623F"/>
    <w:rsid w:val="00153A89"/>
    <w:rsid w:val="001540CF"/>
    <w:rsid w:val="00154A70"/>
    <w:rsid w:val="00156072"/>
    <w:rsid w:val="00156901"/>
    <w:rsid w:val="0016556A"/>
    <w:rsid w:val="00167027"/>
    <w:rsid w:val="0016760B"/>
    <w:rsid w:val="00170DFF"/>
    <w:rsid w:val="00171104"/>
    <w:rsid w:val="00171EEC"/>
    <w:rsid w:val="00177570"/>
    <w:rsid w:val="00187846"/>
    <w:rsid w:val="00192571"/>
    <w:rsid w:val="0019665A"/>
    <w:rsid w:val="001A0F62"/>
    <w:rsid w:val="001A2118"/>
    <w:rsid w:val="001A2574"/>
    <w:rsid w:val="001B1BD8"/>
    <w:rsid w:val="001B1D41"/>
    <w:rsid w:val="001B3CE7"/>
    <w:rsid w:val="001C0A74"/>
    <w:rsid w:val="001D0002"/>
    <w:rsid w:val="001E2037"/>
    <w:rsid w:val="001E2822"/>
    <w:rsid w:val="001E3E27"/>
    <w:rsid w:val="001F3E1F"/>
    <w:rsid w:val="001F523C"/>
    <w:rsid w:val="0020517B"/>
    <w:rsid w:val="002112C1"/>
    <w:rsid w:val="00214C17"/>
    <w:rsid w:val="00237A03"/>
    <w:rsid w:val="00250E01"/>
    <w:rsid w:val="00260E4D"/>
    <w:rsid w:val="002659B2"/>
    <w:rsid w:val="00265B9A"/>
    <w:rsid w:val="0027125A"/>
    <w:rsid w:val="002728F9"/>
    <w:rsid w:val="00273AD9"/>
    <w:rsid w:val="00274AD3"/>
    <w:rsid w:val="00277989"/>
    <w:rsid w:val="00282002"/>
    <w:rsid w:val="00290364"/>
    <w:rsid w:val="0029277A"/>
    <w:rsid w:val="00293081"/>
    <w:rsid w:val="002938D8"/>
    <w:rsid w:val="00293D81"/>
    <w:rsid w:val="0029744F"/>
    <w:rsid w:val="002A7797"/>
    <w:rsid w:val="002B0D10"/>
    <w:rsid w:val="002B5333"/>
    <w:rsid w:val="002B7316"/>
    <w:rsid w:val="002C0FFB"/>
    <w:rsid w:val="002C328C"/>
    <w:rsid w:val="002C6949"/>
    <w:rsid w:val="002D4F6A"/>
    <w:rsid w:val="002D609B"/>
    <w:rsid w:val="002E6313"/>
    <w:rsid w:val="002F0C25"/>
    <w:rsid w:val="002F3AEA"/>
    <w:rsid w:val="003019F7"/>
    <w:rsid w:val="0030310F"/>
    <w:rsid w:val="00306569"/>
    <w:rsid w:val="00306FE5"/>
    <w:rsid w:val="00310C74"/>
    <w:rsid w:val="00311F66"/>
    <w:rsid w:val="0031356D"/>
    <w:rsid w:val="0033394A"/>
    <w:rsid w:val="00337D65"/>
    <w:rsid w:val="00344754"/>
    <w:rsid w:val="00356B80"/>
    <w:rsid w:val="00356BBA"/>
    <w:rsid w:val="003571AD"/>
    <w:rsid w:val="003577E9"/>
    <w:rsid w:val="003606CE"/>
    <w:rsid w:val="00362E59"/>
    <w:rsid w:val="00362F14"/>
    <w:rsid w:val="00366838"/>
    <w:rsid w:val="00372DA5"/>
    <w:rsid w:val="00373643"/>
    <w:rsid w:val="00373A9B"/>
    <w:rsid w:val="003769A2"/>
    <w:rsid w:val="003854A3"/>
    <w:rsid w:val="00386AAF"/>
    <w:rsid w:val="00386B89"/>
    <w:rsid w:val="003909C2"/>
    <w:rsid w:val="0039229B"/>
    <w:rsid w:val="00392F69"/>
    <w:rsid w:val="003A292E"/>
    <w:rsid w:val="003A32BE"/>
    <w:rsid w:val="003A4C8F"/>
    <w:rsid w:val="003A5CD6"/>
    <w:rsid w:val="003B005F"/>
    <w:rsid w:val="003B5FAD"/>
    <w:rsid w:val="003B6C49"/>
    <w:rsid w:val="003B795D"/>
    <w:rsid w:val="003C2192"/>
    <w:rsid w:val="003C5E09"/>
    <w:rsid w:val="003C6513"/>
    <w:rsid w:val="003E2F96"/>
    <w:rsid w:val="003F6491"/>
    <w:rsid w:val="003F73D9"/>
    <w:rsid w:val="003F786B"/>
    <w:rsid w:val="00401A1D"/>
    <w:rsid w:val="00403145"/>
    <w:rsid w:val="00403A7F"/>
    <w:rsid w:val="0041231B"/>
    <w:rsid w:val="004157C5"/>
    <w:rsid w:val="00415B37"/>
    <w:rsid w:val="00420A37"/>
    <w:rsid w:val="0042178B"/>
    <w:rsid w:val="004228B1"/>
    <w:rsid w:val="00422D60"/>
    <w:rsid w:val="00424F78"/>
    <w:rsid w:val="0042617A"/>
    <w:rsid w:val="00433613"/>
    <w:rsid w:val="00433CCA"/>
    <w:rsid w:val="00434D46"/>
    <w:rsid w:val="00437B47"/>
    <w:rsid w:val="004407E0"/>
    <w:rsid w:val="00444A8D"/>
    <w:rsid w:val="00450004"/>
    <w:rsid w:val="00450993"/>
    <w:rsid w:val="00457607"/>
    <w:rsid w:val="00457BA3"/>
    <w:rsid w:val="0046058B"/>
    <w:rsid w:val="004624F6"/>
    <w:rsid w:val="00464010"/>
    <w:rsid w:val="00465AAC"/>
    <w:rsid w:val="00494E9C"/>
    <w:rsid w:val="00496DAD"/>
    <w:rsid w:val="004C47EA"/>
    <w:rsid w:val="004C52EA"/>
    <w:rsid w:val="004D00A4"/>
    <w:rsid w:val="004D027F"/>
    <w:rsid w:val="004D50EF"/>
    <w:rsid w:val="004D5AA3"/>
    <w:rsid w:val="004D6701"/>
    <w:rsid w:val="004E6D0A"/>
    <w:rsid w:val="004E765F"/>
    <w:rsid w:val="0050316E"/>
    <w:rsid w:val="00506880"/>
    <w:rsid w:val="005126F8"/>
    <w:rsid w:val="0052349C"/>
    <w:rsid w:val="00524DD6"/>
    <w:rsid w:val="00527170"/>
    <w:rsid w:val="00530E37"/>
    <w:rsid w:val="005338D0"/>
    <w:rsid w:val="00540113"/>
    <w:rsid w:val="00544F15"/>
    <w:rsid w:val="0054530F"/>
    <w:rsid w:val="005552DE"/>
    <w:rsid w:val="00557ECB"/>
    <w:rsid w:val="00562DCC"/>
    <w:rsid w:val="005642B6"/>
    <w:rsid w:val="00567F95"/>
    <w:rsid w:val="00570EEC"/>
    <w:rsid w:val="0057247E"/>
    <w:rsid w:val="00572A14"/>
    <w:rsid w:val="00573A1E"/>
    <w:rsid w:val="005800F4"/>
    <w:rsid w:val="005856DB"/>
    <w:rsid w:val="00585A04"/>
    <w:rsid w:val="00587667"/>
    <w:rsid w:val="005941D9"/>
    <w:rsid w:val="005A0E0B"/>
    <w:rsid w:val="005A1D71"/>
    <w:rsid w:val="005A3B08"/>
    <w:rsid w:val="005A620C"/>
    <w:rsid w:val="005B1F06"/>
    <w:rsid w:val="005B7537"/>
    <w:rsid w:val="005C08C7"/>
    <w:rsid w:val="005C4C8E"/>
    <w:rsid w:val="005D3BE5"/>
    <w:rsid w:val="005D4BAF"/>
    <w:rsid w:val="005D5AD1"/>
    <w:rsid w:val="005D5F4E"/>
    <w:rsid w:val="005F31B6"/>
    <w:rsid w:val="00602323"/>
    <w:rsid w:val="00615732"/>
    <w:rsid w:val="00621E81"/>
    <w:rsid w:val="00623381"/>
    <w:rsid w:val="006300EB"/>
    <w:rsid w:val="0063127B"/>
    <w:rsid w:val="006350A5"/>
    <w:rsid w:val="00641038"/>
    <w:rsid w:val="006432B5"/>
    <w:rsid w:val="0064771B"/>
    <w:rsid w:val="006537AD"/>
    <w:rsid w:val="00655CFA"/>
    <w:rsid w:val="00666485"/>
    <w:rsid w:val="00666C8B"/>
    <w:rsid w:val="0066737A"/>
    <w:rsid w:val="00682088"/>
    <w:rsid w:val="00684672"/>
    <w:rsid w:val="00691F7A"/>
    <w:rsid w:val="00692BC3"/>
    <w:rsid w:val="00693160"/>
    <w:rsid w:val="006A5C53"/>
    <w:rsid w:val="006B03CA"/>
    <w:rsid w:val="006B1310"/>
    <w:rsid w:val="006B1A2E"/>
    <w:rsid w:val="006B2C54"/>
    <w:rsid w:val="006C7F82"/>
    <w:rsid w:val="006D6693"/>
    <w:rsid w:val="006E4BE5"/>
    <w:rsid w:val="006F0360"/>
    <w:rsid w:val="006F32A6"/>
    <w:rsid w:val="006F4F0B"/>
    <w:rsid w:val="00702041"/>
    <w:rsid w:val="007048A4"/>
    <w:rsid w:val="00713AB1"/>
    <w:rsid w:val="00717D36"/>
    <w:rsid w:val="00726147"/>
    <w:rsid w:val="007310B5"/>
    <w:rsid w:val="00743E52"/>
    <w:rsid w:val="007520C3"/>
    <w:rsid w:val="00754F78"/>
    <w:rsid w:val="00764E7B"/>
    <w:rsid w:val="00764FE7"/>
    <w:rsid w:val="00770730"/>
    <w:rsid w:val="0077262F"/>
    <w:rsid w:val="00774678"/>
    <w:rsid w:val="00774EF3"/>
    <w:rsid w:val="00775420"/>
    <w:rsid w:val="00775DFB"/>
    <w:rsid w:val="00783DB4"/>
    <w:rsid w:val="00786E09"/>
    <w:rsid w:val="007870D7"/>
    <w:rsid w:val="00795AE9"/>
    <w:rsid w:val="007A093C"/>
    <w:rsid w:val="007A2E83"/>
    <w:rsid w:val="007A390D"/>
    <w:rsid w:val="007B4FB3"/>
    <w:rsid w:val="007C0B53"/>
    <w:rsid w:val="007C13AC"/>
    <w:rsid w:val="007C25C0"/>
    <w:rsid w:val="007C2C70"/>
    <w:rsid w:val="007C64CB"/>
    <w:rsid w:val="007D5D68"/>
    <w:rsid w:val="007E351D"/>
    <w:rsid w:val="007E3D14"/>
    <w:rsid w:val="007F2EE8"/>
    <w:rsid w:val="007F3C49"/>
    <w:rsid w:val="007F6289"/>
    <w:rsid w:val="007F7683"/>
    <w:rsid w:val="00800806"/>
    <w:rsid w:val="0080348D"/>
    <w:rsid w:val="00815C4E"/>
    <w:rsid w:val="008164DC"/>
    <w:rsid w:val="00817FDC"/>
    <w:rsid w:val="00820342"/>
    <w:rsid w:val="00831928"/>
    <w:rsid w:val="00836E44"/>
    <w:rsid w:val="0085409E"/>
    <w:rsid w:val="00856302"/>
    <w:rsid w:val="0086059F"/>
    <w:rsid w:val="008613B1"/>
    <w:rsid w:val="00872CC4"/>
    <w:rsid w:val="00873F81"/>
    <w:rsid w:val="00876B90"/>
    <w:rsid w:val="0088014B"/>
    <w:rsid w:val="0088061C"/>
    <w:rsid w:val="0088335E"/>
    <w:rsid w:val="00884448"/>
    <w:rsid w:val="008874E8"/>
    <w:rsid w:val="0089591D"/>
    <w:rsid w:val="008A05A1"/>
    <w:rsid w:val="008A2C4B"/>
    <w:rsid w:val="008A48B2"/>
    <w:rsid w:val="008B2238"/>
    <w:rsid w:val="008B48C9"/>
    <w:rsid w:val="008C02AD"/>
    <w:rsid w:val="008D3278"/>
    <w:rsid w:val="008D5E71"/>
    <w:rsid w:val="008E09CF"/>
    <w:rsid w:val="008E412B"/>
    <w:rsid w:val="008E7DCC"/>
    <w:rsid w:val="008F3AF8"/>
    <w:rsid w:val="008F6623"/>
    <w:rsid w:val="00901442"/>
    <w:rsid w:val="0090791B"/>
    <w:rsid w:val="00910D16"/>
    <w:rsid w:val="00915EB5"/>
    <w:rsid w:val="00920438"/>
    <w:rsid w:val="009217AF"/>
    <w:rsid w:val="0092568D"/>
    <w:rsid w:val="00926766"/>
    <w:rsid w:val="00934523"/>
    <w:rsid w:val="00941146"/>
    <w:rsid w:val="00942945"/>
    <w:rsid w:val="00942ADE"/>
    <w:rsid w:val="00945ADC"/>
    <w:rsid w:val="00951642"/>
    <w:rsid w:val="00951873"/>
    <w:rsid w:val="0096417D"/>
    <w:rsid w:val="00972249"/>
    <w:rsid w:val="00976E15"/>
    <w:rsid w:val="00977728"/>
    <w:rsid w:val="00981F0A"/>
    <w:rsid w:val="009961BF"/>
    <w:rsid w:val="009A0865"/>
    <w:rsid w:val="009A2D8D"/>
    <w:rsid w:val="009A59C4"/>
    <w:rsid w:val="009A631B"/>
    <w:rsid w:val="009B4331"/>
    <w:rsid w:val="009B528F"/>
    <w:rsid w:val="009B672A"/>
    <w:rsid w:val="009C2CEE"/>
    <w:rsid w:val="009C3688"/>
    <w:rsid w:val="009C73DB"/>
    <w:rsid w:val="009E377E"/>
    <w:rsid w:val="009E584E"/>
    <w:rsid w:val="009F3B67"/>
    <w:rsid w:val="009F493C"/>
    <w:rsid w:val="009F4AE7"/>
    <w:rsid w:val="009F6C22"/>
    <w:rsid w:val="00A05AD1"/>
    <w:rsid w:val="00A1018E"/>
    <w:rsid w:val="00A10A33"/>
    <w:rsid w:val="00A10C5E"/>
    <w:rsid w:val="00A150C7"/>
    <w:rsid w:val="00A31A9B"/>
    <w:rsid w:val="00A37172"/>
    <w:rsid w:val="00A403B7"/>
    <w:rsid w:val="00A42764"/>
    <w:rsid w:val="00A44746"/>
    <w:rsid w:val="00A45E24"/>
    <w:rsid w:val="00A50047"/>
    <w:rsid w:val="00A50684"/>
    <w:rsid w:val="00A52BBC"/>
    <w:rsid w:val="00A540A7"/>
    <w:rsid w:val="00A543B4"/>
    <w:rsid w:val="00A564F6"/>
    <w:rsid w:val="00A647BB"/>
    <w:rsid w:val="00A6763E"/>
    <w:rsid w:val="00A71720"/>
    <w:rsid w:val="00A71925"/>
    <w:rsid w:val="00A71983"/>
    <w:rsid w:val="00A862E0"/>
    <w:rsid w:val="00AA42D3"/>
    <w:rsid w:val="00AA51B4"/>
    <w:rsid w:val="00AA6F6F"/>
    <w:rsid w:val="00AA7D39"/>
    <w:rsid w:val="00AB2372"/>
    <w:rsid w:val="00AB6E09"/>
    <w:rsid w:val="00AC118E"/>
    <w:rsid w:val="00AC2DF5"/>
    <w:rsid w:val="00AC5E24"/>
    <w:rsid w:val="00AD6F47"/>
    <w:rsid w:val="00AE03B1"/>
    <w:rsid w:val="00AE4B76"/>
    <w:rsid w:val="00AE5055"/>
    <w:rsid w:val="00AF5817"/>
    <w:rsid w:val="00B11C4F"/>
    <w:rsid w:val="00B13A65"/>
    <w:rsid w:val="00B13ADE"/>
    <w:rsid w:val="00B14DB2"/>
    <w:rsid w:val="00B15422"/>
    <w:rsid w:val="00B261C0"/>
    <w:rsid w:val="00B2713F"/>
    <w:rsid w:val="00B324F9"/>
    <w:rsid w:val="00B52916"/>
    <w:rsid w:val="00B535A1"/>
    <w:rsid w:val="00B55ED7"/>
    <w:rsid w:val="00B61CB9"/>
    <w:rsid w:val="00B63C97"/>
    <w:rsid w:val="00B72DF8"/>
    <w:rsid w:val="00B73526"/>
    <w:rsid w:val="00B7752C"/>
    <w:rsid w:val="00B81B70"/>
    <w:rsid w:val="00B823F6"/>
    <w:rsid w:val="00B832AA"/>
    <w:rsid w:val="00B8592E"/>
    <w:rsid w:val="00B96976"/>
    <w:rsid w:val="00B96E85"/>
    <w:rsid w:val="00BA5930"/>
    <w:rsid w:val="00BA6DF1"/>
    <w:rsid w:val="00BB4625"/>
    <w:rsid w:val="00BC3338"/>
    <w:rsid w:val="00BD0C0C"/>
    <w:rsid w:val="00BD6C0A"/>
    <w:rsid w:val="00BE2CFB"/>
    <w:rsid w:val="00BE7DCA"/>
    <w:rsid w:val="00BF0FC2"/>
    <w:rsid w:val="00BF5741"/>
    <w:rsid w:val="00BF6C98"/>
    <w:rsid w:val="00BF741B"/>
    <w:rsid w:val="00C04E15"/>
    <w:rsid w:val="00C07AD8"/>
    <w:rsid w:val="00C1066D"/>
    <w:rsid w:val="00C15361"/>
    <w:rsid w:val="00C15378"/>
    <w:rsid w:val="00C16CDD"/>
    <w:rsid w:val="00C26267"/>
    <w:rsid w:val="00C27EEC"/>
    <w:rsid w:val="00C27F0E"/>
    <w:rsid w:val="00C337A5"/>
    <w:rsid w:val="00C36F3F"/>
    <w:rsid w:val="00C41512"/>
    <w:rsid w:val="00C571A8"/>
    <w:rsid w:val="00C577EE"/>
    <w:rsid w:val="00C65282"/>
    <w:rsid w:val="00C6680A"/>
    <w:rsid w:val="00C668CD"/>
    <w:rsid w:val="00C75435"/>
    <w:rsid w:val="00C82BC1"/>
    <w:rsid w:val="00C90E42"/>
    <w:rsid w:val="00C966E4"/>
    <w:rsid w:val="00CA1926"/>
    <w:rsid w:val="00CB5E10"/>
    <w:rsid w:val="00CC140C"/>
    <w:rsid w:val="00CC1571"/>
    <w:rsid w:val="00CC32AE"/>
    <w:rsid w:val="00CC5AFF"/>
    <w:rsid w:val="00CC6851"/>
    <w:rsid w:val="00CD181A"/>
    <w:rsid w:val="00CD20EF"/>
    <w:rsid w:val="00CD2B55"/>
    <w:rsid w:val="00CD40AC"/>
    <w:rsid w:val="00CE560A"/>
    <w:rsid w:val="00CE7FB4"/>
    <w:rsid w:val="00D0154F"/>
    <w:rsid w:val="00D01D3F"/>
    <w:rsid w:val="00D03C63"/>
    <w:rsid w:val="00D16CCD"/>
    <w:rsid w:val="00D20AE4"/>
    <w:rsid w:val="00D27D64"/>
    <w:rsid w:val="00D30C33"/>
    <w:rsid w:val="00D329A8"/>
    <w:rsid w:val="00D33516"/>
    <w:rsid w:val="00D357C1"/>
    <w:rsid w:val="00D432DB"/>
    <w:rsid w:val="00D47873"/>
    <w:rsid w:val="00D52FEE"/>
    <w:rsid w:val="00D5341E"/>
    <w:rsid w:val="00D6119C"/>
    <w:rsid w:val="00D66DDE"/>
    <w:rsid w:val="00D67322"/>
    <w:rsid w:val="00D721E4"/>
    <w:rsid w:val="00D74ABA"/>
    <w:rsid w:val="00D76EE5"/>
    <w:rsid w:val="00D80A37"/>
    <w:rsid w:val="00D95019"/>
    <w:rsid w:val="00D951DF"/>
    <w:rsid w:val="00DA30DF"/>
    <w:rsid w:val="00DA50BD"/>
    <w:rsid w:val="00DA53D0"/>
    <w:rsid w:val="00DA642A"/>
    <w:rsid w:val="00DB004A"/>
    <w:rsid w:val="00DB11F4"/>
    <w:rsid w:val="00DB14B0"/>
    <w:rsid w:val="00DC0B63"/>
    <w:rsid w:val="00DC1CDB"/>
    <w:rsid w:val="00DD55AC"/>
    <w:rsid w:val="00DD74B2"/>
    <w:rsid w:val="00DD7551"/>
    <w:rsid w:val="00DD7BC1"/>
    <w:rsid w:val="00DE79EE"/>
    <w:rsid w:val="00DF1A85"/>
    <w:rsid w:val="00DF777A"/>
    <w:rsid w:val="00E11308"/>
    <w:rsid w:val="00E12F45"/>
    <w:rsid w:val="00E20005"/>
    <w:rsid w:val="00E246B3"/>
    <w:rsid w:val="00E3046A"/>
    <w:rsid w:val="00E30955"/>
    <w:rsid w:val="00E31D83"/>
    <w:rsid w:val="00E47640"/>
    <w:rsid w:val="00E515E5"/>
    <w:rsid w:val="00E52700"/>
    <w:rsid w:val="00E529E8"/>
    <w:rsid w:val="00E632C1"/>
    <w:rsid w:val="00E63F50"/>
    <w:rsid w:val="00E83108"/>
    <w:rsid w:val="00E93FF2"/>
    <w:rsid w:val="00E95929"/>
    <w:rsid w:val="00EA3D5D"/>
    <w:rsid w:val="00EB265B"/>
    <w:rsid w:val="00EB7C46"/>
    <w:rsid w:val="00ED2C26"/>
    <w:rsid w:val="00ED7E01"/>
    <w:rsid w:val="00F057FF"/>
    <w:rsid w:val="00F104F7"/>
    <w:rsid w:val="00F1116B"/>
    <w:rsid w:val="00F17F24"/>
    <w:rsid w:val="00F2003D"/>
    <w:rsid w:val="00F23305"/>
    <w:rsid w:val="00F31731"/>
    <w:rsid w:val="00F37084"/>
    <w:rsid w:val="00F42F53"/>
    <w:rsid w:val="00F55483"/>
    <w:rsid w:val="00F573CA"/>
    <w:rsid w:val="00F61D7E"/>
    <w:rsid w:val="00F65477"/>
    <w:rsid w:val="00F660BE"/>
    <w:rsid w:val="00F7100A"/>
    <w:rsid w:val="00F8099B"/>
    <w:rsid w:val="00F8130D"/>
    <w:rsid w:val="00F8300D"/>
    <w:rsid w:val="00F90B33"/>
    <w:rsid w:val="00F935B5"/>
    <w:rsid w:val="00F94936"/>
    <w:rsid w:val="00F9778A"/>
    <w:rsid w:val="00FA6E31"/>
    <w:rsid w:val="00FB3B62"/>
    <w:rsid w:val="00FB586D"/>
    <w:rsid w:val="00FB742A"/>
    <w:rsid w:val="00FC1D4F"/>
    <w:rsid w:val="00FC7D16"/>
    <w:rsid w:val="00FD40BD"/>
    <w:rsid w:val="00FD76FF"/>
    <w:rsid w:val="00FE1584"/>
    <w:rsid w:val="00FE1F7D"/>
    <w:rsid w:val="00FE2C5C"/>
    <w:rsid w:val="00FE40C4"/>
    <w:rsid w:val="00FF0A92"/>
    <w:rsid w:val="00FF1092"/>
    <w:rsid w:val="00FF326F"/>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7E23EAA"/>
  <w14:defaultImageDpi w14:val="32767"/>
  <w15:chartTrackingRefBased/>
  <w15:docId w15:val="{D6271A9C-9968-4B25-8275-69E0E192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8"/>
        <w:szCs w:val="28"/>
        <w:lang w:val="ru-RU" w:eastAsia="ja-JP" w:bidi="ar-SA"/>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F7683"/>
    <w:pPr>
      <w:jc w:val="both"/>
    </w:pPr>
    <w:rPr>
      <w14:ligatures w14:val="all"/>
    </w:rPr>
  </w:style>
  <w:style w:type="paragraph" w:styleId="1">
    <w:name w:val="heading 1"/>
    <w:basedOn w:val="a2"/>
    <w:next w:val="a2"/>
    <w:link w:val="10"/>
    <w:uiPriority w:val="9"/>
    <w:qFormat/>
    <w:rsid w:val="0066737A"/>
    <w:pPr>
      <w:keepNext/>
      <w:keepLines/>
      <w:pageBreakBefore/>
      <w:suppressAutoHyphens/>
      <w:ind w:firstLine="0"/>
      <w:jc w:val="center"/>
      <w:outlineLvl w:val="0"/>
    </w:pPr>
    <w:rPr>
      <w:rFonts w:asciiTheme="majorHAnsi" w:eastAsiaTheme="majorEastAsia" w:hAnsiTheme="majorHAnsi" w:cstheme="majorBidi"/>
      <w:b/>
      <w:caps/>
      <w:szCs w:val="32"/>
    </w:rPr>
  </w:style>
  <w:style w:type="paragraph" w:styleId="2">
    <w:name w:val="heading 2"/>
    <w:basedOn w:val="1"/>
    <w:next w:val="a2"/>
    <w:link w:val="20"/>
    <w:uiPriority w:val="9"/>
    <w:unhideWhenUsed/>
    <w:qFormat/>
    <w:rsid w:val="00F7100A"/>
    <w:pPr>
      <w:numPr>
        <w:numId w:val="19"/>
      </w:numPr>
      <w:outlineLvl w:val="1"/>
    </w:pPr>
  </w:style>
  <w:style w:type="paragraph" w:styleId="3">
    <w:name w:val="heading 3"/>
    <w:basedOn w:val="a2"/>
    <w:next w:val="a2"/>
    <w:link w:val="30"/>
    <w:uiPriority w:val="9"/>
    <w:unhideWhenUsed/>
    <w:qFormat/>
    <w:rsid w:val="001F3E1F"/>
    <w:pPr>
      <w:keepNext/>
      <w:widowControl w:val="0"/>
      <w:numPr>
        <w:ilvl w:val="1"/>
        <w:numId w:val="19"/>
      </w:numPr>
      <w:suppressAutoHyphens/>
      <w:outlineLvl w:val="2"/>
    </w:pPr>
    <w:rPr>
      <w:b/>
    </w:rPr>
  </w:style>
  <w:style w:type="paragraph" w:styleId="4">
    <w:name w:val="heading 4"/>
    <w:basedOn w:val="3"/>
    <w:next w:val="a2"/>
    <w:link w:val="40"/>
    <w:uiPriority w:val="9"/>
    <w:unhideWhenUsed/>
    <w:qFormat/>
    <w:rsid w:val="00DC0B63"/>
    <w:pPr>
      <w:numPr>
        <w:ilvl w:val="2"/>
      </w:numPr>
      <w:outlineLvl w:val="3"/>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 Spacing"/>
    <w:link w:val="a7"/>
    <w:uiPriority w:val="1"/>
    <w:qFormat/>
    <w:rsid w:val="008E7DCC"/>
    <w:pPr>
      <w:spacing w:line="240" w:lineRule="auto"/>
    </w:pPr>
  </w:style>
  <w:style w:type="character" w:customStyle="1" w:styleId="a7">
    <w:name w:val="Без интервала Знак"/>
    <w:basedOn w:val="a3"/>
    <w:link w:val="a6"/>
    <w:uiPriority w:val="1"/>
    <w:rsid w:val="008E7DCC"/>
  </w:style>
  <w:style w:type="character" w:customStyle="1" w:styleId="10">
    <w:name w:val="Заголовок 1 Знак"/>
    <w:basedOn w:val="a3"/>
    <w:link w:val="1"/>
    <w:uiPriority w:val="9"/>
    <w:rsid w:val="0066737A"/>
    <w:rPr>
      <w:rFonts w:asciiTheme="majorHAnsi" w:eastAsiaTheme="majorEastAsia" w:hAnsiTheme="majorHAnsi" w:cstheme="majorBidi"/>
      <w:b/>
      <w:caps/>
      <w:szCs w:val="32"/>
      <w14:ligatures w14:val="all"/>
    </w:rPr>
  </w:style>
  <w:style w:type="paragraph" w:styleId="a8">
    <w:name w:val="header"/>
    <w:basedOn w:val="a2"/>
    <w:link w:val="a9"/>
    <w:uiPriority w:val="99"/>
    <w:unhideWhenUsed/>
    <w:rsid w:val="00C36F3F"/>
    <w:pPr>
      <w:tabs>
        <w:tab w:val="center" w:pos="4677"/>
        <w:tab w:val="right" w:pos="9355"/>
      </w:tabs>
      <w:spacing w:line="240" w:lineRule="auto"/>
    </w:pPr>
  </w:style>
  <w:style w:type="character" w:customStyle="1" w:styleId="a9">
    <w:name w:val="Верхний колонтитул Знак"/>
    <w:basedOn w:val="a3"/>
    <w:link w:val="a8"/>
    <w:uiPriority w:val="99"/>
    <w:rsid w:val="00C36F3F"/>
    <w:rPr>
      <w14:ligatures w14:val="all"/>
    </w:rPr>
  </w:style>
  <w:style w:type="paragraph" w:styleId="aa">
    <w:name w:val="footer"/>
    <w:basedOn w:val="a2"/>
    <w:link w:val="ab"/>
    <w:uiPriority w:val="99"/>
    <w:unhideWhenUsed/>
    <w:rsid w:val="000C33D1"/>
    <w:pPr>
      <w:tabs>
        <w:tab w:val="center" w:pos="4677"/>
        <w:tab w:val="right" w:pos="9355"/>
      </w:tabs>
      <w:spacing w:line="240" w:lineRule="auto"/>
      <w:ind w:firstLine="0"/>
      <w:jc w:val="center"/>
    </w:pPr>
  </w:style>
  <w:style w:type="character" w:customStyle="1" w:styleId="ab">
    <w:name w:val="Нижний колонтитул Знак"/>
    <w:basedOn w:val="a3"/>
    <w:link w:val="aa"/>
    <w:uiPriority w:val="99"/>
    <w:rsid w:val="000C33D1"/>
    <w:rPr>
      <w14:ligatures w14:val="all"/>
    </w:rPr>
  </w:style>
  <w:style w:type="paragraph" w:styleId="ac">
    <w:name w:val="TOC Heading"/>
    <w:basedOn w:val="1"/>
    <w:next w:val="a2"/>
    <w:uiPriority w:val="39"/>
    <w:unhideWhenUsed/>
    <w:qFormat/>
    <w:rsid w:val="004624F6"/>
    <w:pPr>
      <w:pageBreakBefore w:val="0"/>
      <w:outlineLvl w:val="9"/>
    </w:pPr>
  </w:style>
  <w:style w:type="paragraph" w:styleId="11">
    <w:name w:val="toc 1"/>
    <w:basedOn w:val="a2"/>
    <w:next w:val="a2"/>
    <w:autoRedefine/>
    <w:uiPriority w:val="39"/>
    <w:unhideWhenUsed/>
    <w:rsid w:val="00F7100A"/>
    <w:pPr>
      <w:tabs>
        <w:tab w:val="right" w:leader="dot" w:pos="9628"/>
      </w:tabs>
      <w:spacing w:after="100"/>
    </w:pPr>
  </w:style>
  <w:style w:type="character" w:styleId="ad">
    <w:name w:val="Hyperlink"/>
    <w:basedOn w:val="a3"/>
    <w:uiPriority w:val="99"/>
    <w:unhideWhenUsed/>
    <w:rsid w:val="008874E8"/>
    <w:rPr>
      <w:color w:val="000000" w:themeColor="hyperlink"/>
      <w:u w:val="single"/>
    </w:rPr>
  </w:style>
  <w:style w:type="paragraph" w:customStyle="1" w:styleId="ae">
    <w:name w:val="Титульный лист"/>
    <w:basedOn w:val="a6"/>
    <w:qFormat/>
    <w:rsid w:val="007C2C70"/>
    <w:pPr>
      <w:ind w:firstLine="0"/>
      <w:jc w:val="center"/>
    </w:pPr>
    <w:rPr>
      <w14:ligatures w14:val="all"/>
    </w:rPr>
  </w:style>
  <w:style w:type="paragraph" w:customStyle="1" w:styleId="af">
    <w:name w:val="Название документа"/>
    <w:basedOn w:val="ae"/>
    <w:next w:val="ae"/>
    <w:qFormat/>
    <w:rsid w:val="007C2C70"/>
    <w:pPr>
      <w:spacing w:line="360" w:lineRule="auto"/>
    </w:pPr>
    <w:rPr>
      <w:b/>
      <w:bCs/>
      <w:caps/>
    </w:rPr>
  </w:style>
  <w:style w:type="character" w:styleId="af0">
    <w:name w:val="Placeholder Text"/>
    <w:basedOn w:val="a3"/>
    <w:uiPriority w:val="99"/>
    <w:semiHidden/>
    <w:rsid w:val="00B63C97"/>
    <w:rPr>
      <w:color w:val="808080"/>
    </w:rPr>
  </w:style>
  <w:style w:type="table" w:styleId="af1">
    <w:name w:val="Table Grid"/>
    <w:basedOn w:val="a4"/>
    <w:uiPriority w:val="39"/>
    <w:rsid w:val="00B81B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Чертежный"/>
    <w:rsid w:val="005D5F4E"/>
    <w:pPr>
      <w:spacing w:line="240" w:lineRule="auto"/>
      <w:ind w:firstLine="0"/>
      <w:jc w:val="both"/>
    </w:pPr>
    <w:rPr>
      <w:rFonts w:ascii="isocpeur" w:eastAsia="Times New Roman" w:hAnsi="isocpeur" w:cs="Times New Roman"/>
      <w:i/>
      <w:sz w:val="16"/>
      <w:szCs w:val="20"/>
      <w:lang w:val="uk-UA" w:eastAsia="ru-RU"/>
    </w:rPr>
  </w:style>
  <w:style w:type="paragraph" w:customStyle="1" w:styleId="af3">
    <w:name w:val="Рамка"/>
    <w:basedOn w:val="a2"/>
    <w:qFormat/>
    <w:rsid w:val="009C2CEE"/>
    <w:pPr>
      <w:ind w:firstLine="0"/>
      <w:jc w:val="center"/>
    </w:pPr>
    <w:rPr>
      <w:sz w:val="18"/>
    </w:rPr>
  </w:style>
  <w:style w:type="paragraph" w:styleId="a1">
    <w:name w:val="List Paragraph"/>
    <w:basedOn w:val="a2"/>
    <w:uiPriority w:val="34"/>
    <w:qFormat/>
    <w:rsid w:val="00FD76FF"/>
    <w:pPr>
      <w:numPr>
        <w:numId w:val="14"/>
      </w:numPr>
    </w:pPr>
  </w:style>
  <w:style w:type="character" w:customStyle="1" w:styleId="20">
    <w:name w:val="Заголовок 2 Знак"/>
    <w:basedOn w:val="a3"/>
    <w:link w:val="2"/>
    <w:uiPriority w:val="9"/>
    <w:rsid w:val="00F7100A"/>
    <w:rPr>
      <w:rFonts w:asciiTheme="majorHAnsi" w:eastAsiaTheme="majorEastAsia" w:hAnsiTheme="majorHAnsi" w:cstheme="majorBidi"/>
      <w:b/>
      <w:caps/>
      <w:szCs w:val="32"/>
      <w14:ligatures w14:val="all"/>
    </w:rPr>
  </w:style>
  <w:style w:type="paragraph" w:styleId="21">
    <w:name w:val="toc 2"/>
    <w:basedOn w:val="a2"/>
    <w:next w:val="a2"/>
    <w:autoRedefine/>
    <w:uiPriority w:val="39"/>
    <w:unhideWhenUsed/>
    <w:rsid w:val="00F7100A"/>
    <w:pPr>
      <w:spacing w:after="100"/>
      <w:ind w:left="280"/>
    </w:pPr>
  </w:style>
  <w:style w:type="character" w:customStyle="1" w:styleId="30">
    <w:name w:val="Заголовок 3 Знак"/>
    <w:basedOn w:val="a3"/>
    <w:link w:val="3"/>
    <w:uiPriority w:val="9"/>
    <w:rsid w:val="001F3E1F"/>
    <w:rPr>
      <w:b/>
      <w14:ligatures w14:val="all"/>
    </w:rPr>
  </w:style>
  <w:style w:type="character" w:styleId="af4">
    <w:name w:val="Unresolved Mention"/>
    <w:basedOn w:val="a3"/>
    <w:uiPriority w:val="99"/>
    <w:semiHidden/>
    <w:unhideWhenUsed/>
    <w:rsid w:val="0080348D"/>
    <w:rPr>
      <w:color w:val="605E5C"/>
      <w:shd w:val="clear" w:color="auto" w:fill="E1DFDD"/>
    </w:rPr>
  </w:style>
  <w:style w:type="paragraph" w:styleId="31">
    <w:name w:val="toc 3"/>
    <w:basedOn w:val="a2"/>
    <w:next w:val="a2"/>
    <w:autoRedefine/>
    <w:uiPriority w:val="39"/>
    <w:unhideWhenUsed/>
    <w:rsid w:val="00090447"/>
    <w:pPr>
      <w:spacing w:after="100"/>
      <w:ind w:left="560"/>
    </w:pPr>
  </w:style>
  <w:style w:type="paragraph" w:styleId="af5">
    <w:name w:val="caption"/>
    <w:basedOn w:val="a2"/>
    <w:next w:val="a2"/>
    <w:uiPriority w:val="35"/>
    <w:unhideWhenUsed/>
    <w:qFormat/>
    <w:rsid w:val="00C27F0E"/>
    <w:pPr>
      <w:widowControl w:val="0"/>
      <w:ind w:firstLine="0"/>
      <w:jc w:val="center"/>
    </w:pPr>
    <w:rPr>
      <w:iCs/>
      <w:szCs w:val="18"/>
    </w:rPr>
  </w:style>
  <w:style w:type="paragraph" w:customStyle="1" w:styleId="af6">
    <w:name w:val="Название формул и таблиц"/>
    <w:basedOn w:val="af5"/>
    <w:next w:val="a2"/>
    <w:qFormat/>
    <w:rsid w:val="00872CC4"/>
    <w:pPr>
      <w:jc w:val="right"/>
    </w:pPr>
  </w:style>
  <w:style w:type="paragraph" w:styleId="af7">
    <w:name w:val="footnote text"/>
    <w:basedOn w:val="a2"/>
    <w:link w:val="af8"/>
    <w:uiPriority w:val="99"/>
    <w:semiHidden/>
    <w:unhideWhenUsed/>
    <w:rsid w:val="00311F66"/>
    <w:pPr>
      <w:spacing w:line="240" w:lineRule="auto"/>
    </w:pPr>
    <w:rPr>
      <w:sz w:val="20"/>
      <w:szCs w:val="20"/>
    </w:rPr>
  </w:style>
  <w:style w:type="character" w:customStyle="1" w:styleId="af8">
    <w:name w:val="Текст сноски Знак"/>
    <w:basedOn w:val="a3"/>
    <w:link w:val="af7"/>
    <w:uiPriority w:val="99"/>
    <w:semiHidden/>
    <w:rsid w:val="00311F66"/>
    <w:rPr>
      <w:sz w:val="20"/>
      <w:szCs w:val="20"/>
      <w14:ligatures w14:val="all"/>
    </w:rPr>
  </w:style>
  <w:style w:type="character" w:styleId="af9">
    <w:name w:val="footnote reference"/>
    <w:basedOn w:val="a3"/>
    <w:uiPriority w:val="99"/>
    <w:semiHidden/>
    <w:unhideWhenUsed/>
    <w:rsid w:val="00311F66"/>
    <w:rPr>
      <w:vertAlign w:val="superscript"/>
    </w:rPr>
  </w:style>
  <w:style w:type="paragraph" w:styleId="a">
    <w:name w:val="Bibliography"/>
    <w:basedOn w:val="a2"/>
    <w:next w:val="a2"/>
    <w:uiPriority w:val="37"/>
    <w:unhideWhenUsed/>
    <w:rsid w:val="00DD7551"/>
    <w:pPr>
      <w:numPr>
        <w:numId w:val="21"/>
      </w:numPr>
    </w:pPr>
  </w:style>
  <w:style w:type="character" w:customStyle="1" w:styleId="afa">
    <w:name w:val="Ссылка на библиографию"/>
    <w:basedOn w:val="a3"/>
    <w:uiPriority w:val="1"/>
    <w:qFormat/>
    <w:rsid w:val="00831928"/>
    <w:rPr>
      <w:vertAlign w:val="superscript"/>
    </w:rPr>
  </w:style>
  <w:style w:type="paragraph" w:styleId="afb">
    <w:name w:val="endnote text"/>
    <w:basedOn w:val="a2"/>
    <w:link w:val="afc"/>
    <w:uiPriority w:val="99"/>
    <w:semiHidden/>
    <w:unhideWhenUsed/>
    <w:rsid w:val="00831928"/>
    <w:pPr>
      <w:spacing w:line="240" w:lineRule="auto"/>
    </w:pPr>
    <w:rPr>
      <w:sz w:val="20"/>
      <w:szCs w:val="20"/>
    </w:rPr>
  </w:style>
  <w:style w:type="character" w:customStyle="1" w:styleId="afc">
    <w:name w:val="Текст концевой сноски Знак"/>
    <w:basedOn w:val="a3"/>
    <w:link w:val="afb"/>
    <w:uiPriority w:val="99"/>
    <w:semiHidden/>
    <w:rsid w:val="00831928"/>
    <w:rPr>
      <w:sz w:val="20"/>
      <w:szCs w:val="20"/>
      <w14:ligatures w14:val="all"/>
    </w:rPr>
  </w:style>
  <w:style w:type="character" w:styleId="afd">
    <w:name w:val="endnote reference"/>
    <w:basedOn w:val="a3"/>
    <w:uiPriority w:val="99"/>
    <w:semiHidden/>
    <w:unhideWhenUsed/>
    <w:rsid w:val="00831928"/>
    <w:rPr>
      <w:vertAlign w:val="superscript"/>
    </w:rPr>
  </w:style>
  <w:style w:type="paragraph" w:customStyle="1" w:styleId="afe">
    <w:name w:val="Изображение"/>
    <w:basedOn w:val="a2"/>
    <w:qFormat/>
    <w:rsid w:val="00524DD6"/>
    <w:pPr>
      <w:keepNext/>
      <w:ind w:firstLine="0"/>
      <w:jc w:val="center"/>
    </w:pPr>
  </w:style>
  <w:style w:type="paragraph" w:customStyle="1" w:styleId="aff">
    <w:name w:val="Заголовок таблицы"/>
    <w:basedOn w:val="a2"/>
    <w:qFormat/>
    <w:rsid w:val="002E6313"/>
    <w:pPr>
      <w:ind w:firstLine="0"/>
      <w:jc w:val="center"/>
    </w:pPr>
  </w:style>
  <w:style w:type="paragraph" w:customStyle="1" w:styleId="aff0">
    <w:name w:val="Заголовок приложения"/>
    <w:basedOn w:val="a2"/>
    <w:next w:val="aff1"/>
    <w:qFormat/>
    <w:rsid w:val="00B52916"/>
    <w:pPr>
      <w:ind w:firstLine="0"/>
      <w:jc w:val="right"/>
      <w:outlineLvl w:val="1"/>
    </w:pPr>
    <w:rPr>
      <w:b/>
    </w:rPr>
  </w:style>
  <w:style w:type="paragraph" w:customStyle="1" w:styleId="aff1">
    <w:name w:val="Название приложения"/>
    <w:basedOn w:val="a2"/>
    <w:qFormat/>
    <w:rsid w:val="00344754"/>
    <w:pPr>
      <w:jc w:val="right"/>
    </w:pPr>
    <w:rPr>
      <w:b/>
    </w:rPr>
  </w:style>
  <w:style w:type="paragraph" w:styleId="aff2">
    <w:name w:val="Subtitle"/>
    <w:basedOn w:val="a2"/>
    <w:next w:val="a2"/>
    <w:link w:val="aff3"/>
    <w:uiPriority w:val="11"/>
    <w:qFormat/>
    <w:rsid w:val="00A543B4"/>
    <w:pPr>
      <w:numPr>
        <w:ilvl w:val="1"/>
      </w:numPr>
      <w:spacing w:after="160"/>
      <w:ind w:firstLine="709"/>
    </w:pPr>
    <w:rPr>
      <w:color w:val="5A5A5A" w:themeColor="text1" w:themeTint="A5"/>
      <w:spacing w:val="15"/>
      <w:sz w:val="22"/>
      <w:szCs w:val="22"/>
    </w:rPr>
  </w:style>
  <w:style w:type="character" w:customStyle="1" w:styleId="aff3">
    <w:name w:val="Подзаголовок Знак"/>
    <w:basedOn w:val="a3"/>
    <w:link w:val="aff2"/>
    <w:uiPriority w:val="11"/>
    <w:rsid w:val="00A543B4"/>
    <w:rPr>
      <w:color w:val="5A5A5A" w:themeColor="text1" w:themeTint="A5"/>
      <w:spacing w:val="15"/>
      <w:sz w:val="22"/>
      <w:szCs w:val="22"/>
      <w14:ligatures w14:val="all"/>
    </w:rPr>
  </w:style>
  <w:style w:type="character" w:customStyle="1" w:styleId="40">
    <w:name w:val="Заголовок 4 Знак"/>
    <w:basedOn w:val="a3"/>
    <w:link w:val="4"/>
    <w:uiPriority w:val="9"/>
    <w:rsid w:val="00DC0B63"/>
    <w:rPr>
      <w:b/>
      <w14:ligatures w14:val="all"/>
    </w:rPr>
  </w:style>
  <w:style w:type="paragraph" w:styleId="41">
    <w:name w:val="toc 4"/>
    <w:basedOn w:val="a2"/>
    <w:next w:val="a2"/>
    <w:autoRedefine/>
    <w:uiPriority w:val="39"/>
    <w:unhideWhenUsed/>
    <w:rsid w:val="00B52916"/>
    <w:pPr>
      <w:spacing w:after="100"/>
      <w:ind w:left="840"/>
    </w:pPr>
  </w:style>
  <w:style w:type="character" w:styleId="aff4">
    <w:name w:val="annotation reference"/>
    <w:basedOn w:val="a3"/>
    <w:uiPriority w:val="99"/>
    <w:semiHidden/>
    <w:unhideWhenUsed/>
    <w:rsid w:val="006350A5"/>
    <w:rPr>
      <w:sz w:val="16"/>
      <w:szCs w:val="16"/>
    </w:rPr>
  </w:style>
  <w:style w:type="paragraph" w:styleId="aff5">
    <w:name w:val="annotation text"/>
    <w:basedOn w:val="a2"/>
    <w:link w:val="aff6"/>
    <w:uiPriority w:val="99"/>
    <w:semiHidden/>
    <w:unhideWhenUsed/>
    <w:rsid w:val="006350A5"/>
    <w:pPr>
      <w:spacing w:line="240" w:lineRule="auto"/>
    </w:pPr>
    <w:rPr>
      <w:sz w:val="20"/>
      <w:szCs w:val="20"/>
    </w:rPr>
  </w:style>
  <w:style w:type="character" w:customStyle="1" w:styleId="aff6">
    <w:name w:val="Текст примечания Знак"/>
    <w:basedOn w:val="a3"/>
    <w:link w:val="aff5"/>
    <w:uiPriority w:val="99"/>
    <w:semiHidden/>
    <w:rsid w:val="006350A5"/>
    <w:rPr>
      <w:sz w:val="20"/>
      <w:szCs w:val="20"/>
      <w14:ligatures w14:val="all"/>
    </w:rPr>
  </w:style>
  <w:style w:type="paragraph" w:styleId="aff7">
    <w:name w:val="annotation subject"/>
    <w:basedOn w:val="aff5"/>
    <w:next w:val="aff5"/>
    <w:link w:val="aff8"/>
    <w:uiPriority w:val="99"/>
    <w:semiHidden/>
    <w:unhideWhenUsed/>
    <w:rsid w:val="006350A5"/>
    <w:rPr>
      <w:b/>
      <w:bCs/>
    </w:rPr>
  </w:style>
  <w:style w:type="character" w:customStyle="1" w:styleId="aff8">
    <w:name w:val="Тема примечания Знак"/>
    <w:basedOn w:val="aff6"/>
    <w:link w:val="aff7"/>
    <w:uiPriority w:val="99"/>
    <w:semiHidden/>
    <w:rsid w:val="006350A5"/>
    <w:rPr>
      <w:b/>
      <w:bCs/>
      <w:sz w:val="20"/>
      <w:szCs w:val="20"/>
      <w14:ligatures w14:val="all"/>
    </w:rPr>
  </w:style>
  <w:style w:type="paragraph" w:styleId="HTML">
    <w:name w:val="HTML Preformatted"/>
    <w:basedOn w:val="a2"/>
    <w:link w:val="HTML0"/>
    <w:uiPriority w:val="99"/>
    <w:semiHidden/>
    <w:unhideWhenUsed/>
    <w:rsid w:val="00301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14:ligatures w14:val="none"/>
    </w:rPr>
  </w:style>
  <w:style w:type="character" w:customStyle="1" w:styleId="HTML0">
    <w:name w:val="Стандартный HTML Знак"/>
    <w:basedOn w:val="a3"/>
    <w:link w:val="HTML"/>
    <w:uiPriority w:val="99"/>
    <w:semiHidden/>
    <w:rsid w:val="003019F7"/>
    <w:rPr>
      <w:rFonts w:ascii="Courier New" w:hAnsi="Courier New" w:cs="Courier New"/>
      <w:sz w:val="20"/>
      <w:szCs w:val="20"/>
    </w:rPr>
  </w:style>
  <w:style w:type="character" w:styleId="aff9">
    <w:name w:val="line number"/>
    <w:basedOn w:val="a3"/>
    <w:uiPriority w:val="99"/>
    <w:semiHidden/>
    <w:unhideWhenUsed/>
    <w:rsid w:val="00D80A37"/>
  </w:style>
  <w:style w:type="paragraph" w:customStyle="1" w:styleId="a0">
    <w:name w:val="Листинг"/>
    <w:basedOn w:val="HTML"/>
    <w:qFormat/>
    <w:rsid w:val="00942945"/>
    <w:pPr>
      <w:numPr>
        <w:numId w:val="32"/>
      </w:numPr>
      <w:ind w:left="0" w:firstLine="0"/>
    </w:pPr>
    <w:rPr>
      <w:noProof/>
      <w:sz w:val="24"/>
      <w:lang w:val="en-US"/>
      <w14:ligatures w14:val="all"/>
      <w14:numSpacing w14:val="proportional"/>
    </w:rPr>
  </w:style>
  <w:style w:type="paragraph" w:styleId="affa">
    <w:name w:val="Revision"/>
    <w:hidden/>
    <w:uiPriority w:val="99"/>
    <w:semiHidden/>
    <w:rsid w:val="006F0360"/>
    <w:pPr>
      <w:spacing w:line="240" w:lineRule="auto"/>
      <w:ind w:firstLine="0"/>
    </w:pPr>
    <w:rPr>
      <w14:ligatures w14:val="all"/>
    </w:rPr>
  </w:style>
  <w:style w:type="paragraph" w:styleId="affb">
    <w:name w:val="table of figures"/>
    <w:basedOn w:val="a2"/>
    <w:next w:val="a2"/>
    <w:uiPriority w:val="99"/>
    <w:unhideWhenUsed/>
    <w:rsid w:val="003F786B"/>
  </w:style>
  <w:style w:type="character" w:customStyle="1" w:styleId="affc">
    <w:name w:val="Лист рецензии"/>
    <w:basedOn w:val="a3"/>
    <w:uiPriority w:val="1"/>
    <w:qFormat/>
    <w:rsid w:val="009A631B"/>
    <w:rPr>
      <w:rFonts w:ascii="Times New Roman" w:eastAsia="Times New Roman" w:hAnsi="Times New Roman" w:cs="Times New Roman"/>
      <w:b/>
      <w:w w:val="150"/>
      <w:sz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0706">
      <w:bodyDiv w:val="1"/>
      <w:marLeft w:val="0"/>
      <w:marRight w:val="0"/>
      <w:marTop w:val="0"/>
      <w:marBottom w:val="0"/>
      <w:divBdr>
        <w:top w:val="none" w:sz="0" w:space="0" w:color="auto"/>
        <w:left w:val="none" w:sz="0" w:space="0" w:color="auto"/>
        <w:bottom w:val="none" w:sz="0" w:space="0" w:color="auto"/>
        <w:right w:val="none" w:sz="0" w:space="0" w:color="auto"/>
      </w:divBdr>
    </w:div>
    <w:div w:id="47649605">
      <w:bodyDiv w:val="1"/>
      <w:marLeft w:val="0"/>
      <w:marRight w:val="0"/>
      <w:marTop w:val="0"/>
      <w:marBottom w:val="0"/>
      <w:divBdr>
        <w:top w:val="none" w:sz="0" w:space="0" w:color="auto"/>
        <w:left w:val="none" w:sz="0" w:space="0" w:color="auto"/>
        <w:bottom w:val="none" w:sz="0" w:space="0" w:color="auto"/>
        <w:right w:val="none" w:sz="0" w:space="0" w:color="auto"/>
      </w:divBdr>
    </w:div>
    <w:div w:id="56705822">
      <w:bodyDiv w:val="1"/>
      <w:marLeft w:val="0"/>
      <w:marRight w:val="0"/>
      <w:marTop w:val="0"/>
      <w:marBottom w:val="0"/>
      <w:divBdr>
        <w:top w:val="none" w:sz="0" w:space="0" w:color="auto"/>
        <w:left w:val="none" w:sz="0" w:space="0" w:color="auto"/>
        <w:bottom w:val="none" w:sz="0" w:space="0" w:color="auto"/>
        <w:right w:val="none" w:sz="0" w:space="0" w:color="auto"/>
      </w:divBdr>
    </w:div>
    <w:div w:id="94710886">
      <w:bodyDiv w:val="1"/>
      <w:marLeft w:val="0"/>
      <w:marRight w:val="0"/>
      <w:marTop w:val="0"/>
      <w:marBottom w:val="0"/>
      <w:divBdr>
        <w:top w:val="none" w:sz="0" w:space="0" w:color="auto"/>
        <w:left w:val="none" w:sz="0" w:space="0" w:color="auto"/>
        <w:bottom w:val="none" w:sz="0" w:space="0" w:color="auto"/>
        <w:right w:val="none" w:sz="0" w:space="0" w:color="auto"/>
      </w:divBdr>
    </w:div>
    <w:div w:id="165440646">
      <w:bodyDiv w:val="1"/>
      <w:marLeft w:val="0"/>
      <w:marRight w:val="0"/>
      <w:marTop w:val="0"/>
      <w:marBottom w:val="0"/>
      <w:divBdr>
        <w:top w:val="none" w:sz="0" w:space="0" w:color="auto"/>
        <w:left w:val="none" w:sz="0" w:space="0" w:color="auto"/>
        <w:bottom w:val="none" w:sz="0" w:space="0" w:color="auto"/>
        <w:right w:val="none" w:sz="0" w:space="0" w:color="auto"/>
      </w:divBdr>
    </w:div>
    <w:div w:id="193810485">
      <w:bodyDiv w:val="1"/>
      <w:marLeft w:val="0"/>
      <w:marRight w:val="0"/>
      <w:marTop w:val="0"/>
      <w:marBottom w:val="0"/>
      <w:divBdr>
        <w:top w:val="none" w:sz="0" w:space="0" w:color="auto"/>
        <w:left w:val="none" w:sz="0" w:space="0" w:color="auto"/>
        <w:bottom w:val="none" w:sz="0" w:space="0" w:color="auto"/>
        <w:right w:val="none" w:sz="0" w:space="0" w:color="auto"/>
      </w:divBdr>
    </w:div>
    <w:div w:id="258370922">
      <w:bodyDiv w:val="1"/>
      <w:marLeft w:val="0"/>
      <w:marRight w:val="0"/>
      <w:marTop w:val="0"/>
      <w:marBottom w:val="0"/>
      <w:divBdr>
        <w:top w:val="none" w:sz="0" w:space="0" w:color="auto"/>
        <w:left w:val="none" w:sz="0" w:space="0" w:color="auto"/>
        <w:bottom w:val="none" w:sz="0" w:space="0" w:color="auto"/>
        <w:right w:val="none" w:sz="0" w:space="0" w:color="auto"/>
      </w:divBdr>
    </w:div>
    <w:div w:id="353579281">
      <w:bodyDiv w:val="1"/>
      <w:marLeft w:val="0"/>
      <w:marRight w:val="0"/>
      <w:marTop w:val="0"/>
      <w:marBottom w:val="0"/>
      <w:divBdr>
        <w:top w:val="none" w:sz="0" w:space="0" w:color="auto"/>
        <w:left w:val="none" w:sz="0" w:space="0" w:color="auto"/>
        <w:bottom w:val="none" w:sz="0" w:space="0" w:color="auto"/>
        <w:right w:val="none" w:sz="0" w:space="0" w:color="auto"/>
      </w:divBdr>
    </w:div>
    <w:div w:id="496266743">
      <w:bodyDiv w:val="1"/>
      <w:marLeft w:val="0"/>
      <w:marRight w:val="0"/>
      <w:marTop w:val="0"/>
      <w:marBottom w:val="0"/>
      <w:divBdr>
        <w:top w:val="none" w:sz="0" w:space="0" w:color="auto"/>
        <w:left w:val="none" w:sz="0" w:space="0" w:color="auto"/>
        <w:bottom w:val="none" w:sz="0" w:space="0" w:color="auto"/>
        <w:right w:val="none" w:sz="0" w:space="0" w:color="auto"/>
      </w:divBdr>
    </w:div>
    <w:div w:id="503010793">
      <w:bodyDiv w:val="1"/>
      <w:marLeft w:val="0"/>
      <w:marRight w:val="0"/>
      <w:marTop w:val="0"/>
      <w:marBottom w:val="0"/>
      <w:divBdr>
        <w:top w:val="none" w:sz="0" w:space="0" w:color="auto"/>
        <w:left w:val="none" w:sz="0" w:space="0" w:color="auto"/>
        <w:bottom w:val="none" w:sz="0" w:space="0" w:color="auto"/>
        <w:right w:val="none" w:sz="0" w:space="0" w:color="auto"/>
      </w:divBdr>
    </w:div>
    <w:div w:id="563762782">
      <w:bodyDiv w:val="1"/>
      <w:marLeft w:val="0"/>
      <w:marRight w:val="0"/>
      <w:marTop w:val="0"/>
      <w:marBottom w:val="0"/>
      <w:divBdr>
        <w:top w:val="none" w:sz="0" w:space="0" w:color="auto"/>
        <w:left w:val="none" w:sz="0" w:space="0" w:color="auto"/>
        <w:bottom w:val="none" w:sz="0" w:space="0" w:color="auto"/>
        <w:right w:val="none" w:sz="0" w:space="0" w:color="auto"/>
      </w:divBdr>
    </w:div>
    <w:div w:id="644049256">
      <w:bodyDiv w:val="1"/>
      <w:marLeft w:val="0"/>
      <w:marRight w:val="0"/>
      <w:marTop w:val="0"/>
      <w:marBottom w:val="0"/>
      <w:divBdr>
        <w:top w:val="none" w:sz="0" w:space="0" w:color="auto"/>
        <w:left w:val="none" w:sz="0" w:space="0" w:color="auto"/>
        <w:bottom w:val="none" w:sz="0" w:space="0" w:color="auto"/>
        <w:right w:val="none" w:sz="0" w:space="0" w:color="auto"/>
      </w:divBdr>
    </w:div>
    <w:div w:id="711155329">
      <w:bodyDiv w:val="1"/>
      <w:marLeft w:val="0"/>
      <w:marRight w:val="0"/>
      <w:marTop w:val="0"/>
      <w:marBottom w:val="0"/>
      <w:divBdr>
        <w:top w:val="none" w:sz="0" w:space="0" w:color="auto"/>
        <w:left w:val="none" w:sz="0" w:space="0" w:color="auto"/>
        <w:bottom w:val="none" w:sz="0" w:space="0" w:color="auto"/>
        <w:right w:val="none" w:sz="0" w:space="0" w:color="auto"/>
      </w:divBdr>
    </w:div>
    <w:div w:id="783184515">
      <w:bodyDiv w:val="1"/>
      <w:marLeft w:val="0"/>
      <w:marRight w:val="0"/>
      <w:marTop w:val="0"/>
      <w:marBottom w:val="0"/>
      <w:divBdr>
        <w:top w:val="none" w:sz="0" w:space="0" w:color="auto"/>
        <w:left w:val="none" w:sz="0" w:space="0" w:color="auto"/>
        <w:bottom w:val="none" w:sz="0" w:space="0" w:color="auto"/>
        <w:right w:val="none" w:sz="0" w:space="0" w:color="auto"/>
      </w:divBdr>
    </w:div>
    <w:div w:id="800998699">
      <w:bodyDiv w:val="1"/>
      <w:marLeft w:val="0"/>
      <w:marRight w:val="0"/>
      <w:marTop w:val="0"/>
      <w:marBottom w:val="0"/>
      <w:divBdr>
        <w:top w:val="none" w:sz="0" w:space="0" w:color="auto"/>
        <w:left w:val="none" w:sz="0" w:space="0" w:color="auto"/>
        <w:bottom w:val="none" w:sz="0" w:space="0" w:color="auto"/>
        <w:right w:val="none" w:sz="0" w:space="0" w:color="auto"/>
      </w:divBdr>
    </w:div>
    <w:div w:id="802313420">
      <w:bodyDiv w:val="1"/>
      <w:marLeft w:val="0"/>
      <w:marRight w:val="0"/>
      <w:marTop w:val="0"/>
      <w:marBottom w:val="0"/>
      <w:divBdr>
        <w:top w:val="none" w:sz="0" w:space="0" w:color="auto"/>
        <w:left w:val="none" w:sz="0" w:space="0" w:color="auto"/>
        <w:bottom w:val="none" w:sz="0" w:space="0" w:color="auto"/>
        <w:right w:val="none" w:sz="0" w:space="0" w:color="auto"/>
      </w:divBdr>
    </w:div>
    <w:div w:id="822235531">
      <w:bodyDiv w:val="1"/>
      <w:marLeft w:val="0"/>
      <w:marRight w:val="0"/>
      <w:marTop w:val="0"/>
      <w:marBottom w:val="0"/>
      <w:divBdr>
        <w:top w:val="none" w:sz="0" w:space="0" w:color="auto"/>
        <w:left w:val="none" w:sz="0" w:space="0" w:color="auto"/>
        <w:bottom w:val="none" w:sz="0" w:space="0" w:color="auto"/>
        <w:right w:val="none" w:sz="0" w:space="0" w:color="auto"/>
      </w:divBdr>
    </w:div>
    <w:div w:id="845556729">
      <w:bodyDiv w:val="1"/>
      <w:marLeft w:val="0"/>
      <w:marRight w:val="0"/>
      <w:marTop w:val="0"/>
      <w:marBottom w:val="0"/>
      <w:divBdr>
        <w:top w:val="none" w:sz="0" w:space="0" w:color="auto"/>
        <w:left w:val="none" w:sz="0" w:space="0" w:color="auto"/>
        <w:bottom w:val="none" w:sz="0" w:space="0" w:color="auto"/>
        <w:right w:val="none" w:sz="0" w:space="0" w:color="auto"/>
      </w:divBdr>
    </w:div>
    <w:div w:id="883713765">
      <w:bodyDiv w:val="1"/>
      <w:marLeft w:val="0"/>
      <w:marRight w:val="0"/>
      <w:marTop w:val="0"/>
      <w:marBottom w:val="0"/>
      <w:divBdr>
        <w:top w:val="none" w:sz="0" w:space="0" w:color="auto"/>
        <w:left w:val="none" w:sz="0" w:space="0" w:color="auto"/>
        <w:bottom w:val="none" w:sz="0" w:space="0" w:color="auto"/>
        <w:right w:val="none" w:sz="0" w:space="0" w:color="auto"/>
      </w:divBdr>
    </w:div>
    <w:div w:id="894779656">
      <w:bodyDiv w:val="1"/>
      <w:marLeft w:val="0"/>
      <w:marRight w:val="0"/>
      <w:marTop w:val="0"/>
      <w:marBottom w:val="0"/>
      <w:divBdr>
        <w:top w:val="none" w:sz="0" w:space="0" w:color="auto"/>
        <w:left w:val="none" w:sz="0" w:space="0" w:color="auto"/>
        <w:bottom w:val="none" w:sz="0" w:space="0" w:color="auto"/>
        <w:right w:val="none" w:sz="0" w:space="0" w:color="auto"/>
      </w:divBdr>
    </w:div>
    <w:div w:id="909147076">
      <w:bodyDiv w:val="1"/>
      <w:marLeft w:val="0"/>
      <w:marRight w:val="0"/>
      <w:marTop w:val="0"/>
      <w:marBottom w:val="0"/>
      <w:divBdr>
        <w:top w:val="none" w:sz="0" w:space="0" w:color="auto"/>
        <w:left w:val="none" w:sz="0" w:space="0" w:color="auto"/>
        <w:bottom w:val="none" w:sz="0" w:space="0" w:color="auto"/>
        <w:right w:val="none" w:sz="0" w:space="0" w:color="auto"/>
      </w:divBdr>
    </w:div>
    <w:div w:id="958609824">
      <w:bodyDiv w:val="1"/>
      <w:marLeft w:val="0"/>
      <w:marRight w:val="0"/>
      <w:marTop w:val="0"/>
      <w:marBottom w:val="0"/>
      <w:divBdr>
        <w:top w:val="none" w:sz="0" w:space="0" w:color="auto"/>
        <w:left w:val="none" w:sz="0" w:space="0" w:color="auto"/>
        <w:bottom w:val="none" w:sz="0" w:space="0" w:color="auto"/>
        <w:right w:val="none" w:sz="0" w:space="0" w:color="auto"/>
      </w:divBdr>
    </w:div>
    <w:div w:id="1005550374">
      <w:bodyDiv w:val="1"/>
      <w:marLeft w:val="0"/>
      <w:marRight w:val="0"/>
      <w:marTop w:val="0"/>
      <w:marBottom w:val="0"/>
      <w:divBdr>
        <w:top w:val="none" w:sz="0" w:space="0" w:color="auto"/>
        <w:left w:val="none" w:sz="0" w:space="0" w:color="auto"/>
        <w:bottom w:val="none" w:sz="0" w:space="0" w:color="auto"/>
        <w:right w:val="none" w:sz="0" w:space="0" w:color="auto"/>
      </w:divBdr>
    </w:div>
    <w:div w:id="1044139976">
      <w:bodyDiv w:val="1"/>
      <w:marLeft w:val="0"/>
      <w:marRight w:val="0"/>
      <w:marTop w:val="0"/>
      <w:marBottom w:val="0"/>
      <w:divBdr>
        <w:top w:val="none" w:sz="0" w:space="0" w:color="auto"/>
        <w:left w:val="none" w:sz="0" w:space="0" w:color="auto"/>
        <w:bottom w:val="none" w:sz="0" w:space="0" w:color="auto"/>
        <w:right w:val="none" w:sz="0" w:space="0" w:color="auto"/>
      </w:divBdr>
    </w:div>
    <w:div w:id="1097404170">
      <w:bodyDiv w:val="1"/>
      <w:marLeft w:val="0"/>
      <w:marRight w:val="0"/>
      <w:marTop w:val="0"/>
      <w:marBottom w:val="0"/>
      <w:divBdr>
        <w:top w:val="none" w:sz="0" w:space="0" w:color="auto"/>
        <w:left w:val="none" w:sz="0" w:space="0" w:color="auto"/>
        <w:bottom w:val="none" w:sz="0" w:space="0" w:color="auto"/>
        <w:right w:val="none" w:sz="0" w:space="0" w:color="auto"/>
      </w:divBdr>
    </w:div>
    <w:div w:id="1113666919">
      <w:bodyDiv w:val="1"/>
      <w:marLeft w:val="0"/>
      <w:marRight w:val="0"/>
      <w:marTop w:val="0"/>
      <w:marBottom w:val="0"/>
      <w:divBdr>
        <w:top w:val="none" w:sz="0" w:space="0" w:color="auto"/>
        <w:left w:val="none" w:sz="0" w:space="0" w:color="auto"/>
        <w:bottom w:val="none" w:sz="0" w:space="0" w:color="auto"/>
        <w:right w:val="none" w:sz="0" w:space="0" w:color="auto"/>
      </w:divBdr>
    </w:div>
    <w:div w:id="1129737957">
      <w:bodyDiv w:val="1"/>
      <w:marLeft w:val="0"/>
      <w:marRight w:val="0"/>
      <w:marTop w:val="0"/>
      <w:marBottom w:val="0"/>
      <w:divBdr>
        <w:top w:val="none" w:sz="0" w:space="0" w:color="auto"/>
        <w:left w:val="none" w:sz="0" w:space="0" w:color="auto"/>
        <w:bottom w:val="none" w:sz="0" w:space="0" w:color="auto"/>
        <w:right w:val="none" w:sz="0" w:space="0" w:color="auto"/>
      </w:divBdr>
    </w:div>
    <w:div w:id="1158418824">
      <w:bodyDiv w:val="1"/>
      <w:marLeft w:val="0"/>
      <w:marRight w:val="0"/>
      <w:marTop w:val="0"/>
      <w:marBottom w:val="0"/>
      <w:divBdr>
        <w:top w:val="none" w:sz="0" w:space="0" w:color="auto"/>
        <w:left w:val="none" w:sz="0" w:space="0" w:color="auto"/>
        <w:bottom w:val="none" w:sz="0" w:space="0" w:color="auto"/>
        <w:right w:val="none" w:sz="0" w:space="0" w:color="auto"/>
      </w:divBdr>
    </w:div>
    <w:div w:id="1171796997">
      <w:bodyDiv w:val="1"/>
      <w:marLeft w:val="0"/>
      <w:marRight w:val="0"/>
      <w:marTop w:val="0"/>
      <w:marBottom w:val="0"/>
      <w:divBdr>
        <w:top w:val="none" w:sz="0" w:space="0" w:color="auto"/>
        <w:left w:val="none" w:sz="0" w:space="0" w:color="auto"/>
        <w:bottom w:val="none" w:sz="0" w:space="0" w:color="auto"/>
        <w:right w:val="none" w:sz="0" w:space="0" w:color="auto"/>
      </w:divBdr>
    </w:div>
    <w:div w:id="1178811889">
      <w:bodyDiv w:val="1"/>
      <w:marLeft w:val="0"/>
      <w:marRight w:val="0"/>
      <w:marTop w:val="0"/>
      <w:marBottom w:val="0"/>
      <w:divBdr>
        <w:top w:val="none" w:sz="0" w:space="0" w:color="auto"/>
        <w:left w:val="none" w:sz="0" w:space="0" w:color="auto"/>
        <w:bottom w:val="none" w:sz="0" w:space="0" w:color="auto"/>
        <w:right w:val="none" w:sz="0" w:space="0" w:color="auto"/>
      </w:divBdr>
    </w:div>
    <w:div w:id="1243489188">
      <w:bodyDiv w:val="1"/>
      <w:marLeft w:val="0"/>
      <w:marRight w:val="0"/>
      <w:marTop w:val="0"/>
      <w:marBottom w:val="0"/>
      <w:divBdr>
        <w:top w:val="none" w:sz="0" w:space="0" w:color="auto"/>
        <w:left w:val="none" w:sz="0" w:space="0" w:color="auto"/>
        <w:bottom w:val="none" w:sz="0" w:space="0" w:color="auto"/>
        <w:right w:val="none" w:sz="0" w:space="0" w:color="auto"/>
      </w:divBdr>
    </w:div>
    <w:div w:id="1273704206">
      <w:bodyDiv w:val="1"/>
      <w:marLeft w:val="0"/>
      <w:marRight w:val="0"/>
      <w:marTop w:val="0"/>
      <w:marBottom w:val="0"/>
      <w:divBdr>
        <w:top w:val="none" w:sz="0" w:space="0" w:color="auto"/>
        <w:left w:val="none" w:sz="0" w:space="0" w:color="auto"/>
        <w:bottom w:val="none" w:sz="0" w:space="0" w:color="auto"/>
        <w:right w:val="none" w:sz="0" w:space="0" w:color="auto"/>
      </w:divBdr>
    </w:div>
    <w:div w:id="1332024668">
      <w:bodyDiv w:val="1"/>
      <w:marLeft w:val="0"/>
      <w:marRight w:val="0"/>
      <w:marTop w:val="0"/>
      <w:marBottom w:val="0"/>
      <w:divBdr>
        <w:top w:val="none" w:sz="0" w:space="0" w:color="auto"/>
        <w:left w:val="none" w:sz="0" w:space="0" w:color="auto"/>
        <w:bottom w:val="none" w:sz="0" w:space="0" w:color="auto"/>
        <w:right w:val="none" w:sz="0" w:space="0" w:color="auto"/>
      </w:divBdr>
    </w:div>
    <w:div w:id="1450591214">
      <w:bodyDiv w:val="1"/>
      <w:marLeft w:val="0"/>
      <w:marRight w:val="0"/>
      <w:marTop w:val="0"/>
      <w:marBottom w:val="0"/>
      <w:divBdr>
        <w:top w:val="none" w:sz="0" w:space="0" w:color="auto"/>
        <w:left w:val="none" w:sz="0" w:space="0" w:color="auto"/>
        <w:bottom w:val="none" w:sz="0" w:space="0" w:color="auto"/>
        <w:right w:val="none" w:sz="0" w:space="0" w:color="auto"/>
      </w:divBdr>
    </w:div>
    <w:div w:id="1466386994">
      <w:bodyDiv w:val="1"/>
      <w:marLeft w:val="0"/>
      <w:marRight w:val="0"/>
      <w:marTop w:val="0"/>
      <w:marBottom w:val="0"/>
      <w:divBdr>
        <w:top w:val="none" w:sz="0" w:space="0" w:color="auto"/>
        <w:left w:val="none" w:sz="0" w:space="0" w:color="auto"/>
        <w:bottom w:val="none" w:sz="0" w:space="0" w:color="auto"/>
        <w:right w:val="none" w:sz="0" w:space="0" w:color="auto"/>
      </w:divBdr>
    </w:div>
    <w:div w:id="1529099165">
      <w:bodyDiv w:val="1"/>
      <w:marLeft w:val="0"/>
      <w:marRight w:val="0"/>
      <w:marTop w:val="0"/>
      <w:marBottom w:val="0"/>
      <w:divBdr>
        <w:top w:val="none" w:sz="0" w:space="0" w:color="auto"/>
        <w:left w:val="none" w:sz="0" w:space="0" w:color="auto"/>
        <w:bottom w:val="none" w:sz="0" w:space="0" w:color="auto"/>
        <w:right w:val="none" w:sz="0" w:space="0" w:color="auto"/>
      </w:divBdr>
    </w:div>
    <w:div w:id="1535465794">
      <w:bodyDiv w:val="1"/>
      <w:marLeft w:val="0"/>
      <w:marRight w:val="0"/>
      <w:marTop w:val="0"/>
      <w:marBottom w:val="0"/>
      <w:divBdr>
        <w:top w:val="none" w:sz="0" w:space="0" w:color="auto"/>
        <w:left w:val="none" w:sz="0" w:space="0" w:color="auto"/>
        <w:bottom w:val="none" w:sz="0" w:space="0" w:color="auto"/>
        <w:right w:val="none" w:sz="0" w:space="0" w:color="auto"/>
      </w:divBdr>
    </w:div>
    <w:div w:id="1566796923">
      <w:bodyDiv w:val="1"/>
      <w:marLeft w:val="0"/>
      <w:marRight w:val="0"/>
      <w:marTop w:val="0"/>
      <w:marBottom w:val="0"/>
      <w:divBdr>
        <w:top w:val="none" w:sz="0" w:space="0" w:color="auto"/>
        <w:left w:val="none" w:sz="0" w:space="0" w:color="auto"/>
        <w:bottom w:val="none" w:sz="0" w:space="0" w:color="auto"/>
        <w:right w:val="none" w:sz="0" w:space="0" w:color="auto"/>
      </w:divBdr>
    </w:div>
    <w:div w:id="1730953622">
      <w:bodyDiv w:val="1"/>
      <w:marLeft w:val="0"/>
      <w:marRight w:val="0"/>
      <w:marTop w:val="0"/>
      <w:marBottom w:val="0"/>
      <w:divBdr>
        <w:top w:val="none" w:sz="0" w:space="0" w:color="auto"/>
        <w:left w:val="none" w:sz="0" w:space="0" w:color="auto"/>
        <w:bottom w:val="none" w:sz="0" w:space="0" w:color="auto"/>
        <w:right w:val="none" w:sz="0" w:space="0" w:color="auto"/>
      </w:divBdr>
    </w:div>
    <w:div w:id="1736775424">
      <w:bodyDiv w:val="1"/>
      <w:marLeft w:val="0"/>
      <w:marRight w:val="0"/>
      <w:marTop w:val="0"/>
      <w:marBottom w:val="0"/>
      <w:divBdr>
        <w:top w:val="none" w:sz="0" w:space="0" w:color="auto"/>
        <w:left w:val="none" w:sz="0" w:space="0" w:color="auto"/>
        <w:bottom w:val="none" w:sz="0" w:space="0" w:color="auto"/>
        <w:right w:val="none" w:sz="0" w:space="0" w:color="auto"/>
      </w:divBdr>
    </w:div>
    <w:div w:id="1738626337">
      <w:bodyDiv w:val="1"/>
      <w:marLeft w:val="0"/>
      <w:marRight w:val="0"/>
      <w:marTop w:val="0"/>
      <w:marBottom w:val="0"/>
      <w:divBdr>
        <w:top w:val="none" w:sz="0" w:space="0" w:color="auto"/>
        <w:left w:val="none" w:sz="0" w:space="0" w:color="auto"/>
        <w:bottom w:val="none" w:sz="0" w:space="0" w:color="auto"/>
        <w:right w:val="none" w:sz="0" w:space="0" w:color="auto"/>
      </w:divBdr>
    </w:div>
    <w:div w:id="1742212817">
      <w:bodyDiv w:val="1"/>
      <w:marLeft w:val="0"/>
      <w:marRight w:val="0"/>
      <w:marTop w:val="0"/>
      <w:marBottom w:val="0"/>
      <w:divBdr>
        <w:top w:val="none" w:sz="0" w:space="0" w:color="auto"/>
        <w:left w:val="none" w:sz="0" w:space="0" w:color="auto"/>
        <w:bottom w:val="none" w:sz="0" w:space="0" w:color="auto"/>
        <w:right w:val="none" w:sz="0" w:space="0" w:color="auto"/>
      </w:divBdr>
    </w:div>
    <w:div w:id="1844783774">
      <w:bodyDiv w:val="1"/>
      <w:marLeft w:val="0"/>
      <w:marRight w:val="0"/>
      <w:marTop w:val="0"/>
      <w:marBottom w:val="0"/>
      <w:divBdr>
        <w:top w:val="none" w:sz="0" w:space="0" w:color="auto"/>
        <w:left w:val="none" w:sz="0" w:space="0" w:color="auto"/>
        <w:bottom w:val="none" w:sz="0" w:space="0" w:color="auto"/>
        <w:right w:val="none" w:sz="0" w:space="0" w:color="auto"/>
      </w:divBdr>
    </w:div>
    <w:div w:id="1912495795">
      <w:bodyDiv w:val="1"/>
      <w:marLeft w:val="0"/>
      <w:marRight w:val="0"/>
      <w:marTop w:val="0"/>
      <w:marBottom w:val="0"/>
      <w:divBdr>
        <w:top w:val="none" w:sz="0" w:space="0" w:color="auto"/>
        <w:left w:val="none" w:sz="0" w:space="0" w:color="auto"/>
        <w:bottom w:val="none" w:sz="0" w:space="0" w:color="auto"/>
        <w:right w:val="none" w:sz="0" w:space="0" w:color="auto"/>
      </w:divBdr>
    </w:div>
    <w:div w:id="1918320416">
      <w:bodyDiv w:val="1"/>
      <w:marLeft w:val="0"/>
      <w:marRight w:val="0"/>
      <w:marTop w:val="0"/>
      <w:marBottom w:val="0"/>
      <w:divBdr>
        <w:top w:val="none" w:sz="0" w:space="0" w:color="auto"/>
        <w:left w:val="none" w:sz="0" w:space="0" w:color="auto"/>
        <w:bottom w:val="none" w:sz="0" w:space="0" w:color="auto"/>
        <w:right w:val="none" w:sz="0" w:space="0" w:color="auto"/>
      </w:divBdr>
    </w:div>
    <w:div w:id="1919515747">
      <w:bodyDiv w:val="1"/>
      <w:marLeft w:val="0"/>
      <w:marRight w:val="0"/>
      <w:marTop w:val="0"/>
      <w:marBottom w:val="0"/>
      <w:divBdr>
        <w:top w:val="none" w:sz="0" w:space="0" w:color="auto"/>
        <w:left w:val="none" w:sz="0" w:space="0" w:color="auto"/>
        <w:bottom w:val="none" w:sz="0" w:space="0" w:color="auto"/>
        <w:right w:val="none" w:sz="0" w:space="0" w:color="auto"/>
      </w:divBdr>
    </w:div>
    <w:div w:id="1940872139">
      <w:bodyDiv w:val="1"/>
      <w:marLeft w:val="0"/>
      <w:marRight w:val="0"/>
      <w:marTop w:val="0"/>
      <w:marBottom w:val="0"/>
      <w:divBdr>
        <w:top w:val="none" w:sz="0" w:space="0" w:color="auto"/>
        <w:left w:val="none" w:sz="0" w:space="0" w:color="auto"/>
        <w:bottom w:val="none" w:sz="0" w:space="0" w:color="auto"/>
        <w:right w:val="none" w:sz="0" w:space="0" w:color="auto"/>
      </w:divBdr>
    </w:div>
    <w:div w:id="2019119449">
      <w:bodyDiv w:val="1"/>
      <w:marLeft w:val="0"/>
      <w:marRight w:val="0"/>
      <w:marTop w:val="0"/>
      <w:marBottom w:val="0"/>
      <w:divBdr>
        <w:top w:val="none" w:sz="0" w:space="0" w:color="auto"/>
        <w:left w:val="none" w:sz="0" w:space="0" w:color="auto"/>
        <w:bottom w:val="none" w:sz="0" w:space="0" w:color="auto"/>
        <w:right w:val="none" w:sz="0" w:space="0" w:color="auto"/>
      </w:divBdr>
    </w:div>
    <w:div w:id="2058582746">
      <w:bodyDiv w:val="1"/>
      <w:marLeft w:val="0"/>
      <w:marRight w:val="0"/>
      <w:marTop w:val="0"/>
      <w:marBottom w:val="0"/>
      <w:divBdr>
        <w:top w:val="none" w:sz="0" w:space="0" w:color="auto"/>
        <w:left w:val="none" w:sz="0" w:space="0" w:color="auto"/>
        <w:bottom w:val="none" w:sz="0" w:space="0" w:color="auto"/>
        <w:right w:val="none" w:sz="0" w:space="0" w:color="auto"/>
      </w:divBdr>
    </w:div>
    <w:div w:id="208302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07/relationships/hdphoto" Target="media/hdphoto1.wdp"/><Relationship Id="rId26" Type="http://schemas.openxmlformats.org/officeDocument/2006/relationships/image" Target="media/image11.png"/><Relationship Id="rId39" Type="http://schemas.openxmlformats.org/officeDocument/2006/relationships/fontTable" Target="fontTable.xml"/><Relationship Id="rId21" Type="http://schemas.microsoft.com/office/2007/relationships/hdphoto" Target="media/hdphoto2.wdp"/><Relationship Id="rId34" Type="http://schemas.openxmlformats.org/officeDocument/2006/relationships/image" Target="media/image1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microsoft.com/office/2007/relationships/hdphoto" Target="media/hdphoto5.wd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microsoft.com/office/2007/relationships/hdphoto" Target="media/hdphoto3.wdp"/><Relationship Id="rId28" Type="http://schemas.openxmlformats.org/officeDocument/2006/relationships/image" Target="media/image12.png"/><Relationship Id="rId36" Type="http://schemas.openxmlformats.org/officeDocument/2006/relationships/footer" Target="footer5.xml"/><Relationship Id="rId10" Type="http://schemas.openxmlformats.org/officeDocument/2006/relationships/image" Target="media/image2.svg"/><Relationship Id="rId19" Type="http://schemas.openxmlformats.org/officeDocument/2006/relationships/image" Target="media/image6.png"/><Relationship Id="rId31" Type="http://schemas.microsoft.com/office/2007/relationships/hdphoto" Target="media/hdphoto6.wd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8.png"/><Relationship Id="rId27" Type="http://schemas.microsoft.com/office/2007/relationships/hdphoto" Target="media/hdphoto4.wdp"/><Relationship Id="rId30" Type="http://schemas.openxmlformats.org/officeDocument/2006/relationships/image" Target="media/image13.png"/><Relationship Id="rId35" Type="http://schemas.microsoft.com/office/2007/relationships/hdphoto" Target="media/hdphoto7.wdp"/><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svg"/><Relationship Id="rId33" Type="http://schemas.openxmlformats.org/officeDocument/2006/relationships/image" Target="media/image15.png"/><Relationship Id="rId38" Type="http://schemas.openxmlformats.org/officeDocument/2006/relationships/footer" Target="footer6.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0;&#1083;&#1077;&#1082;&#1089;&#1072;&#1085;&#1076;&#1088;\OneDrive\&#1044;&#1086;&#1084;&#1072;&#1096;&#1082;&#1072;%20forever\&#1064;&#1072;&#1073;&#1083;&#1086;&#1085;%20&#1082;&#1091;&#1088;&#1089;&#1086;&#1074;&#1086;&#1081;%20&#1088;&#1072;&#1073;&#1086;&#1090;&#109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00A3551DF5E463D8011A83CDF0AFEAB"/>
        <w:category>
          <w:name w:val="Общие"/>
          <w:gallery w:val="placeholder"/>
        </w:category>
        <w:types>
          <w:type w:val="bbPlcHdr"/>
        </w:types>
        <w:behaviors>
          <w:behavior w:val="content"/>
        </w:behaviors>
        <w:guid w:val="{617BE05D-AA2B-4A5C-AEEE-3F4D139B2552}"/>
      </w:docPartPr>
      <w:docPartBody>
        <w:p w:rsidR="0037598A" w:rsidRDefault="00EB7402">
          <w:pPr>
            <w:pStyle w:val="B00A3551DF5E463D8011A83CDF0AFEAB"/>
          </w:pPr>
          <w:r w:rsidRPr="00740C4E">
            <w:rPr>
              <w:rStyle w:val="a3"/>
            </w:rPr>
            <w:t>[Название]</w:t>
          </w:r>
        </w:p>
      </w:docPartBody>
    </w:docPart>
    <w:docPart>
      <w:docPartPr>
        <w:name w:val="176BD59E4ABE434B9B05F0BBE8466F48"/>
        <w:category>
          <w:name w:val="Общие"/>
          <w:gallery w:val="placeholder"/>
        </w:category>
        <w:types>
          <w:type w:val="bbPlcHdr"/>
        </w:types>
        <w:behaviors>
          <w:behavior w:val="content"/>
        </w:behaviors>
        <w:guid w:val="{B2EDF553-F9FD-4D4B-8682-44B8014E508D}"/>
      </w:docPartPr>
      <w:docPartBody>
        <w:p w:rsidR="0037598A" w:rsidRDefault="00EB7402">
          <w:pPr>
            <w:pStyle w:val="176BD59E4ABE434B9B05F0BBE8466F48"/>
          </w:pPr>
          <w:r w:rsidRPr="00740C4E">
            <w:rPr>
              <w:rStyle w:val="a3"/>
            </w:rPr>
            <w:t>Место для ввода текста.</w:t>
          </w:r>
        </w:p>
      </w:docPartBody>
    </w:docPart>
    <w:docPart>
      <w:docPartPr>
        <w:name w:val="C26F656A70BC4DB9A86E9CFBA16519EF"/>
        <w:category>
          <w:name w:val="Общие"/>
          <w:gallery w:val="placeholder"/>
        </w:category>
        <w:types>
          <w:type w:val="bbPlcHdr"/>
        </w:types>
        <w:behaviors>
          <w:behavior w:val="content"/>
        </w:behaviors>
        <w:guid w:val="{9358DCA4-A899-40ED-B248-C049F98C6DDC}"/>
      </w:docPartPr>
      <w:docPartBody>
        <w:p w:rsidR="0037598A" w:rsidRDefault="00EB7402">
          <w:pPr>
            <w:pStyle w:val="C26F656A70BC4DB9A86E9CFBA16519EF"/>
          </w:pPr>
          <w:r w:rsidRPr="00740C4E">
            <w:rPr>
              <w:rStyle w:val="a3"/>
            </w:rPr>
            <w:t>[Примечания]</w:t>
          </w:r>
        </w:p>
      </w:docPartBody>
    </w:docPart>
    <w:docPart>
      <w:docPartPr>
        <w:name w:val="1BBECA71F70E4184A165AEFC9B753673"/>
        <w:category>
          <w:name w:val="Общие"/>
          <w:gallery w:val="placeholder"/>
        </w:category>
        <w:types>
          <w:type w:val="bbPlcHdr"/>
        </w:types>
        <w:behaviors>
          <w:behavior w:val="content"/>
        </w:behaviors>
        <w:guid w:val="{DF1AE7EE-6E25-4FFE-BE09-8648586A54C2}"/>
      </w:docPartPr>
      <w:docPartBody>
        <w:p w:rsidR="0037598A" w:rsidRDefault="00EB7402">
          <w:pPr>
            <w:pStyle w:val="1BBECA71F70E4184A165AEFC9B753673"/>
          </w:pPr>
          <w:r w:rsidRPr="00740C4E">
            <w:rPr>
              <w:rStyle w:val="a3"/>
            </w:rPr>
            <w:t>[Автор]</w:t>
          </w:r>
        </w:p>
      </w:docPartBody>
    </w:docPart>
    <w:docPart>
      <w:docPartPr>
        <w:name w:val="3F0C24DEA15B42E4801DFE26054D7EBC"/>
        <w:category>
          <w:name w:val="Общие"/>
          <w:gallery w:val="placeholder"/>
        </w:category>
        <w:types>
          <w:type w:val="bbPlcHdr"/>
        </w:types>
        <w:behaviors>
          <w:behavior w:val="content"/>
        </w:behaviors>
        <w:guid w:val="{EC51B8DE-8728-4019-B179-EA418B2EBAF8}"/>
      </w:docPartPr>
      <w:docPartBody>
        <w:p w:rsidR="0037598A" w:rsidRDefault="00EB7402">
          <w:pPr>
            <w:pStyle w:val="3F0C24DEA15B42E4801DFE26054D7EBC"/>
          </w:pPr>
          <w:r w:rsidRPr="00740C4E">
            <w:rPr>
              <w:rStyle w:val="a3"/>
            </w:rPr>
            <w:t>[Руководитель]</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socpeur">
    <w:panose1 w:val="020B0604020202020204"/>
    <w:charset w:val="CC"/>
    <w:family w:val="swiss"/>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9DB"/>
    <w:rsid w:val="000C613F"/>
    <w:rsid w:val="00216619"/>
    <w:rsid w:val="00347CE7"/>
    <w:rsid w:val="0037598A"/>
    <w:rsid w:val="004767AB"/>
    <w:rsid w:val="005B6D2C"/>
    <w:rsid w:val="00664EA2"/>
    <w:rsid w:val="006A128D"/>
    <w:rsid w:val="007239AD"/>
    <w:rsid w:val="00805692"/>
    <w:rsid w:val="008B3708"/>
    <w:rsid w:val="009A5A46"/>
    <w:rsid w:val="00A978A2"/>
    <w:rsid w:val="00CA083F"/>
    <w:rsid w:val="00EB7402"/>
    <w:rsid w:val="00EE5261"/>
    <w:rsid w:val="00EF19DB"/>
    <w:rsid w:val="00EF48F5"/>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47CE7"/>
    <w:rPr>
      <w:color w:val="808080"/>
    </w:rPr>
  </w:style>
  <w:style w:type="paragraph" w:customStyle="1" w:styleId="B00A3551DF5E463D8011A83CDF0AFEAB">
    <w:name w:val="B00A3551DF5E463D8011A83CDF0AFEAB"/>
  </w:style>
  <w:style w:type="paragraph" w:customStyle="1" w:styleId="176BD59E4ABE434B9B05F0BBE8466F48">
    <w:name w:val="176BD59E4ABE434B9B05F0BBE8466F48"/>
  </w:style>
  <w:style w:type="paragraph" w:customStyle="1" w:styleId="C26F656A70BC4DB9A86E9CFBA16519EF">
    <w:name w:val="C26F656A70BC4DB9A86E9CFBA16519EF"/>
  </w:style>
  <w:style w:type="paragraph" w:customStyle="1" w:styleId="1BBECA71F70E4184A165AEFC9B753673">
    <w:name w:val="1BBECA71F70E4184A165AEFC9B753673"/>
  </w:style>
  <w:style w:type="paragraph" w:customStyle="1" w:styleId="3F0C24DEA15B42E4801DFE26054D7EBC">
    <w:name w:val="3F0C24DEA15B42E4801DFE26054D7E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Монохромная">
      <a:dk1>
        <a:sysClr val="windowText" lastClr="000000"/>
      </a:dk1>
      <a:lt1>
        <a:srgbClr val="FFFFFF"/>
      </a:lt1>
      <a:dk2>
        <a:srgbClr val="000000"/>
      </a:dk2>
      <a:lt2>
        <a:srgbClr val="FFFFFF"/>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Стандартная">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АОК18</b:Tag>
    <b:SourceType>InternetSite</b:SourceType>
    <b:Guid>{2248349C-43C7-4299-9B1B-9DE007A08886}</b:Guid>
    <b:Title>Введение в ПЛК: что такое программируемый логический контроллер</b:Title>
    <b:Year>2018</b:Year>
    <b:Author>
      <b:Author>
        <b:Corporate>АО «КОМПЭЛ»</b:Corporate>
      </b:Author>
    </b:Author>
    <b:Month>12</b:Month>
    <b:Day>14</b:Day>
    <b:YearAccessed>2022</b:YearAccessed>
    <b:MonthAccessed>06</b:MonthAccessed>
    <b:DayAccessed>20</b:DayAccessed>
    <b:URL>https://www.compel.ru/lib/95591</b:URL>
    <b:RefOrder>1</b:RefOrder>
  </b:Source>
  <b:Source>
    <b:Tag>ПКП22</b:Tag>
    <b:SourceType>DocumentFromInternetSite</b:SourceType>
    <b:Guid>{7EC467FD-47DB-465A-A838-A5C97B497C37}</b:Guid>
    <b:Title>CoDeSys Интегрированный комплекс МЭК 61131-3 программирования</b:Title>
    <b:ProductionCompany>ПК Пролог</b:ProductionCompany>
    <b:YearAccessed>2022</b:YearAccessed>
    <b:MonthAccessed>06</b:MonthAccessed>
    <b:DayAccessed>20</b:DayAccessed>
    <b:URL>http://www.prolog.smolensk.ru/</b:URL>
    <b:City>Смоленск</b:City>
    <b:Author>
      <b:Author>
        <b:Corporate>ПК Пролог,</b:Corporate>
      </b:Author>
    </b:Author>
    <b:RefOrder>2</b:RefOrder>
  </b:Source>
  <b:Source>
    <b:Tag>COD</b:Tag>
    <b:SourceType>DocumentFromInternetSite</b:SourceType>
    <b:Guid>{8C833F47-D8BC-4FA1-8846-EC697849CD19}</b:Guid>
    <b:Title>CODESYS Профессиональные средства разработки приложений МЭК 61131–3</b:Title>
    <b:ProductionCompany>ПК ПРОЛОГ</b:ProductionCompany>
    <b:YearAccessed>2022</b:YearAccessed>
    <b:MonthAccessed>06</b:MonthAccessed>
    <b:DayAccessed>20</b:DayAccessed>
    <b:URL>www.prolog–plc.ru</b:URL>
    <b:Author>
      <b:Author>
        <b:Corporate>ПК ПРОЛОГ</b:Corporate>
      </b:Author>
    </b:Author>
    <b:RefOrder>3</b:RefOrder>
  </b:Source>
  <b:Source>
    <b:Tag>ВПе04</b:Tag>
    <b:SourceType>Book</b:SourceType>
    <b:Guid>{BDB84716-B5AC-4EDE-B239-91CE21DB7524}</b:Guid>
    <b:Author>
      <b:Author>
        <b:NameList>
          <b:Person>
            <b:Last>В.</b:Last>
            <b:First>Петров</b:First>
            <b:Middle>И.</b:Middle>
          </b:Person>
        </b:NameList>
      </b:Author>
    </b:Author>
    <b:Title>Программируемые контроллеры. Стандартные языки и приёмы прикладного проектирования</b:Title>
    <b:Year>2004</b:Year>
    <b:City>Москва</b:City>
    <b:Publisher>СОЛОН-Пресс</b:Publisher>
    <b:Comments>Под ред. проф. В. П. Дьяконова.</b:Comments>
    <b:RefOrder>4</b:RefOrder>
  </b:Source>
  <b:Source>
    <b:Tag>ЮЕЛ14</b:Tag>
    <b:SourceType>Book</b:SourceType>
    <b:Guid>{5101CCD2-9A80-439E-8784-D3096CE53F07}</b:Guid>
    <b:Title>Программируемые логические контроллеры для управления технологическими процессами</b:Title>
    <b:Year>2014</b:Year>
    <b:City>Минск</b:City>
    <b:Publisher>БНТУ</b:Publisher>
    <b:Author>
      <b:Author>
        <b:NameList>
          <b:Person>
            <b:Last>Ю. Е. Лившиц</b:Last>
            <b:First>В.</b:First>
            <b:Middle>И. Лакин, Ю. И. Монич</b:Middle>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57F17C-C52B-4783-8FD1-8880345D5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курсовой работы.dotx</Template>
  <TotalTime>4455</TotalTime>
  <Pages>33</Pages>
  <Words>6090</Words>
  <Characters>34713</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Проектирование и программирование системы сборки и доставки отправляемых программных пакетов для ПЛК на базе встраиваемых операционных систем</vt:lpstr>
    </vt:vector>
  </TitlesOfParts>
  <Manager>Фатеев Д. И.</Manager>
  <Company/>
  <LinksUpToDate>false</LinksUpToDate>
  <CharactersWithSpaces>40722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Проектирование и программирование системы сборки и доставки отправляемых программных пакетов для ПЛК на базе встраиваемых операционных систем</dc:title>
  <dc:subject/>
  <dc:creator>Краснов А. С.</dc:creator>
  <cp:keywords/>
  <dc:description>МР–19</dc:description>
  <cp:lastModifiedBy>Александр Краснов</cp:lastModifiedBy>
  <cp:revision>420</cp:revision>
  <cp:lastPrinted>2022-06-27T08:28:00Z</cp:lastPrinted>
  <dcterms:created xsi:type="dcterms:W3CDTF">2022-06-18T22:12:00Z</dcterms:created>
  <dcterms:modified xsi:type="dcterms:W3CDTF">2022-06-27T08:29:00Z</dcterms:modified>
</cp:coreProperties>
</file>